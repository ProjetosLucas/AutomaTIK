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535C0" w:rsidTr="00230704">
        <w:trPr>
          <w:trHeight w:val="12610"/>
        </w:trPr>
        <w:tc>
          <w:tcPr>
            <w:tcW w:w="9212" w:type="dxa"/>
          </w:tcPr>
          <w:p w:rsidR="008535C0" w:rsidRPr="008B56A4" w:rsidRDefault="008535C0" w:rsidP="008535C0">
            <w:pPr>
              <w:pStyle w:val="Corpodetexto2"/>
              <w:rPr>
                <w:sz w:val="28"/>
              </w:rPr>
            </w:pPr>
            <w:r w:rsidRPr="008B56A4">
              <w:rPr>
                <w:sz w:val="28"/>
              </w:rPr>
              <w:t>UNIVERSIDADE FEDERAL DO ESPÍRITO SANTO</w:t>
            </w:r>
          </w:p>
          <w:p w:rsidR="008535C0" w:rsidRPr="008B56A4" w:rsidRDefault="008535C0" w:rsidP="008535C0">
            <w:pPr>
              <w:pStyle w:val="Corpodetexto2"/>
              <w:rPr>
                <w:sz w:val="28"/>
              </w:rPr>
            </w:pPr>
            <w:r w:rsidRPr="008B56A4">
              <w:rPr>
                <w:sz w:val="28"/>
              </w:rPr>
              <w:t>CENTRO TECNOLÓGICO</w:t>
            </w:r>
          </w:p>
          <w:p w:rsidR="008535C0" w:rsidRPr="008B56A4" w:rsidRDefault="008535C0" w:rsidP="008535C0">
            <w:pPr>
              <w:pStyle w:val="Corpodetexto2"/>
              <w:rPr>
                <w:sz w:val="28"/>
              </w:rPr>
            </w:pPr>
            <w:r w:rsidRPr="008B56A4">
              <w:rPr>
                <w:sz w:val="28"/>
              </w:rPr>
              <w:t>DEPARTAMENTO DE ENGENHARIA ELÉTRICA</w:t>
            </w:r>
          </w:p>
          <w:p w:rsidR="008535C0" w:rsidRPr="008B56A4" w:rsidRDefault="008535C0" w:rsidP="008535C0">
            <w:pPr>
              <w:pStyle w:val="Corpodetexto2"/>
              <w:rPr>
                <w:sz w:val="28"/>
              </w:rPr>
            </w:pPr>
            <w:r w:rsidRPr="008B56A4">
              <w:rPr>
                <w:sz w:val="28"/>
              </w:rPr>
              <w:t>PROJETO DE GRADUAÇÃO</w:t>
            </w: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Pr="008B56A4" w:rsidRDefault="008535C0" w:rsidP="008535C0">
            <w:pPr>
              <w:pStyle w:val="Autor"/>
            </w:pPr>
            <w:r w:rsidRPr="008B56A4">
              <w:t>nome do autor</w:t>
            </w:r>
          </w:p>
          <w:p w:rsidR="008535C0" w:rsidRDefault="008535C0" w:rsidP="008535C0">
            <w:pPr>
              <w:pStyle w:val="Capa"/>
            </w:pPr>
          </w:p>
          <w:p w:rsidR="008535C0" w:rsidRDefault="008535C0" w:rsidP="008535C0">
            <w:pPr>
              <w:pStyle w:val="Capa"/>
            </w:pPr>
          </w:p>
          <w:p w:rsidR="008535C0" w:rsidRDefault="008535C0" w:rsidP="008535C0">
            <w:pPr>
              <w:pStyle w:val="Capa"/>
            </w:pPr>
          </w:p>
          <w:p w:rsidR="008535C0" w:rsidRDefault="008535C0" w:rsidP="008535C0">
            <w:pPr>
              <w:pStyle w:val="Capa"/>
            </w:pPr>
          </w:p>
          <w:p w:rsidR="008535C0" w:rsidRDefault="008535C0" w:rsidP="008535C0">
            <w:pPr>
              <w:pStyle w:val="Capa"/>
            </w:pPr>
          </w:p>
          <w:p w:rsidR="008535C0" w:rsidRDefault="008535C0" w:rsidP="008535C0">
            <w:pPr>
              <w:pStyle w:val="Capa"/>
            </w:pPr>
          </w:p>
          <w:p w:rsidR="008535C0" w:rsidRPr="008B56A4" w:rsidRDefault="008535C0" w:rsidP="008535C0">
            <w:pPr>
              <w:pStyle w:val="Capa"/>
            </w:pPr>
            <w:r w:rsidRPr="008B56A4">
              <w:t>Título do projeto de graduação</w:t>
            </w:r>
          </w:p>
          <w:p w:rsidR="008535C0" w:rsidRDefault="008535C0" w:rsidP="00230704">
            <w:pPr>
              <w:pStyle w:val="Corpodetexto2"/>
              <w:rPr>
                <w:b w:val="0"/>
              </w:rPr>
            </w:pPr>
          </w:p>
        </w:tc>
      </w:tr>
      <w:tr w:rsidR="008535C0" w:rsidTr="00230704">
        <w:trPr>
          <w:trHeight w:val="1148"/>
        </w:trPr>
        <w:tc>
          <w:tcPr>
            <w:tcW w:w="9212" w:type="dxa"/>
            <w:vAlign w:val="bottom"/>
          </w:tcPr>
          <w:p w:rsidR="008535C0" w:rsidRPr="000253A4" w:rsidRDefault="008535C0" w:rsidP="00230704">
            <w:pPr>
              <w:pStyle w:val="Corpodetexto2"/>
              <w:rPr>
                <w:b w:val="0"/>
                <w:szCs w:val="24"/>
                <w:highlight w:val="yellow"/>
              </w:rPr>
            </w:pPr>
            <w:r w:rsidRPr="000253A4">
              <w:rPr>
                <w:b w:val="0"/>
                <w:szCs w:val="24"/>
                <w:highlight w:val="yellow"/>
              </w:rPr>
              <w:t>VITÓRIA</w:t>
            </w:r>
          </w:p>
          <w:p w:rsidR="008535C0" w:rsidRDefault="008535C0" w:rsidP="00230704">
            <w:pPr>
              <w:pStyle w:val="Corpodetexto2"/>
              <w:rPr>
                <w:b w:val="0"/>
              </w:rPr>
            </w:pPr>
            <w:r w:rsidRPr="000253A4">
              <w:rPr>
                <w:b w:val="0"/>
                <w:szCs w:val="24"/>
                <w:highlight w:val="yellow"/>
              </w:rPr>
              <w:t>ano</w:t>
            </w:r>
          </w:p>
        </w:tc>
      </w:tr>
    </w:tbl>
    <w:p w:rsidR="008B56A4" w:rsidRPr="008535C0" w:rsidRDefault="008B56A4">
      <w:pPr>
        <w:pStyle w:val="Corpodetexto2"/>
        <w:rPr>
          <w:b w:val="0"/>
          <w:sz w:val="16"/>
          <w:szCs w:val="16"/>
        </w:rPr>
      </w:pPr>
    </w:p>
    <w:p w:rsidR="00C31DC0" w:rsidRPr="008535C0" w:rsidRDefault="00C31DC0" w:rsidP="008B56A4">
      <w:pPr>
        <w:spacing w:line="240" w:lineRule="auto"/>
        <w:jc w:val="left"/>
        <w:rPr>
          <w:b/>
          <w:sz w:val="16"/>
          <w:szCs w:val="16"/>
        </w:rPr>
        <w:sectPr w:rsidR="00C31DC0" w:rsidRPr="008535C0" w:rsidSect="00AF4906">
          <w:pgSz w:w="11907" w:h="16840" w:code="9"/>
          <w:pgMar w:top="1701" w:right="1134" w:bottom="1134" w:left="1701" w:header="1134" w:footer="964" w:gutter="0"/>
          <w:pgNumType w:fmt="lowerRoman" w:start="1"/>
          <w:cols w:space="720"/>
          <w:noEndnote/>
        </w:sect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535C0" w:rsidTr="008535C0">
        <w:trPr>
          <w:trHeight w:val="12610"/>
        </w:trPr>
        <w:tc>
          <w:tcPr>
            <w:tcW w:w="9212" w:type="dxa"/>
          </w:tcPr>
          <w:p w:rsidR="008535C0" w:rsidRPr="0002587E" w:rsidRDefault="008535C0" w:rsidP="008535C0">
            <w:pPr>
              <w:pStyle w:val="Corpodetexto2"/>
              <w:rPr>
                <w:b w:val="0"/>
              </w:rPr>
            </w:pPr>
            <w:r w:rsidRPr="0002587E">
              <w:rPr>
                <w:b w:val="0"/>
              </w:rPr>
              <w:lastRenderedPageBreak/>
              <w:t>nome do autor</w:t>
            </w: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Pr="0002587E" w:rsidRDefault="008535C0" w:rsidP="008535C0">
            <w:pPr>
              <w:pStyle w:val="Capa"/>
              <w:rPr>
                <w:sz w:val="28"/>
              </w:rPr>
            </w:pPr>
            <w:r w:rsidRPr="0002587E">
              <w:rPr>
                <w:sz w:val="28"/>
              </w:rPr>
              <w:t>TÍTULO DO projeto de graduação</w:t>
            </w: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Default="008535C0" w:rsidP="008535C0">
            <w:pPr>
              <w:pStyle w:val="Corpodetexto2"/>
            </w:pPr>
          </w:p>
          <w:p w:rsidR="008535C0" w:rsidRPr="0002587E" w:rsidRDefault="008535C0" w:rsidP="008535C0">
            <w:pPr>
              <w:pStyle w:val="Corpodetexto3"/>
              <w:rPr>
                <w:szCs w:val="24"/>
              </w:rPr>
            </w:pPr>
            <w:r w:rsidRPr="0002587E">
              <w:rPr>
                <w:szCs w:val="24"/>
              </w:rPr>
              <w:t xml:space="preserve">Parte manuscrita do Projeto de Graduação do aluno </w:t>
            </w:r>
            <w:r w:rsidRPr="0002587E">
              <w:rPr>
                <w:b/>
                <w:szCs w:val="24"/>
              </w:rPr>
              <w:t>Nome do Autor</w:t>
            </w:r>
            <w:r w:rsidRPr="0002587E">
              <w:rPr>
                <w:szCs w:val="24"/>
              </w:rPr>
              <w:t>, apresentado ao Departamento de Engenharia Elétrica do Centro Tecnológico da Universidade Federal do Espírito Santo, como requisito parcial para obtenção do grau de Engenheiro Eletricista.</w:t>
            </w:r>
          </w:p>
          <w:p w:rsidR="008535C0" w:rsidRPr="0002587E" w:rsidRDefault="008535C0" w:rsidP="008535C0">
            <w:pPr>
              <w:pStyle w:val="Corpodetexto3"/>
              <w:rPr>
                <w:szCs w:val="24"/>
              </w:rPr>
            </w:pPr>
          </w:p>
          <w:p w:rsidR="008535C0" w:rsidRPr="0002587E" w:rsidRDefault="008535C0" w:rsidP="008535C0">
            <w:pPr>
              <w:pStyle w:val="Corpodetexto3"/>
              <w:rPr>
                <w:szCs w:val="24"/>
              </w:rPr>
            </w:pPr>
            <w:r w:rsidRPr="0002587E">
              <w:rPr>
                <w:szCs w:val="24"/>
              </w:rPr>
              <w:t>Orientador: Título e nome completo</w:t>
            </w:r>
          </w:p>
          <w:p w:rsidR="008535C0" w:rsidRPr="0002587E" w:rsidRDefault="008535C0" w:rsidP="008535C0">
            <w:pPr>
              <w:pStyle w:val="Corpodetexto3"/>
              <w:rPr>
                <w:szCs w:val="24"/>
              </w:rPr>
            </w:pPr>
            <w:r w:rsidRPr="0002587E">
              <w:rPr>
                <w:szCs w:val="24"/>
              </w:rPr>
              <w:t>Coorientador: Título e nome completo</w:t>
            </w:r>
          </w:p>
          <w:p w:rsidR="008535C0" w:rsidRPr="0002587E" w:rsidRDefault="008535C0" w:rsidP="008535C0">
            <w:pPr>
              <w:pStyle w:val="Corpodetexto3"/>
              <w:rPr>
                <w:szCs w:val="24"/>
              </w:rPr>
            </w:pPr>
          </w:p>
          <w:p w:rsidR="008535C0" w:rsidRPr="0002587E" w:rsidRDefault="00F14CEB" w:rsidP="008535C0">
            <w:pPr>
              <w:pStyle w:val="Corpodetexto3"/>
              <w:rPr>
                <w:i/>
                <w:szCs w:val="24"/>
              </w:rPr>
            </w:pPr>
            <w:r>
              <w:rPr>
                <w:i/>
                <w:szCs w:val="24"/>
              </w:rPr>
              <w:t>(</w:t>
            </w:r>
            <w:r w:rsidR="008535C0" w:rsidRPr="0002587E">
              <w:rPr>
                <w:i/>
                <w:szCs w:val="24"/>
              </w:rPr>
              <w:t>Exemplos:</w:t>
            </w:r>
          </w:p>
          <w:p w:rsidR="008535C0" w:rsidRPr="0002587E" w:rsidRDefault="008535C0" w:rsidP="008535C0">
            <w:pPr>
              <w:pStyle w:val="Corpodetexto3"/>
              <w:rPr>
                <w:i/>
                <w:szCs w:val="24"/>
              </w:rPr>
            </w:pPr>
            <w:r w:rsidRPr="0002587E">
              <w:rPr>
                <w:i/>
                <w:szCs w:val="24"/>
              </w:rPr>
              <w:t>Prof. Dr. João Manoel Soares</w:t>
            </w:r>
          </w:p>
          <w:p w:rsidR="008535C0" w:rsidRPr="0002587E" w:rsidRDefault="008535C0" w:rsidP="008535C0">
            <w:pPr>
              <w:pStyle w:val="Corpodetexto3"/>
              <w:rPr>
                <w:i/>
                <w:szCs w:val="24"/>
              </w:rPr>
            </w:pPr>
            <w:r w:rsidRPr="0002587E">
              <w:rPr>
                <w:i/>
                <w:szCs w:val="24"/>
              </w:rPr>
              <w:t>Profa. Dra. Joaquina Neves</w:t>
            </w:r>
          </w:p>
          <w:p w:rsidR="008535C0" w:rsidRPr="0002587E" w:rsidRDefault="008535C0" w:rsidP="008535C0">
            <w:pPr>
              <w:pStyle w:val="Corpodetexto3"/>
              <w:rPr>
                <w:i/>
                <w:szCs w:val="24"/>
              </w:rPr>
            </w:pPr>
            <w:r w:rsidRPr="0002587E">
              <w:rPr>
                <w:i/>
                <w:szCs w:val="24"/>
              </w:rPr>
              <w:t xml:space="preserve">Prof. </w:t>
            </w:r>
            <w:proofErr w:type="spellStart"/>
            <w:r w:rsidRPr="0002587E">
              <w:rPr>
                <w:i/>
                <w:szCs w:val="24"/>
              </w:rPr>
              <w:t>MSc</w:t>
            </w:r>
            <w:proofErr w:type="spellEnd"/>
            <w:r w:rsidRPr="0002587E">
              <w:rPr>
                <w:i/>
                <w:szCs w:val="24"/>
              </w:rPr>
              <w:t>. Manoel Dantas</w:t>
            </w:r>
          </w:p>
          <w:p w:rsidR="008535C0" w:rsidRDefault="008535C0" w:rsidP="008535C0">
            <w:pPr>
              <w:pStyle w:val="Corpodetexto3"/>
              <w:rPr>
                <w:i/>
                <w:szCs w:val="24"/>
              </w:rPr>
            </w:pPr>
            <w:r w:rsidRPr="0002587E">
              <w:rPr>
                <w:i/>
                <w:szCs w:val="24"/>
              </w:rPr>
              <w:t>Eng. Joaquim José Silva</w:t>
            </w:r>
            <w:r w:rsidR="00F14CEB">
              <w:rPr>
                <w:i/>
                <w:szCs w:val="24"/>
              </w:rPr>
              <w:t>)</w:t>
            </w:r>
          </w:p>
          <w:p w:rsidR="008535C0" w:rsidRPr="0002587E" w:rsidRDefault="008535C0" w:rsidP="008535C0">
            <w:pPr>
              <w:pStyle w:val="Corpodetexto2"/>
              <w:rPr>
                <w:szCs w:val="24"/>
              </w:rPr>
            </w:pPr>
          </w:p>
          <w:p w:rsidR="008535C0" w:rsidRDefault="008535C0">
            <w:pPr>
              <w:pStyle w:val="Corpodetexto2"/>
              <w:rPr>
                <w:b w:val="0"/>
              </w:rPr>
            </w:pPr>
          </w:p>
        </w:tc>
      </w:tr>
      <w:tr w:rsidR="008535C0" w:rsidTr="008535C0">
        <w:trPr>
          <w:trHeight w:val="1148"/>
        </w:trPr>
        <w:tc>
          <w:tcPr>
            <w:tcW w:w="9212" w:type="dxa"/>
            <w:vAlign w:val="bottom"/>
          </w:tcPr>
          <w:p w:rsidR="008535C0" w:rsidRPr="000253A4" w:rsidRDefault="008535C0" w:rsidP="008535C0">
            <w:pPr>
              <w:pStyle w:val="Corpodetexto2"/>
              <w:rPr>
                <w:b w:val="0"/>
                <w:szCs w:val="24"/>
                <w:highlight w:val="yellow"/>
              </w:rPr>
            </w:pPr>
            <w:r w:rsidRPr="000253A4">
              <w:rPr>
                <w:b w:val="0"/>
                <w:szCs w:val="24"/>
                <w:highlight w:val="yellow"/>
              </w:rPr>
              <w:t>VITÓRIA</w:t>
            </w:r>
          </w:p>
          <w:p w:rsidR="008535C0" w:rsidRDefault="008535C0" w:rsidP="008535C0">
            <w:pPr>
              <w:pStyle w:val="Corpodetexto2"/>
              <w:rPr>
                <w:b w:val="0"/>
              </w:rPr>
            </w:pPr>
            <w:r w:rsidRPr="000253A4">
              <w:rPr>
                <w:b w:val="0"/>
                <w:szCs w:val="24"/>
                <w:highlight w:val="yellow"/>
              </w:rPr>
              <w:t>ano</w:t>
            </w:r>
          </w:p>
        </w:tc>
      </w:tr>
    </w:tbl>
    <w:p w:rsidR="008B56A4" w:rsidRPr="008535C0" w:rsidRDefault="008B56A4" w:rsidP="008535C0">
      <w:pPr>
        <w:pStyle w:val="Corpodetexto2"/>
        <w:jc w:val="both"/>
        <w:rPr>
          <w:b w:val="0"/>
          <w:caps w:val="0"/>
          <w:sz w:val="16"/>
          <w:szCs w:val="16"/>
        </w:rPr>
      </w:pPr>
      <w:r w:rsidRPr="008535C0">
        <w:rPr>
          <w:sz w:val="16"/>
          <w:szCs w:val="16"/>
        </w:rPr>
        <w:br w:type="page"/>
      </w:r>
    </w:p>
    <w:p w:rsidR="008E7531" w:rsidRPr="008B56A4" w:rsidRDefault="008E7531" w:rsidP="008E7531">
      <w:pPr>
        <w:pStyle w:val="Corpodetexto2"/>
        <w:rPr>
          <w:b w:val="0"/>
        </w:rPr>
      </w:pPr>
      <w:r w:rsidRPr="008B56A4">
        <w:rPr>
          <w:b w:val="0"/>
        </w:rPr>
        <w:lastRenderedPageBreak/>
        <w:t>nome do autor</w:t>
      </w:r>
    </w:p>
    <w:p w:rsidR="00713B9E" w:rsidRDefault="00713B9E">
      <w:pPr>
        <w:pStyle w:val="Corpodetexto2"/>
      </w:pPr>
    </w:p>
    <w:p w:rsidR="00713B9E" w:rsidRDefault="00713B9E">
      <w:pPr>
        <w:pStyle w:val="Corpodetexto2"/>
      </w:pPr>
    </w:p>
    <w:p w:rsidR="00713B9E" w:rsidRDefault="00713B9E">
      <w:pPr>
        <w:pStyle w:val="Corpodetexto2"/>
      </w:pPr>
    </w:p>
    <w:p w:rsidR="00713B9E" w:rsidRDefault="00713B9E">
      <w:pPr>
        <w:pStyle w:val="Corpodetexto2"/>
      </w:pPr>
    </w:p>
    <w:p w:rsidR="008E7531" w:rsidRPr="008B56A4" w:rsidRDefault="008E7531" w:rsidP="008E7531">
      <w:pPr>
        <w:pStyle w:val="Capa"/>
        <w:rPr>
          <w:sz w:val="28"/>
        </w:rPr>
      </w:pPr>
      <w:r w:rsidRPr="008B56A4">
        <w:rPr>
          <w:sz w:val="28"/>
        </w:rPr>
        <w:t>TÍTULO DO projeto de graduação</w:t>
      </w:r>
    </w:p>
    <w:p w:rsidR="00713B9E" w:rsidRDefault="00713B9E">
      <w:pPr>
        <w:pStyle w:val="Corpodetexto2"/>
      </w:pPr>
    </w:p>
    <w:p w:rsidR="00713B9E" w:rsidRDefault="00713B9E">
      <w:pPr>
        <w:pStyle w:val="Corpodetexto2"/>
      </w:pPr>
    </w:p>
    <w:p w:rsidR="00713B9E" w:rsidRDefault="00713B9E">
      <w:pPr>
        <w:pStyle w:val="Corpodetexto2"/>
      </w:pPr>
    </w:p>
    <w:p w:rsidR="008E7531" w:rsidRPr="008B56A4" w:rsidRDefault="008E7531" w:rsidP="000253A4">
      <w:pPr>
        <w:pStyle w:val="Corpodetexto3"/>
        <w:ind w:left="4500"/>
      </w:pPr>
      <w:r w:rsidRPr="008B56A4">
        <w:t xml:space="preserve">Parte manuscrita do Projeto de Graduação do aluno </w:t>
      </w:r>
      <w:r w:rsidRPr="008B56A4">
        <w:rPr>
          <w:b/>
        </w:rPr>
        <w:t>Nome do Autor</w:t>
      </w:r>
      <w:r w:rsidRPr="008B56A4">
        <w:t>, apresentado ao Departamento de Engenharia Elétrica do Centro Tecnológico da Universidade Federal do Espírito Santo, como requisito parcial para obtenção do grau de Engenheiro Eletricista.</w:t>
      </w:r>
    </w:p>
    <w:p w:rsidR="008E7531" w:rsidRDefault="008E7531" w:rsidP="008E7531">
      <w:pPr>
        <w:pStyle w:val="Corpodetexto3"/>
        <w:ind w:left="0"/>
        <w:rPr>
          <w:sz w:val="28"/>
        </w:rPr>
      </w:pPr>
    </w:p>
    <w:p w:rsidR="008E7531" w:rsidRPr="008B56A4" w:rsidRDefault="008E7531" w:rsidP="008E7531">
      <w:pPr>
        <w:pStyle w:val="Corpodetexto3"/>
        <w:ind w:left="0"/>
        <w:jc w:val="right"/>
      </w:pPr>
      <w:r w:rsidRPr="008B56A4">
        <w:t>Aprovada em (dia), de (mês) de (ano).</w:t>
      </w:r>
    </w:p>
    <w:p w:rsidR="008E7531" w:rsidRDefault="008E7531">
      <w:pPr>
        <w:pStyle w:val="Corpodetexto2"/>
      </w:pPr>
    </w:p>
    <w:p w:rsidR="008E7531" w:rsidRDefault="008E7531">
      <w:pPr>
        <w:pStyle w:val="Corpodetexto2"/>
      </w:pPr>
    </w:p>
    <w:p w:rsidR="00713B9E" w:rsidRDefault="00713B9E">
      <w:pPr>
        <w:pStyle w:val="Corpodetexto2"/>
      </w:pPr>
    </w:p>
    <w:p w:rsidR="00713B9E" w:rsidRDefault="00713B9E" w:rsidP="000253A4">
      <w:pPr>
        <w:pStyle w:val="Examinadora"/>
        <w:ind w:left="4500"/>
      </w:pPr>
      <w:r>
        <w:t>COMISSÃO EXAMINADORA:</w:t>
      </w:r>
    </w:p>
    <w:p w:rsidR="00713B9E" w:rsidRDefault="00713B9E" w:rsidP="008E7531">
      <w:pPr>
        <w:pStyle w:val="Examinadora"/>
        <w:ind w:left="3119"/>
      </w:pPr>
    </w:p>
    <w:p w:rsidR="00713B9E" w:rsidRDefault="00713B9E" w:rsidP="008E7531">
      <w:pPr>
        <w:pStyle w:val="Examinadora"/>
        <w:ind w:left="3119"/>
      </w:pPr>
    </w:p>
    <w:p w:rsidR="00713B9E" w:rsidRDefault="00713B9E" w:rsidP="008E7531">
      <w:pPr>
        <w:pStyle w:val="Examinadora"/>
        <w:ind w:left="3119"/>
      </w:pPr>
    </w:p>
    <w:p w:rsidR="00713B9E" w:rsidRDefault="00713B9E" w:rsidP="000253A4">
      <w:pPr>
        <w:pStyle w:val="Examinadora"/>
        <w:ind w:left="4500"/>
      </w:pPr>
      <w:r>
        <w:t>__________________</w:t>
      </w:r>
      <w:r w:rsidR="008E7531">
        <w:t>_____________</w:t>
      </w:r>
      <w:r>
        <w:t>_____</w:t>
      </w:r>
    </w:p>
    <w:p w:rsidR="00A910D8" w:rsidRPr="009D5DBA" w:rsidRDefault="00713B9E" w:rsidP="000253A4">
      <w:pPr>
        <w:pStyle w:val="Examinadora"/>
        <w:ind w:left="4500"/>
        <w:rPr>
          <w:sz w:val="20"/>
        </w:rPr>
      </w:pPr>
      <w:r>
        <w:t xml:space="preserve">Título </w:t>
      </w:r>
      <w:r w:rsidR="008E7531">
        <w:t>e n</w:t>
      </w:r>
      <w:r w:rsidR="00A910D8">
        <w:t>ome completo</w:t>
      </w:r>
    </w:p>
    <w:p w:rsidR="008E7531" w:rsidRDefault="008E7531" w:rsidP="000253A4">
      <w:pPr>
        <w:pStyle w:val="Examinadora"/>
        <w:ind w:left="4500"/>
      </w:pPr>
      <w:r>
        <w:t>Instituição a qual pertence</w:t>
      </w:r>
    </w:p>
    <w:p w:rsidR="00713B9E" w:rsidRDefault="00713B9E" w:rsidP="000253A4">
      <w:pPr>
        <w:pStyle w:val="Examinadora"/>
        <w:ind w:left="4500"/>
      </w:pPr>
      <w:r>
        <w:t>Orientador</w:t>
      </w:r>
    </w:p>
    <w:p w:rsidR="00713B9E" w:rsidRDefault="00713B9E" w:rsidP="000253A4">
      <w:pPr>
        <w:pStyle w:val="Examinadora"/>
        <w:ind w:left="4500"/>
      </w:pPr>
    </w:p>
    <w:p w:rsidR="00713B9E" w:rsidRDefault="00713B9E" w:rsidP="000253A4">
      <w:pPr>
        <w:pStyle w:val="Examinadora"/>
        <w:ind w:left="4500"/>
      </w:pPr>
    </w:p>
    <w:p w:rsidR="008E7531" w:rsidRDefault="008E7531" w:rsidP="000253A4">
      <w:pPr>
        <w:pStyle w:val="Examinadora"/>
        <w:ind w:left="4500"/>
      </w:pPr>
      <w:r>
        <w:t>____________________________________</w:t>
      </w:r>
    </w:p>
    <w:p w:rsidR="00713B9E" w:rsidRDefault="00713B9E" w:rsidP="000253A4">
      <w:pPr>
        <w:pStyle w:val="Examinadora"/>
        <w:ind w:left="4500"/>
      </w:pPr>
      <w:r>
        <w:t>Título e Nome completo</w:t>
      </w:r>
    </w:p>
    <w:p w:rsidR="008E7531" w:rsidRDefault="008E7531" w:rsidP="000253A4">
      <w:pPr>
        <w:pStyle w:val="Examinadora"/>
        <w:ind w:left="4500"/>
      </w:pPr>
      <w:r>
        <w:t>Instituição a qual pertence</w:t>
      </w:r>
    </w:p>
    <w:p w:rsidR="00713B9E" w:rsidRDefault="00713B9E" w:rsidP="000253A4">
      <w:pPr>
        <w:pStyle w:val="Examinadora"/>
        <w:ind w:left="4500"/>
      </w:pPr>
      <w:r>
        <w:t>Coorientador</w:t>
      </w:r>
    </w:p>
    <w:p w:rsidR="00713B9E" w:rsidRDefault="00713B9E" w:rsidP="000253A4">
      <w:pPr>
        <w:pStyle w:val="Examinadora"/>
        <w:ind w:left="4500"/>
      </w:pPr>
    </w:p>
    <w:p w:rsidR="00713B9E" w:rsidRDefault="00713B9E" w:rsidP="000253A4">
      <w:pPr>
        <w:pStyle w:val="Examinadora"/>
        <w:ind w:left="4500"/>
      </w:pPr>
    </w:p>
    <w:p w:rsidR="008E7531" w:rsidRDefault="008E7531" w:rsidP="000253A4">
      <w:pPr>
        <w:pStyle w:val="Examinadora"/>
        <w:ind w:left="4500"/>
      </w:pPr>
      <w:r>
        <w:t>___________________________________</w:t>
      </w:r>
    </w:p>
    <w:p w:rsidR="00713B9E" w:rsidRDefault="00713B9E" w:rsidP="000253A4">
      <w:pPr>
        <w:pStyle w:val="Examinadora"/>
        <w:ind w:left="4500"/>
      </w:pPr>
      <w:r>
        <w:t>Título e Nome completo</w:t>
      </w:r>
    </w:p>
    <w:p w:rsidR="008E7531" w:rsidRDefault="008E7531" w:rsidP="000253A4">
      <w:pPr>
        <w:pStyle w:val="Examinadora"/>
        <w:ind w:left="4500"/>
      </w:pPr>
      <w:r>
        <w:t>Instituição a qual pertence</w:t>
      </w:r>
    </w:p>
    <w:p w:rsidR="00713B9E" w:rsidRDefault="00713B9E" w:rsidP="000253A4">
      <w:pPr>
        <w:pStyle w:val="Examinadora"/>
        <w:ind w:left="4500"/>
      </w:pPr>
      <w:r>
        <w:t>Examinador</w:t>
      </w:r>
    </w:p>
    <w:p w:rsidR="00713B9E" w:rsidRDefault="00713B9E" w:rsidP="000253A4">
      <w:pPr>
        <w:pStyle w:val="Examinadora"/>
        <w:ind w:left="4500"/>
      </w:pPr>
    </w:p>
    <w:p w:rsidR="00713B9E" w:rsidRDefault="00713B9E" w:rsidP="000253A4">
      <w:pPr>
        <w:pStyle w:val="Examinadora"/>
        <w:ind w:left="4500"/>
      </w:pPr>
    </w:p>
    <w:p w:rsidR="008E7531" w:rsidRDefault="008E7531" w:rsidP="000253A4">
      <w:pPr>
        <w:pStyle w:val="Examinadora"/>
        <w:ind w:left="4500"/>
      </w:pPr>
      <w:r>
        <w:t>____________________________________</w:t>
      </w:r>
    </w:p>
    <w:p w:rsidR="00713B9E" w:rsidRDefault="00713B9E" w:rsidP="000253A4">
      <w:pPr>
        <w:pStyle w:val="Examinadora"/>
        <w:ind w:left="4500"/>
      </w:pPr>
      <w:r>
        <w:t>Título e Nome completo</w:t>
      </w:r>
    </w:p>
    <w:p w:rsidR="008E7531" w:rsidRDefault="008E7531" w:rsidP="000253A4">
      <w:pPr>
        <w:pStyle w:val="Examinadora"/>
        <w:ind w:left="4500"/>
      </w:pPr>
      <w:r>
        <w:t>Instituição a qual pertence</w:t>
      </w:r>
    </w:p>
    <w:p w:rsidR="00E679C2" w:rsidRDefault="00713B9E" w:rsidP="000253A4">
      <w:pPr>
        <w:pStyle w:val="Examinadora"/>
        <w:ind w:left="4500"/>
        <w:rPr>
          <w:b w:val="0"/>
        </w:rPr>
      </w:pPr>
      <w:r>
        <w:t>Examinador</w:t>
      </w:r>
      <w:r w:rsidR="00E679C2">
        <w:br w:type="page"/>
      </w:r>
    </w:p>
    <w:p w:rsidR="00E03E83" w:rsidRDefault="00E03E83" w:rsidP="00E03E83">
      <w:pPr>
        <w:pStyle w:val="corpodetexto4"/>
        <w:spacing w:before="0"/>
      </w:pPr>
    </w:p>
    <w:p w:rsidR="0002587E" w:rsidRDefault="0002587E" w:rsidP="00E03E83">
      <w:pPr>
        <w:pStyle w:val="corpodetexto4"/>
        <w:spacing w:before="0"/>
      </w:pPr>
    </w:p>
    <w:p w:rsidR="0002587E" w:rsidRDefault="0002587E" w:rsidP="00E03E83">
      <w:pPr>
        <w:pStyle w:val="corpodetexto4"/>
        <w:spacing w:before="0"/>
      </w:pPr>
    </w:p>
    <w:p w:rsidR="0002587E" w:rsidRDefault="0002587E"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0253A4" w:rsidRDefault="000253A4" w:rsidP="00E03E83">
      <w:pPr>
        <w:pStyle w:val="corpodetexto4"/>
        <w:spacing w:before="0"/>
      </w:pPr>
    </w:p>
    <w:p w:rsidR="000253A4" w:rsidRDefault="000253A4" w:rsidP="00E03E83">
      <w:pPr>
        <w:pStyle w:val="corpodetexto4"/>
        <w:spacing w:before="0"/>
      </w:pPr>
    </w:p>
    <w:p w:rsidR="000253A4" w:rsidRDefault="000253A4" w:rsidP="00E03E83">
      <w:pPr>
        <w:pStyle w:val="corpodetexto4"/>
        <w:spacing w:before="0"/>
      </w:pPr>
    </w:p>
    <w:p w:rsidR="000253A4" w:rsidRDefault="000253A4" w:rsidP="00E03E83">
      <w:pPr>
        <w:pStyle w:val="corpodetexto4"/>
        <w:spacing w:before="0"/>
      </w:pPr>
    </w:p>
    <w:p w:rsidR="000253A4" w:rsidRDefault="000253A4" w:rsidP="00E03E83">
      <w:pPr>
        <w:pStyle w:val="corpodetexto4"/>
        <w:spacing w:before="0"/>
      </w:pPr>
    </w:p>
    <w:p w:rsidR="000253A4" w:rsidRDefault="000253A4" w:rsidP="00E03E83">
      <w:pPr>
        <w:pStyle w:val="corpodetexto4"/>
        <w:spacing w:before="0"/>
      </w:pPr>
    </w:p>
    <w:p w:rsidR="000253A4" w:rsidRDefault="000253A4" w:rsidP="00E03E83">
      <w:pPr>
        <w:pStyle w:val="corpodetexto4"/>
        <w:spacing w:before="0"/>
      </w:pPr>
    </w:p>
    <w:p w:rsidR="000253A4" w:rsidRDefault="000253A4" w:rsidP="00E03E83">
      <w:pPr>
        <w:pStyle w:val="corpodetexto4"/>
        <w:spacing w:before="0"/>
      </w:pPr>
    </w:p>
    <w:p w:rsidR="000253A4" w:rsidRDefault="000253A4" w:rsidP="00E03E83">
      <w:pPr>
        <w:pStyle w:val="corpodetexto4"/>
        <w:spacing w:before="0"/>
      </w:pPr>
    </w:p>
    <w:p w:rsidR="00E03E83" w:rsidRDefault="00E03E83" w:rsidP="00E03E83">
      <w:pPr>
        <w:pStyle w:val="corpodetexto4"/>
        <w:spacing w:before="0"/>
      </w:pPr>
    </w:p>
    <w:p w:rsidR="00E03E83" w:rsidRDefault="00E03E83" w:rsidP="00E03E83">
      <w:pPr>
        <w:pStyle w:val="corpodetexto4"/>
        <w:spacing w:before="0"/>
      </w:pPr>
    </w:p>
    <w:p w:rsidR="00E03E83" w:rsidRPr="00E03E83" w:rsidRDefault="00E03E83" w:rsidP="00E03E83">
      <w:pPr>
        <w:pStyle w:val="corpodetexto4"/>
        <w:spacing w:before="0"/>
        <w:rPr>
          <w:i/>
        </w:rPr>
      </w:pPr>
      <w:r w:rsidRPr="00E03E83">
        <w:rPr>
          <w:i/>
        </w:rPr>
        <w:t>(Aqui deve ser inserido o texto da dedicatória)</w:t>
      </w:r>
    </w:p>
    <w:p w:rsidR="00E03E83" w:rsidRPr="00E03E83" w:rsidRDefault="00E03E83" w:rsidP="00E03E83">
      <w:pPr>
        <w:pStyle w:val="corpodetexto4"/>
        <w:spacing w:before="0"/>
        <w:rPr>
          <w:i/>
        </w:rPr>
      </w:pPr>
      <w:r w:rsidRPr="00E03E83">
        <w:rPr>
          <w:i/>
        </w:rPr>
        <w:t xml:space="preserve">A dedicatória é </w:t>
      </w:r>
      <w:r w:rsidR="00D56030">
        <w:rPr>
          <w:i/>
        </w:rPr>
        <w:t xml:space="preserve">um elemento opcional do trabalho </w:t>
      </w:r>
      <w:r w:rsidRPr="00E03E83">
        <w:rPr>
          <w:i/>
        </w:rPr>
        <w:t>onde o autor dedica a obra ou presta homenagem a alguém, num texto curto</w:t>
      </w:r>
      <w:r w:rsidR="0003366C">
        <w:rPr>
          <w:i/>
        </w:rPr>
        <w:t>.</w:t>
      </w:r>
    </w:p>
    <w:p w:rsidR="00E03E83" w:rsidRDefault="00E03E83" w:rsidP="00E03E83">
      <w:pPr>
        <w:pStyle w:val="corpodetexto4"/>
        <w:spacing w:before="0"/>
      </w:pPr>
    </w:p>
    <w:p w:rsidR="00E679C2" w:rsidRDefault="00713B9E" w:rsidP="00E03E83">
      <w:pPr>
        <w:pStyle w:val="corpodetexto4"/>
        <w:spacing w:before="0"/>
      </w:pPr>
      <w:r>
        <w:t xml:space="preserve">Aos alunos </w:t>
      </w:r>
      <w:r w:rsidR="00DF05F5">
        <w:t xml:space="preserve">e professores </w:t>
      </w:r>
      <w:r>
        <w:t>do Curso de Engenharia Elétrica da UFES.</w:t>
      </w:r>
    </w:p>
    <w:p w:rsidR="00E679C2" w:rsidRDefault="00E679C2">
      <w:pPr>
        <w:spacing w:line="240" w:lineRule="auto"/>
        <w:jc w:val="left"/>
      </w:pPr>
      <w:r>
        <w:br w:type="page"/>
      </w:r>
    </w:p>
    <w:p w:rsidR="00E03E83" w:rsidRPr="00E03E83" w:rsidRDefault="00E03E83" w:rsidP="00E03E83">
      <w:pPr>
        <w:pStyle w:val="corpodetexto4"/>
        <w:spacing w:before="0"/>
        <w:rPr>
          <w:i/>
        </w:rPr>
      </w:pPr>
      <w:r w:rsidRPr="00E03E83">
        <w:rPr>
          <w:i/>
        </w:rPr>
        <w:lastRenderedPageBreak/>
        <w:t>(Aqui deve ser inserido o texto dos Agradecimentos)</w:t>
      </w:r>
    </w:p>
    <w:p w:rsidR="00713B9E" w:rsidRPr="00E03E83" w:rsidRDefault="00D56030" w:rsidP="00E03E83">
      <w:pPr>
        <w:pStyle w:val="corpodetexto4"/>
        <w:spacing w:before="0"/>
        <w:rPr>
          <w:i/>
        </w:rPr>
      </w:pPr>
      <w:r>
        <w:rPr>
          <w:i/>
        </w:rPr>
        <w:t>Sendo um elemento opcional, o</w:t>
      </w:r>
      <w:r w:rsidR="00713B9E" w:rsidRPr="00E03E83">
        <w:rPr>
          <w:i/>
        </w:rPr>
        <w:t xml:space="preserve">s agradecimentos devem ser feitos a pessoas ou instituições que </w:t>
      </w:r>
      <w:r w:rsidR="00E40FE3" w:rsidRPr="00E03E83">
        <w:rPr>
          <w:i/>
        </w:rPr>
        <w:t>contribuíram</w:t>
      </w:r>
      <w:r w:rsidR="00E40FE3">
        <w:rPr>
          <w:i/>
        </w:rPr>
        <w:t>,</w:t>
      </w:r>
      <w:r w:rsidR="00713B9E" w:rsidRPr="00E03E83">
        <w:rPr>
          <w:i/>
        </w:rPr>
        <w:t xml:space="preserve"> de alguma forma, para a realização do trabalho.</w:t>
      </w:r>
    </w:p>
    <w:p w:rsidR="00E03E83" w:rsidRDefault="00E03E83" w:rsidP="00E03E83">
      <w:pPr>
        <w:pStyle w:val="corpodetexto4"/>
        <w:spacing w:before="0"/>
      </w:pPr>
    </w:p>
    <w:p w:rsidR="00404420" w:rsidRDefault="00A74AA9">
      <w:r>
        <w:t xml:space="preserve">Agradecemos </w:t>
      </w:r>
      <w:r w:rsidR="00713B9E">
        <w:t xml:space="preserve">a Wagner Teixeira da Costa a elaboração do </w:t>
      </w:r>
      <w:r w:rsidR="005F10A1">
        <w:t xml:space="preserve">primeiro </w:t>
      </w:r>
      <w:r w:rsidR="00A37405">
        <w:t xml:space="preserve">modelo em formato </w:t>
      </w:r>
      <w:r w:rsidR="005F10A1">
        <w:t xml:space="preserve">Microsoft </w:t>
      </w:r>
      <w:r w:rsidR="00713B9E">
        <w:t>Word</w:t>
      </w:r>
      <w:r w:rsidR="005F10A1">
        <w:t xml:space="preserve"> 2003</w:t>
      </w:r>
      <w:r w:rsidR="00A37405">
        <w:t xml:space="preserve"> para os projetos de graduação dos alunos do Curso de Enge</w:t>
      </w:r>
      <w:r>
        <w:t xml:space="preserve">nharia Elétrica da UFES. Agradecemos </w:t>
      </w:r>
      <w:r w:rsidR="00A37405">
        <w:t xml:space="preserve">também ao Prof. Paulo José Mello </w:t>
      </w:r>
      <w:proofErr w:type="spellStart"/>
      <w:r w:rsidR="00A37405">
        <w:t>Menegáz</w:t>
      </w:r>
      <w:proofErr w:type="spellEnd"/>
      <w:r w:rsidR="00A37405">
        <w:t xml:space="preserve"> pela revisão e atualização deste modelo, seguindo as normas vigentes da Associação Brasileira de Normas Técnicas (ABNT) e as Resoluções sobre Projeto de Graduação do Departamento de Engenharia Elétrica e </w:t>
      </w:r>
      <w:r w:rsidR="002A1AE5">
        <w:t>d</w:t>
      </w:r>
      <w:r w:rsidR="00A37405">
        <w:t>o Colegiado do Curso de Engenharia Elétrica da UFES.</w:t>
      </w:r>
    </w:p>
    <w:p w:rsidR="00404420" w:rsidRDefault="00404420">
      <w:pPr>
        <w:spacing w:line="240" w:lineRule="auto"/>
        <w:jc w:val="left"/>
      </w:pPr>
      <w:r>
        <w:br w:type="page"/>
      </w:r>
    </w:p>
    <w:p w:rsidR="00E679C2" w:rsidRPr="00CC38B9" w:rsidRDefault="00CC38B9" w:rsidP="00CC38B9">
      <w:pPr>
        <w:spacing w:after="360"/>
        <w:jc w:val="center"/>
        <w:rPr>
          <w:b/>
          <w:sz w:val="28"/>
        </w:rPr>
      </w:pPr>
      <w:bookmarkStart w:id="0" w:name="_Toc523964447"/>
      <w:r w:rsidRPr="00CC38B9">
        <w:rPr>
          <w:b/>
          <w:sz w:val="28"/>
        </w:rPr>
        <w:lastRenderedPageBreak/>
        <w:t>RESUMO</w:t>
      </w:r>
    </w:p>
    <w:p w:rsidR="00335327" w:rsidRDefault="00335327" w:rsidP="00335327">
      <w:r>
        <w:t>Neste trabalho é apresentado um modelo que servirá de guia na confecção da versão final escrita dos projetos de graduação do Curso de Engenharia Elétrica da Universidade Federal do Espírito Santo.</w:t>
      </w:r>
      <w:r w:rsidR="00527F0B">
        <w:t xml:space="preserve"> </w:t>
      </w:r>
      <w:r>
        <w:t xml:space="preserve">Nele, </w:t>
      </w:r>
      <w:r w:rsidR="00527F0B">
        <w:t xml:space="preserve">são </w:t>
      </w:r>
      <w:r>
        <w:t xml:space="preserve">abordados temas referentes </w:t>
      </w:r>
      <w:r w:rsidR="00527F0B">
        <w:t xml:space="preserve">aos elementos obrigatórios e opcionais que devem compor um trabalho acadêmico, bem como </w:t>
      </w:r>
      <w:r>
        <w:t>ao formato e à apresentação do trabalho</w:t>
      </w:r>
      <w:r w:rsidR="00527F0B">
        <w:t xml:space="preserve">. Também são discutidas as principais semelhanças e diferenças entre elementos como: tabelas, quadros, figuras, gráficos, anexos e apêndices; a fim de auxiliar o aluno na escrita do trabalho e evitar o uso equivocado de um determinado elemento no lugar de outro. Toda a informação referente ao formato e à padronização aqui contida está de acordo com </w:t>
      </w:r>
      <w:r>
        <w:t>as normas vigentes para apresentação de trabalhos acadêmicos da Associação Brasileira de Normas Técnicas.</w:t>
      </w:r>
      <w:r w:rsidR="00527F0B">
        <w:t xml:space="preserve"> Ao final, é </w:t>
      </w:r>
      <w:r>
        <w:t>descrito o procedimento para entrega da versão final do trabalho à Coordenação de Projeto de Graduação do Curso de Engenharia Elétrica da UFES.</w:t>
      </w:r>
    </w:p>
    <w:bookmarkEnd w:id="0"/>
    <w:p w:rsidR="00E679C2" w:rsidRDefault="00E679C2">
      <w:pPr>
        <w:spacing w:line="240" w:lineRule="auto"/>
        <w:jc w:val="left"/>
        <w:rPr>
          <w:b/>
          <w:caps/>
        </w:rPr>
      </w:pPr>
      <w:r>
        <w:br w:type="page"/>
      </w:r>
    </w:p>
    <w:p w:rsidR="00713B9E" w:rsidRPr="00CC38B9" w:rsidRDefault="00CC38B9" w:rsidP="00CC38B9">
      <w:pPr>
        <w:spacing w:after="360"/>
        <w:jc w:val="center"/>
        <w:rPr>
          <w:b/>
          <w:sz w:val="28"/>
        </w:rPr>
      </w:pPr>
      <w:r w:rsidRPr="00CC38B9">
        <w:rPr>
          <w:b/>
          <w:sz w:val="28"/>
        </w:rPr>
        <w:lastRenderedPageBreak/>
        <w:t>LISTA DE FIGURAS</w:t>
      </w:r>
    </w:p>
    <w:p w:rsidR="00527F0B" w:rsidRDefault="009A2D0E">
      <w:pPr>
        <w:pStyle w:val="ndicedeilustraes"/>
        <w:tabs>
          <w:tab w:val="right" w:leader="dot" w:pos="9062"/>
        </w:tabs>
        <w:rPr>
          <w:rFonts w:asciiTheme="minorHAnsi" w:eastAsiaTheme="minorEastAsia" w:hAnsiTheme="minorHAnsi" w:cstheme="minorBidi"/>
          <w:noProof/>
          <w:sz w:val="22"/>
          <w:szCs w:val="22"/>
        </w:rPr>
      </w:pPr>
      <w:r>
        <w:rPr>
          <w:b/>
        </w:rPr>
        <w:fldChar w:fldCharType="begin"/>
      </w:r>
      <w:r w:rsidR="00713B9E">
        <w:rPr>
          <w:b/>
        </w:rPr>
        <w:instrText xml:space="preserve"> TOC \h \z \c "Figura" </w:instrText>
      </w:r>
      <w:r>
        <w:rPr>
          <w:b/>
        </w:rPr>
        <w:fldChar w:fldCharType="separate"/>
      </w:r>
      <w:hyperlink w:anchor="_Toc335989464" w:history="1">
        <w:r w:rsidR="00527F0B" w:rsidRPr="00C50D71">
          <w:rPr>
            <w:rStyle w:val="Hyperlink"/>
            <w:noProof/>
          </w:rPr>
          <w:t>Figura 1 – Aplicação de Estilo no Microsoft Word 2007 ou 2010</w:t>
        </w:r>
        <w:r w:rsidR="00527F0B">
          <w:rPr>
            <w:noProof/>
            <w:webHidden/>
          </w:rPr>
          <w:tab/>
        </w:r>
        <w:r w:rsidR="00527F0B">
          <w:rPr>
            <w:noProof/>
            <w:webHidden/>
          </w:rPr>
          <w:fldChar w:fldCharType="begin"/>
        </w:r>
        <w:r w:rsidR="00527F0B">
          <w:rPr>
            <w:noProof/>
            <w:webHidden/>
          </w:rPr>
          <w:instrText xml:space="preserve"> PAGEREF _Toc335989464 \h </w:instrText>
        </w:r>
        <w:r w:rsidR="00527F0B">
          <w:rPr>
            <w:noProof/>
            <w:webHidden/>
          </w:rPr>
        </w:r>
        <w:r w:rsidR="00527F0B">
          <w:rPr>
            <w:noProof/>
            <w:webHidden/>
          </w:rPr>
          <w:fldChar w:fldCharType="separate"/>
        </w:r>
        <w:r w:rsidR="001A66F4">
          <w:rPr>
            <w:noProof/>
            <w:webHidden/>
          </w:rPr>
          <w:t>16</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65" w:history="1">
        <w:r w:rsidR="00527F0B" w:rsidRPr="00C50D71">
          <w:rPr>
            <w:rStyle w:val="Hyperlink"/>
            <w:noProof/>
          </w:rPr>
          <w:t>Figura 2 – Robô quadrúpede</w:t>
        </w:r>
        <w:r w:rsidR="00527F0B">
          <w:rPr>
            <w:noProof/>
            <w:webHidden/>
          </w:rPr>
          <w:tab/>
        </w:r>
        <w:r w:rsidR="00527F0B">
          <w:rPr>
            <w:noProof/>
            <w:webHidden/>
          </w:rPr>
          <w:fldChar w:fldCharType="begin"/>
        </w:r>
        <w:r w:rsidR="00527F0B">
          <w:rPr>
            <w:noProof/>
            <w:webHidden/>
          </w:rPr>
          <w:instrText xml:space="preserve"> PAGEREF _Toc335989465 \h </w:instrText>
        </w:r>
        <w:r w:rsidR="00527F0B">
          <w:rPr>
            <w:noProof/>
            <w:webHidden/>
          </w:rPr>
        </w:r>
        <w:r w:rsidR="00527F0B">
          <w:rPr>
            <w:noProof/>
            <w:webHidden/>
          </w:rPr>
          <w:fldChar w:fldCharType="separate"/>
        </w:r>
        <w:r w:rsidR="001A66F4">
          <w:rPr>
            <w:noProof/>
            <w:webHidden/>
          </w:rPr>
          <w:t>19</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66" w:history="1">
        <w:r w:rsidR="00527F0B" w:rsidRPr="00C50D71">
          <w:rPr>
            <w:rStyle w:val="Hyperlink"/>
            <w:noProof/>
          </w:rPr>
          <w:t>Figura 3 – Criação de Legenda e Índice no Microsoft Word 2007 ou 2010</w:t>
        </w:r>
        <w:r w:rsidR="00527F0B">
          <w:rPr>
            <w:noProof/>
            <w:webHidden/>
          </w:rPr>
          <w:tab/>
        </w:r>
        <w:r w:rsidR="00527F0B">
          <w:rPr>
            <w:noProof/>
            <w:webHidden/>
          </w:rPr>
          <w:fldChar w:fldCharType="begin"/>
        </w:r>
        <w:r w:rsidR="00527F0B">
          <w:rPr>
            <w:noProof/>
            <w:webHidden/>
          </w:rPr>
          <w:instrText xml:space="preserve"> PAGEREF _Toc335989466 \h </w:instrText>
        </w:r>
        <w:r w:rsidR="00527F0B">
          <w:rPr>
            <w:noProof/>
            <w:webHidden/>
          </w:rPr>
        </w:r>
        <w:r w:rsidR="00527F0B">
          <w:rPr>
            <w:noProof/>
            <w:webHidden/>
          </w:rPr>
          <w:fldChar w:fldCharType="separate"/>
        </w:r>
        <w:r w:rsidR="001A66F4">
          <w:rPr>
            <w:noProof/>
            <w:webHidden/>
          </w:rPr>
          <w:t>20</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67" w:history="1">
        <w:r w:rsidR="00527F0B" w:rsidRPr="00C50D71">
          <w:rPr>
            <w:rStyle w:val="Hyperlink"/>
            <w:noProof/>
          </w:rPr>
          <w:t>Figura 4 – Criação de Legenda de Figura no Microsoft Word 2007 ou 2010</w:t>
        </w:r>
        <w:r w:rsidR="00527F0B">
          <w:rPr>
            <w:noProof/>
            <w:webHidden/>
          </w:rPr>
          <w:tab/>
        </w:r>
        <w:r w:rsidR="00527F0B">
          <w:rPr>
            <w:noProof/>
            <w:webHidden/>
          </w:rPr>
          <w:fldChar w:fldCharType="begin"/>
        </w:r>
        <w:r w:rsidR="00527F0B">
          <w:rPr>
            <w:noProof/>
            <w:webHidden/>
          </w:rPr>
          <w:instrText xml:space="preserve"> PAGEREF _Toc335989467 \h </w:instrText>
        </w:r>
        <w:r w:rsidR="00527F0B">
          <w:rPr>
            <w:noProof/>
            <w:webHidden/>
          </w:rPr>
        </w:r>
        <w:r w:rsidR="00527F0B">
          <w:rPr>
            <w:noProof/>
            <w:webHidden/>
          </w:rPr>
          <w:fldChar w:fldCharType="separate"/>
        </w:r>
        <w:r w:rsidR="001A66F4">
          <w:rPr>
            <w:noProof/>
            <w:webHidden/>
          </w:rPr>
          <w:t>21</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68" w:history="1">
        <w:r w:rsidR="00527F0B" w:rsidRPr="00C50D71">
          <w:rPr>
            <w:rStyle w:val="Hyperlink"/>
            <w:noProof/>
          </w:rPr>
          <w:t>Figura 5 – Criação de Índice de Figuras no Microsoft Word 2007 ou 2010</w:t>
        </w:r>
        <w:r w:rsidR="00527F0B">
          <w:rPr>
            <w:noProof/>
            <w:webHidden/>
          </w:rPr>
          <w:tab/>
        </w:r>
        <w:r w:rsidR="00527F0B">
          <w:rPr>
            <w:noProof/>
            <w:webHidden/>
          </w:rPr>
          <w:fldChar w:fldCharType="begin"/>
        </w:r>
        <w:r w:rsidR="00527F0B">
          <w:rPr>
            <w:noProof/>
            <w:webHidden/>
          </w:rPr>
          <w:instrText xml:space="preserve"> PAGEREF _Toc335989468 \h </w:instrText>
        </w:r>
        <w:r w:rsidR="00527F0B">
          <w:rPr>
            <w:noProof/>
            <w:webHidden/>
          </w:rPr>
        </w:r>
        <w:r w:rsidR="00527F0B">
          <w:rPr>
            <w:noProof/>
            <w:webHidden/>
          </w:rPr>
          <w:fldChar w:fldCharType="separate"/>
        </w:r>
        <w:r w:rsidR="001A66F4">
          <w:rPr>
            <w:noProof/>
            <w:webHidden/>
          </w:rPr>
          <w:t>22</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69" w:history="1">
        <w:r w:rsidR="00527F0B" w:rsidRPr="00C50D71">
          <w:rPr>
            <w:rStyle w:val="Hyperlink"/>
            <w:noProof/>
          </w:rPr>
          <w:t>Figura 6 – Caixa de texto de atualização de Lista de Figuras</w:t>
        </w:r>
        <w:r w:rsidR="00527F0B">
          <w:rPr>
            <w:noProof/>
            <w:webHidden/>
          </w:rPr>
          <w:tab/>
        </w:r>
        <w:r w:rsidR="00527F0B">
          <w:rPr>
            <w:noProof/>
            <w:webHidden/>
          </w:rPr>
          <w:fldChar w:fldCharType="begin"/>
        </w:r>
        <w:r w:rsidR="00527F0B">
          <w:rPr>
            <w:noProof/>
            <w:webHidden/>
          </w:rPr>
          <w:instrText xml:space="preserve"> PAGEREF _Toc335989469 \h </w:instrText>
        </w:r>
        <w:r w:rsidR="00527F0B">
          <w:rPr>
            <w:noProof/>
            <w:webHidden/>
          </w:rPr>
        </w:r>
        <w:r w:rsidR="00527F0B">
          <w:rPr>
            <w:noProof/>
            <w:webHidden/>
          </w:rPr>
          <w:fldChar w:fldCharType="separate"/>
        </w:r>
        <w:r w:rsidR="001A66F4">
          <w:rPr>
            <w:noProof/>
            <w:webHidden/>
          </w:rPr>
          <w:t>23</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70" w:history="1">
        <w:r w:rsidR="00527F0B" w:rsidRPr="00C50D71">
          <w:rPr>
            <w:rStyle w:val="Hyperlink"/>
            <w:noProof/>
          </w:rPr>
          <w:t>Figura 7 – Criação de Legenda de Tabela ou de Quadro no Microsoft Word 2007 ou 2010</w:t>
        </w:r>
        <w:r w:rsidR="00527F0B">
          <w:rPr>
            <w:noProof/>
            <w:webHidden/>
          </w:rPr>
          <w:tab/>
        </w:r>
        <w:r w:rsidR="00527F0B">
          <w:rPr>
            <w:noProof/>
            <w:webHidden/>
          </w:rPr>
          <w:fldChar w:fldCharType="begin"/>
        </w:r>
        <w:r w:rsidR="00527F0B">
          <w:rPr>
            <w:noProof/>
            <w:webHidden/>
          </w:rPr>
          <w:instrText xml:space="preserve"> PAGEREF _Toc335989470 \h </w:instrText>
        </w:r>
        <w:r w:rsidR="00527F0B">
          <w:rPr>
            <w:noProof/>
            <w:webHidden/>
          </w:rPr>
        </w:r>
        <w:r w:rsidR="00527F0B">
          <w:rPr>
            <w:noProof/>
            <w:webHidden/>
          </w:rPr>
          <w:fldChar w:fldCharType="separate"/>
        </w:r>
        <w:r w:rsidR="001A66F4">
          <w:rPr>
            <w:noProof/>
            <w:webHidden/>
          </w:rPr>
          <w:t>27</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71" w:history="1">
        <w:r w:rsidR="00527F0B" w:rsidRPr="00C50D71">
          <w:rPr>
            <w:rStyle w:val="Hyperlink"/>
            <w:noProof/>
          </w:rPr>
          <w:t>Figura 8 – Criação de Índice de Tabelas ou de Quadros no Microsoft Word 2007 ou 2010</w:t>
        </w:r>
        <w:r w:rsidR="00527F0B">
          <w:rPr>
            <w:noProof/>
            <w:webHidden/>
          </w:rPr>
          <w:tab/>
        </w:r>
        <w:r w:rsidR="00527F0B">
          <w:rPr>
            <w:noProof/>
            <w:webHidden/>
          </w:rPr>
          <w:fldChar w:fldCharType="begin"/>
        </w:r>
        <w:r w:rsidR="00527F0B">
          <w:rPr>
            <w:noProof/>
            <w:webHidden/>
          </w:rPr>
          <w:instrText xml:space="preserve"> PAGEREF _Toc335989471 \h </w:instrText>
        </w:r>
        <w:r w:rsidR="00527F0B">
          <w:rPr>
            <w:noProof/>
            <w:webHidden/>
          </w:rPr>
        </w:r>
        <w:r w:rsidR="00527F0B">
          <w:rPr>
            <w:noProof/>
            <w:webHidden/>
          </w:rPr>
          <w:fldChar w:fldCharType="separate"/>
        </w:r>
        <w:r w:rsidR="001A66F4">
          <w:rPr>
            <w:noProof/>
            <w:webHidden/>
          </w:rPr>
          <w:t>31</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72" w:history="1">
        <w:r w:rsidR="00527F0B" w:rsidRPr="00C50D71">
          <w:rPr>
            <w:rStyle w:val="Hyperlink"/>
            <w:noProof/>
          </w:rPr>
          <w:t>Figura 9 – Criação de Sumário no Microsoft Word 2007 ou 2010</w:t>
        </w:r>
        <w:r w:rsidR="00527F0B">
          <w:rPr>
            <w:noProof/>
            <w:webHidden/>
          </w:rPr>
          <w:tab/>
        </w:r>
        <w:r w:rsidR="00527F0B">
          <w:rPr>
            <w:noProof/>
            <w:webHidden/>
          </w:rPr>
          <w:fldChar w:fldCharType="begin"/>
        </w:r>
        <w:r w:rsidR="00527F0B">
          <w:rPr>
            <w:noProof/>
            <w:webHidden/>
          </w:rPr>
          <w:instrText xml:space="preserve"> PAGEREF _Toc335989472 \h </w:instrText>
        </w:r>
        <w:r w:rsidR="00527F0B">
          <w:rPr>
            <w:noProof/>
            <w:webHidden/>
          </w:rPr>
        </w:r>
        <w:r w:rsidR="00527F0B">
          <w:rPr>
            <w:noProof/>
            <w:webHidden/>
          </w:rPr>
          <w:fldChar w:fldCharType="separate"/>
        </w:r>
        <w:r w:rsidR="001A66F4">
          <w:rPr>
            <w:noProof/>
            <w:webHidden/>
          </w:rPr>
          <w:t>35</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73" w:history="1">
        <w:r w:rsidR="00527F0B" w:rsidRPr="00C50D71">
          <w:rPr>
            <w:rStyle w:val="Hyperlink"/>
            <w:noProof/>
          </w:rPr>
          <w:t>Figura 10 – Caixa de texto de atualização de Sumário</w:t>
        </w:r>
        <w:r w:rsidR="00527F0B">
          <w:rPr>
            <w:noProof/>
            <w:webHidden/>
          </w:rPr>
          <w:tab/>
        </w:r>
        <w:r w:rsidR="00527F0B">
          <w:rPr>
            <w:noProof/>
            <w:webHidden/>
          </w:rPr>
          <w:fldChar w:fldCharType="begin"/>
        </w:r>
        <w:r w:rsidR="00527F0B">
          <w:rPr>
            <w:noProof/>
            <w:webHidden/>
          </w:rPr>
          <w:instrText xml:space="preserve"> PAGEREF _Toc335989473 \h </w:instrText>
        </w:r>
        <w:r w:rsidR="00527F0B">
          <w:rPr>
            <w:noProof/>
            <w:webHidden/>
          </w:rPr>
        </w:r>
        <w:r w:rsidR="00527F0B">
          <w:rPr>
            <w:noProof/>
            <w:webHidden/>
          </w:rPr>
          <w:fldChar w:fldCharType="separate"/>
        </w:r>
        <w:r w:rsidR="001A66F4">
          <w:rPr>
            <w:noProof/>
            <w:webHidden/>
          </w:rPr>
          <w:t>36</w:t>
        </w:r>
        <w:r w:rsidR="00527F0B">
          <w:rPr>
            <w:noProof/>
            <w:webHidden/>
          </w:rPr>
          <w:fldChar w:fldCharType="end"/>
        </w:r>
      </w:hyperlink>
    </w:p>
    <w:p w:rsidR="00713B9E" w:rsidRDefault="009A2D0E">
      <w:pPr>
        <w:pStyle w:val="Ttulo5"/>
        <w:ind w:left="113"/>
        <w:jc w:val="center"/>
        <w:rPr>
          <w:b w:val="0"/>
        </w:rPr>
      </w:pPr>
      <w:r>
        <w:rPr>
          <w:b w:val="0"/>
        </w:rPr>
        <w:fldChar w:fldCharType="end"/>
      </w:r>
    </w:p>
    <w:p w:rsidR="00E40FE3" w:rsidRDefault="00713B9E" w:rsidP="00814D78">
      <w:pPr>
        <w:spacing w:after="360"/>
        <w:jc w:val="center"/>
        <w:rPr>
          <w:b/>
          <w:sz w:val="28"/>
        </w:rPr>
      </w:pPr>
      <w:r w:rsidRPr="00404420">
        <w:rPr>
          <w:b/>
          <w:sz w:val="28"/>
        </w:rPr>
        <w:br w:type="page"/>
      </w:r>
      <w:r w:rsidR="00E40FE3">
        <w:rPr>
          <w:b/>
          <w:sz w:val="28"/>
        </w:rPr>
        <w:lastRenderedPageBreak/>
        <w:t>LISTA DE GRÁFICOS</w:t>
      </w:r>
    </w:p>
    <w:p w:rsidR="00527F0B" w:rsidRDefault="00E40FE3">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\c "Gráfico" </w:instrText>
      </w:r>
      <w:r>
        <w:rPr>
          <w:b/>
          <w:sz w:val="28"/>
        </w:rPr>
        <w:fldChar w:fldCharType="separate"/>
      </w:r>
      <w:r w:rsidR="00527F0B">
        <w:rPr>
          <w:noProof/>
        </w:rPr>
        <w:t>Gráfico 1 – Consumo final de energia por fonte no Brasil em 2011</w:t>
      </w:r>
      <w:r w:rsidR="00527F0B">
        <w:rPr>
          <w:noProof/>
        </w:rPr>
        <w:tab/>
      </w:r>
      <w:r w:rsidR="00527F0B">
        <w:rPr>
          <w:noProof/>
        </w:rPr>
        <w:fldChar w:fldCharType="begin"/>
      </w:r>
      <w:r w:rsidR="00527F0B">
        <w:rPr>
          <w:noProof/>
        </w:rPr>
        <w:instrText xml:space="preserve"> PAGEREF _Toc335989474 \h </w:instrText>
      </w:r>
      <w:r w:rsidR="00527F0B">
        <w:rPr>
          <w:noProof/>
        </w:rPr>
      </w:r>
      <w:r w:rsidR="00527F0B">
        <w:rPr>
          <w:noProof/>
        </w:rPr>
        <w:fldChar w:fldCharType="separate"/>
      </w:r>
      <w:r w:rsidR="001A66F4">
        <w:rPr>
          <w:noProof/>
        </w:rPr>
        <w:t>33</w:t>
      </w:r>
      <w:r w:rsidR="00527F0B">
        <w:rPr>
          <w:noProof/>
        </w:rPr>
        <w:fldChar w:fldCharType="end"/>
      </w:r>
    </w:p>
    <w:p w:rsidR="00527F0B" w:rsidRDefault="00527F0B">
      <w:pPr>
        <w:pStyle w:val="ndicedeilustraes"/>
        <w:tabs>
          <w:tab w:val="right" w:leader="dot" w:pos="9062"/>
        </w:tabs>
        <w:rPr>
          <w:rFonts w:asciiTheme="minorHAnsi" w:eastAsiaTheme="minorEastAsia" w:hAnsiTheme="minorHAnsi" w:cstheme="minorBidi"/>
          <w:noProof/>
          <w:sz w:val="22"/>
          <w:szCs w:val="22"/>
        </w:rPr>
      </w:pPr>
      <w:r>
        <w:rPr>
          <w:noProof/>
        </w:rPr>
        <w:t>Gráfico 2 – Evolução dos indicadores: energia elétrica</w:t>
      </w:r>
      <w:r>
        <w:rPr>
          <w:noProof/>
        </w:rPr>
        <w:tab/>
      </w:r>
      <w:r>
        <w:rPr>
          <w:noProof/>
        </w:rPr>
        <w:fldChar w:fldCharType="begin"/>
      </w:r>
      <w:r>
        <w:rPr>
          <w:noProof/>
        </w:rPr>
        <w:instrText xml:space="preserve"> PAGEREF _Toc335989475 \h </w:instrText>
      </w:r>
      <w:r>
        <w:rPr>
          <w:noProof/>
        </w:rPr>
      </w:r>
      <w:r>
        <w:rPr>
          <w:noProof/>
        </w:rPr>
        <w:fldChar w:fldCharType="separate"/>
      </w:r>
      <w:r w:rsidR="001A66F4">
        <w:rPr>
          <w:noProof/>
        </w:rPr>
        <w:t>33</w:t>
      </w:r>
      <w:r>
        <w:rPr>
          <w:noProof/>
        </w:rPr>
        <w:fldChar w:fldCharType="end"/>
      </w:r>
    </w:p>
    <w:p w:rsidR="00E40FE3" w:rsidRDefault="00E40FE3">
      <w:pPr>
        <w:spacing w:line="240" w:lineRule="auto"/>
        <w:jc w:val="left"/>
        <w:rPr>
          <w:b/>
          <w:sz w:val="28"/>
        </w:rPr>
      </w:pPr>
      <w:r>
        <w:rPr>
          <w:b/>
          <w:sz w:val="28"/>
        </w:rPr>
        <w:fldChar w:fldCharType="end"/>
      </w:r>
    </w:p>
    <w:p w:rsidR="00E40FE3" w:rsidRDefault="00E40FE3">
      <w:pPr>
        <w:spacing w:line="240" w:lineRule="auto"/>
        <w:jc w:val="left"/>
        <w:rPr>
          <w:b/>
          <w:sz w:val="28"/>
        </w:rPr>
      </w:pPr>
      <w:r>
        <w:rPr>
          <w:b/>
          <w:sz w:val="28"/>
        </w:rPr>
        <w:br w:type="page"/>
      </w:r>
    </w:p>
    <w:p w:rsidR="00814D78" w:rsidRPr="00CC38B9" w:rsidRDefault="00814D78" w:rsidP="00814D78">
      <w:pPr>
        <w:spacing w:after="360"/>
        <w:jc w:val="center"/>
        <w:rPr>
          <w:b/>
          <w:sz w:val="28"/>
        </w:rPr>
      </w:pPr>
      <w:r w:rsidRPr="00CC38B9">
        <w:rPr>
          <w:b/>
          <w:sz w:val="28"/>
        </w:rPr>
        <w:lastRenderedPageBreak/>
        <w:t>LISTA DE QUADROS</w:t>
      </w:r>
    </w:p>
    <w:p w:rsidR="00527F0B" w:rsidRDefault="009A2D0E">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sidR="006706AC">
        <w:rPr>
          <w:b/>
          <w:caps/>
        </w:rPr>
        <w:instrText xml:space="preserve"> TOC \h \z \c "Quadro" </w:instrText>
      </w:r>
      <w:r>
        <w:rPr>
          <w:b/>
          <w:caps/>
        </w:rPr>
        <w:fldChar w:fldCharType="separate"/>
      </w:r>
      <w:hyperlink w:anchor="_Toc335989476" w:history="1">
        <w:r w:rsidR="00527F0B" w:rsidRPr="00D11DC3">
          <w:rPr>
            <w:rStyle w:val="Hyperlink"/>
            <w:noProof/>
          </w:rPr>
          <w:t>Quadro 1 – Tamanho e tipologia da fonte em alguns tipos de texto</w:t>
        </w:r>
        <w:r w:rsidR="00527F0B">
          <w:rPr>
            <w:noProof/>
            <w:webHidden/>
          </w:rPr>
          <w:tab/>
        </w:r>
        <w:r w:rsidR="00527F0B">
          <w:rPr>
            <w:noProof/>
            <w:webHidden/>
          </w:rPr>
          <w:fldChar w:fldCharType="begin"/>
        </w:r>
        <w:r w:rsidR="00527F0B">
          <w:rPr>
            <w:noProof/>
            <w:webHidden/>
          </w:rPr>
          <w:instrText xml:space="preserve"> PAGEREF _Toc335989476 \h </w:instrText>
        </w:r>
        <w:r w:rsidR="00527F0B">
          <w:rPr>
            <w:noProof/>
            <w:webHidden/>
          </w:rPr>
        </w:r>
        <w:r w:rsidR="00527F0B">
          <w:rPr>
            <w:noProof/>
            <w:webHidden/>
          </w:rPr>
          <w:fldChar w:fldCharType="separate"/>
        </w:r>
        <w:r w:rsidR="001A66F4">
          <w:rPr>
            <w:noProof/>
            <w:webHidden/>
          </w:rPr>
          <w:t>15</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77" w:history="1">
        <w:r w:rsidR="00527F0B" w:rsidRPr="00D11DC3">
          <w:rPr>
            <w:rStyle w:val="Hyperlink"/>
            <w:noProof/>
          </w:rPr>
          <w:t>Quadro 2 – Diferenças entre Racionamento e Racionalização em Conservação de Energia</w:t>
        </w:r>
        <w:r w:rsidR="00527F0B">
          <w:rPr>
            <w:noProof/>
            <w:webHidden/>
          </w:rPr>
          <w:tab/>
        </w:r>
        <w:r w:rsidR="00527F0B">
          <w:rPr>
            <w:noProof/>
            <w:webHidden/>
          </w:rPr>
          <w:fldChar w:fldCharType="begin"/>
        </w:r>
        <w:r w:rsidR="00527F0B">
          <w:rPr>
            <w:noProof/>
            <w:webHidden/>
          </w:rPr>
          <w:instrText xml:space="preserve"> PAGEREF _Toc335989477 \h </w:instrText>
        </w:r>
        <w:r w:rsidR="00527F0B">
          <w:rPr>
            <w:noProof/>
            <w:webHidden/>
          </w:rPr>
        </w:r>
        <w:r w:rsidR="00527F0B">
          <w:rPr>
            <w:noProof/>
            <w:webHidden/>
          </w:rPr>
          <w:fldChar w:fldCharType="separate"/>
        </w:r>
        <w:r w:rsidR="001A66F4">
          <w:rPr>
            <w:noProof/>
            <w:webHidden/>
          </w:rPr>
          <w:t>25</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78" w:history="1">
        <w:r w:rsidR="00527F0B" w:rsidRPr="00D11DC3">
          <w:rPr>
            <w:rStyle w:val="Hyperlink"/>
            <w:noProof/>
          </w:rPr>
          <w:t>Quadro 3 – Dimensionamento dos elementos de um Conversor Boost</w:t>
        </w:r>
        <w:r w:rsidR="00527F0B">
          <w:rPr>
            <w:noProof/>
            <w:webHidden/>
          </w:rPr>
          <w:tab/>
        </w:r>
        <w:r w:rsidR="00527F0B">
          <w:rPr>
            <w:noProof/>
            <w:webHidden/>
          </w:rPr>
          <w:fldChar w:fldCharType="begin"/>
        </w:r>
        <w:r w:rsidR="00527F0B">
          <w:rPr>
            <w:noProof/>
            <w:webHidden/>
          </w:rPr>
          <w:instrText xml:space="preserve"> PAGEREF _Toc335989478 \h </w:instrText>
        </w:r>
        <w:r w:rsidR="00527F0B">
          <w:rPr>
            <w:noProof/>
            <w:webHidden/>
          </w:rPr>
        </w:r>
        <w:r w:rsidR="00527F0B">
          <w:rPr>
            <w:noProof/>
            <w:webHidden/>
          </w:rPr>
          <w:fldChar w:fldCharType="separate"/>
        </w:r>
        <w:r w:rsidR="001A66F4">
          <w:rPr>
            <w:noProof/>
            <w:webHidden/>
          </w:rPr>
          <w:t>26</w:t>
        </w:r>
        <w:r w:rsidR="00527F0B">
          <w:rPr>
            <w:noProof/>
            <w:webHidden/>
          </w:rPr>
          <w:fldChar w:fldCharType="end"/>
        </w:r>
      </w:hyperlink>
    </w:p>
    <w:p w:rsidR="00814D78" w:rsidRDefault="009A2D0E" w:rsidP="00814D78">
      <w:pPr>
        <w:pStyle w:val="Ttulo5"/>
        <w:ind w:left="113"/>
        <w:jc w:val="center"/>
      </w:pPr>
      <w:r>
        <w:rPr>
          <w:b w:val="0"/>
          <w:caps w:val="0"/>
        </w:rPr>
        <w:fldChar w:fldCharType="end"/>
      </w:r>
    </w:p>
    <w:p w:rsidR="00713B9E" w:rsidRPr="00CC38B9" w:rsidRDefault="00814D78" w:rsidP="00814D78">
      <w:pPr>
        <w:spacing w:after="360"/>
        <w:jc w:val="center"/>
        <w:rPr>
          <w:b/>
          <w:sz w:val="28"/>
        </w:rPr>
      </w:pPr>
      <w:r w:rsidRPr="00404420">
        <w:rPr>
          <w:sz w:val="28"/>
        </w:rPr>
        <w:br w:type="page"/>
      </w:r>
      <w:r w:rsidR="00CC38B9" w:rsidRPr="00CC38B9">
        <w:rPr>
          <w:b/>
          <w:sz w:val="28"/>
        </w:rPr>
        <w:lastRenderedPageBreak/>
        <w:t xml:space="preserve">LISTA DE </w:t>
      </w:r>
      <w:r w:rsidR="00886B9B" w:rsidRPr="00CC38B9">
        <w:rPr>
          <w:b/>
          <w:sz w:val="28"/>
        </w:rPr>
        <w:t>TABELAS</w:t>
      </w:r>
    </w:p>
    <w:p w:rsidR="00527F0B" w:rsidRDefault="009A2D0E">
      <w:pPr>
        <w:pStyle w:val="ndicedeilustraes"/>
        <w:tabs>
          <w:tab w:val="right" w:leader="dot" w:pos="9062"/>
        </w:tabs>
        <w:rPr>
          <w:rFonts w:asciiTheme="minorHAnsi" w:eastAsiaTheme="minorEastAsia" w:hAnsiTheme="minorHAnsi" w:cstheme="minorBidi"/>
          <w:noProof/>
          <w:sz w:val="22"/>
          <w:szCs w:val="22"/>
        </w:rPr>
      </w:pPr>
      <w:r>
        <w:fldChar w:fldCharType="begin"/>
      </w:r>
      <w:r w:rsidR="00713B9E">
        <w:instrText xml:space="preserve"> TOC \h \z \c "Tabela" </w:instrText>
      </w:r>
      <w:r>
        <w:fldChar w:fldCharType="separate"/>
      </w:r>
      <w:hyperlink w:anchor="_Toc335989479" w:history="1">
        <w:r w:rsidR="00527F0B" w:rsidRPr="000B51BF">
          <w:rPr>
            <w:rStyle w:val="Hyperlink"/>
            <w:noProof/>
          </w:rPr>
          <w:t>Tabela 1 – Oferta interna de energia no Brasil em Mtep</w:t>
        </w:r>
        <w:r w:rsidR="00527F0B">
          <w:rPr>
            <w:noProof/>
            <w:webHidden/>
          </w:rPr>
          <w:tab/>
        </w:r>
        <w:r w:rsidR="00527F0B">
          <w:rPr>
            <w:noProof/>
            <w:webHidden/>
          </w:rPr>
          <w:fldChar w:fldCharType="begin"/>
        </w:r>
        <w:r w:rsidR="00527F0B">
          <w:rPr>
            <w:noProof/>
            <w:webHidden/>
          </w:rPr>
          <w:instrText xml:space="preserve"> PAGEREF _Toc335989479 \h </w:instrText>
        </w:r>
        <w:r w:rsidR="00527F0B">
          <w:rPr>
            <w:noProof/>
            <w:webHidden/>
          </w:rPr>
        </w:r>
        <w:r w:rsidR="00527F0B">
          <w:rPr>
            <w:noProof/>
            <w:webHidden/>
          </w:rPr>
          <w:fldChar w:fldCharType="separate"/>
        </w:r>
        <w:r w:rsidR="001A66F4">
          <w:rPr>
            <w:noProof/>
            <w:webHidden/>
          </w:rPr>
          <w:t>25</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80" w:history="1">
        <w:r w:rsidR="00527F0B" w:rsidRPr="000B51BF">
          <w:rPr>
            <w:rStyle w:val="Hyperlink"/>
            <w:noProof/>
          </w:rPr>
          <w:t>Tabela 2 – Participação de cada fonte termelétrica em 2011</w:t>
        </w:r>
        <w:r w:rsidR="00527F0B">
          <w:rPr>
            <w:noProof/>
            <w:webHidden/>
          </w:rPr>
          <w:tab/>
        </w:r>
        <w:r w:rsidR="00527F0B">
          <w:rPr>
            <w:noProof/>
            <w:webHidden/>
          </w:rPr>
          <w:fldChar w:fldCharType="begin"/>
        </w:r>
        <w:r w:rsidR="00527F0B">
          <w:rPr>
            <w:noProof/>
            <w:webHidden/>
          </w:rPr>
          <w:instrText xml:space="preserve"> PAGEREF _Toc335989480 \h </w:instrText>
        </w:r>
        <w:r w:rsidR="00527F0B">
          <w:rPr>
            <w:noProof/>
            <w:webHidden/>
          </w:rPr>
        </w:r>
        <w:r w:rsidR="00527F0B">
          <w:rPr>
            <w:noProof/>
            <w:webHidden/>
          </w:rPr>
          <w:fldChar w:fldCharType="separate"/>
        </w:r>
        <w:r w:rsidR="001A66F4">
          <w:rPr>
            <w:noProof/>
            <w:webHidden/>
          </w:rPr>
          <w:t>25</w:t>
        </w:r>
        <w:r w:rsidR="00527F0B">
          <w:rPr>
            <w:noProof/>
            <w:webHidden/>
          </w:rPr>
          <w:fldChar w:fldCharType="end"/>
        </w:r>
      </w:hyperlink>
    </w:p>
    <w:p w:rsidR="00527F0B" w:rsidRDefault="000253A4">
      <w:pPr>
        <w:pStyle w:val="ndicedeilustraes"/>
        <w:tabs>
          <w:tab w:val="right" w:leader="dot" w:pos="9062"/>
        </w:tabs>
        <w:rPr>
          <w:rFonts w:asciiTheme="minorHAnsi" w:eastAsiaTheme="minorEastAsia" w:hAnsiTheme="minorHAnsi" w:cstheme="minorBidi"/>
          <w:noProof/>
          <w:sz w:val="22"/>
          <w:szCs w:val="22"/>
        </w:rPr>
      </w:pPr>
      <w:hyperlink w:anchor="_Toc335989481" w:history="1">
        <w:r w:rsidR="00527F0B" w:rsidRPr="000B51BF">
          <w:rPr>
            <w:rStyle w:val="Hyperlink"/>
            <w:noProof/>
          </w:rPr>
          <w:t>Tabela 3 – Domicílios particulares permanentes, por situação do domicílio e espécie de unidade doméstica, segundo a existência de compartilhamento da responsabilidade pelo domicílio com a pessoa responsável,  o sexo, a cor ou raça e os grupos de idade da pessoa responsável e as classes de rendimento  nominal mensal domiciliar per capita – Brasil – 2010</w:t>
        </w:r>
        <w:r w:rsidR="00527F0B">
          <w:rPr>
            <w:noProof/>
            <w:webHidden/>
          </w:rPr>
          <w:tab/>
        </w:r>
        <w:r w:rsidR="00527F0B">
          <w:rPr>
            <w:noProof/>
            <w:webHidden/>
          </w:rPr>
          <w:fldChar w:fldCharType="begin"/>
        </w:r>
        <w:r w:rsidR="00527F0B">
          <w:rPr>
            <w:noProof/>
            <w:webHidden/>
          </w:rPr>
          <w:instrText xml:space="preserve"> PAGEREF _Toc335989481 \h </w:instrText>
        </w:r>
        <w:r w:rsidR="00527F0B">
          <w:rPr>
            <w:noProof/>
            <w:webHidden/>
          </w:rPr>
        </w:r>
        <w:r w:rsidR="00527F0B">
          <w:rPr>
            <w:noProof/>
            <w:webHidden/>
          </w:rPr>
          <w:fldChar w:fldCharType="separate"/>
        </w:r>
        <w:r w:rsidR="001A66F4">
          <w:rPr>
            <w:noProof/>
            <w:webHidden/>
          </w:rPr>
          <w:t>28</w:t>
        </w:r>
        <w:r w:rsidR="00527F0B">
          <w:rPr>
            <w:noProof/>
            <w:webHidden/>
          </w:rPr>
          <w:fldChar w:fldCharType="end"/>
        </w:r>
      </w:hyperlink>
    </w:p>
    <w:p w:rsidR="00713B9E" w:rsidRDefault="009A2D0E">
      <w:pPr>
        <w:pStyle w:val="Ttulo5"/>
        <w:ind w:left="113"/>
        <w:jc w:val="center"/>
      </w:pPr>
      <w:r>
        <w:fldChar w:fldCharType="end"/>
      </w:r>
    </w:p>
    <w:p w:rsidR="00CC38B9" w:rsidRDefault="00CC38B9" w:rsidP="00CC38B9">
      <w:pPr>
        <w:spacing w:after="360"/>
        <w:jc w:val="center"/>
        <w:rPr>
          <w:b/>
          <w:sz w:val="28"/>
        </w:rPr>
      </w:pPr>
      <w:r w:rsidRPr="00404420">
        <w:rPr>
          <w:sz w:val="28"/>
        </w:rPr>
        <w:br w:type="page"/>
      </w:r>
      <w:r w:rsidRPr="00CC38B9">
        <w:rPr>
          <w:b/>
          <w:sz w:val="28"/>
        </w:rPr>
        <w:lastRenderedPageBreak/>
        <w:t xml:space="preserve">LISTA DE </w:t>
      </w:r>
      <w:r>
        <w:rPr>
          <w:b/>
          <w:sz w:val="28"/>
        </w:rPr>
        <w:t>ABREVIATURAS E SIGLAS</w:t>
      </w:r>
    </w:p>
    <w:p w:rsidR="0003366C" w:rsidRPr="00CC38B9" w:rsidRDefault="0003366C" w:rsidP="00621904">
      <w:pPr>
        <w:tabs>
          <w:tab w:val="left" w:pos="1276"/>
        </w:tabs>
      </w:pPr>
      <w:r>
        <w:t>ABNT</w:t>
      </w:r>
      <w:r w:rsidR="00621904">
        <w:tab/>
      </w:r>
      <w:r>
        <w:t>Associação Brasileira de Normas Técnicas</w:t>
      </w:r>
    </w:p>
    <w:p w:rsidR="00C55778" w:rsidRDefault="00C55778" w:rsidP="004B3506">
      <w:pPr>
        <w:tabs>
          <w:tab w:val="left" w:pos="1276"/>
        </w:tabs>
      </w:pPr>
      <w:r>
        <w:t>BEN</w:t>
      </w:r>
      <w:r>
        <w:tab/>
        <w:t>Balanço Energético Nacional</w:t>
      </w:r>
    </w:p>
    <w:p w:rsidR="00480693" w:rsidRPr="004B3506" w:rsidRDefault="00480693" w:rsidP="004B3506">
      <w:pPr>
        <w:tabs>
          <w:tab w:val="left" w:pos="1276"/>
        </w:tabs>
      </w:pPr>
      <w:r w:rsidRPr="004B3506">
        <w:t>EPE</w:t>
      </w:r>
      <w:r w:rsidR="004B3506">
        <w:tab/>
      </w:r>
      <w:r w:rsidRPr="004B3506">
        <w:t>Empresa de Pesquisa Energética</w:t>
      </w:r>
    </w:p>
    <w:p w:rsidR="00480693" w:rsidRPr="004B3506" w:rsidRDefault="00480693" w:rsidP="004B3506">
      <w:pPr>
        <w:tabs>
          <w:tab w:val="left" w:pos="1276"/>
        </w:tabs>
      </w:pPr>
      <w:r w:rsidRPr="004B3506">
        <w:t>IBGE</w:t>
      </w:r>
      <w:r w:rsidR="004B3506">
        <w:tab/>
      </w:r>
      <w:r w:rsidRPr="004B3506">
        <w:t>Fundação Instituto Brasileiro de Geografia e Estatística</w:t>
      </w:r>
    </w:p>
    <w:p w:rsidR="00480693" w:rsidRPr="004B3506" w:rsidRDefault="005C3BC2" w:rsidP="004B3506">
      <w:pPr>
        <w:tabs>
          <w:tab w:val="left" w:pos="1276"/>
        </w:tabs>
      </w:pPr>
      <w:proofErr w:type="spellStart"/>
      <w:r w:rsidRPr="004B3506">
        <w:t>Mtep</w:t>
      </w:r>
      <w:proofErr w:type="spellEnd"/>
      <w:r w:rsidR="004B3506">
        <w:tab/>
      </w:r>
      <w:r w:rsidRPr="004B3506">
        <w:t>Milhões de toneladas equivalentes de petróleo</w:t>
      </w:r>
    </w:p>
    <w:p w:rsidR="00480693" w:rsidRDefault="00480693" w:rsidP="004B3506">
      <w:pPr>
        <w:tabs>
          <w:tab w:val="left" w:pos="1276"/>
        </w:tabs>
      </w:pPr>
      <w:r>
        <w:t>UFES</w:t>
      </w:r>
      <w:r w:rsidR="004B3506">
        <w:tab/>
      </w:r>
      <w:r>
        <w:t>Universidade Federal do Espírito Santo</w:t>
      </w:r>
    </w:p>
    <w:p w:rsidR="00480693" w:rsidRPr="004B3506" w:rsidRDefault="00480693" w:rsidP="004B3506">
      <w:pPr>
        <w:tabs>
          <w:tab w:val="left" w:pos="1276"/>
        </w:tabs>
      </w:pPr>
    </w:p>
    <w:p w:rsidR="00CC38B9" w:rsidRPr="005C3BC2" w:rsidRDefault="00CC38B9" w:rsidP="005C3BC2">
      <w:pPr>
        <w:rPr>
          <w:szCs w:val="24"/>
        </w:rPr>
      </w:pPr>
      <w:r w:rsidRPr="005C3BC2">
        <w:rPr>
          <w:szCs w:val="24"/>
        </w:rPr>
        <w:br w:type="page"/>
      </w:r>
    </w:p>
    <w:p w:rsidR="00713B9E" w:rsidRPr="00CC38B9" w:rsidRDefault="00404420" w:rsidP="00CC38B9">
      <w:pPr>
        <w:spacing w:after="360"/>
        <w:jc w:val="center"/>
        <w:rPr>
          <w:b/>
          <w:sz w:val="28"/>
        </w:rPr>
      </w:pPr>
      <w:r w:rsidRPr="00CC38B9">
        <w:rPr>
          <w:b/>
          <w:sz w:val="28"/>
        </w:rPr>
        <w:lastRenderedPageBreak/>
        <w:t>LISTA DE SÍMBOLOS</w:t>
      </w:r>
    </w:p>
    <w:p w:rsidR="00F14CEB" w:rsidRDefault="00F14CEB" w:rsidP="00F14CEB">
      <w:pPr>
        <w:tabs>
          <w:tab w:val="left" w:pos="1276"/>
        </w:tabs>
      </w:pPr>
      <w:proofErr w:type="spellStart"/>
      <w:r>
        <w:t>v</w:t>
      </w:r>
      <w:r w:rsidRPr="00F14CEB">
        <w:rPr>
          <w:vertAlign w:val="subscript"/>
        </w:rPr>
        <w:t>r</w:t>
      </w:r>
      <w:proofErr w:type="spellEnd"/>
      <w:r>
        <w:t xml:space="preserve">(t) </w:t>
      </w:r>
      <w:r>
        <w:tab/>
        <w:t>Tensão instantânea sobre o resistor (V)</w:t>
      </w:r>
    </w:p>
    <w:p w:rsidR="00F14CEB" w:rsidRDefault="00F14CEB" w:rsidP="00F14CEB">
      <w:pPr>
        <w:tabs>
          <w:tab w:val="left" w:pos="1276"/>
        </w:tabs>
      </w:pPr>
      <w:r>
        <w:t xml:space="preserve">t </w:t>
      </w:r>
      <w:r>
        <w:tab/>
        <w:t>Tempo (s)</w:t>
      </w:r>
    </w:p>
    <w:p w:rsidR="00F14CEB" w:rsidRDefault="00F14CEB" w:rsidP="00F14CEB">
      <w:pPr>
        <w:tabs>
          <w:tab w:val="left" w:pos="1276"/>
        </w:tabs>
      </w:pPr>
      <w:r>
        <w:t xml:space="preserve">R </w:t>
      </w:r>
      <w:r>
        <w:tab/>
        <w:t>Valor da resistência do resistor (Ω)</w:t>
      </w:r>
    </w:p>
    <w:p w:rsidR="00F14CEB" w:rsidRDefault="00F14CEB" w:rsidP="00F14CEB">
      <w:pPr>
        <w:tabs>
          <w:tab w:val="left" w:pos="1276"/>
        </w:tabs>
      </w:pPr>
      <w:r>
        <w:t xml:space="preserve">i(t) </w:t>
      </w:r>
      <w:r>
        <w:tab/>
        <w:t>Corrente instantânea no elemento (A)</w:t>
      </w:r>
    </w:p>
    <w:p w:rsidR="00F14CEB" w:rsidRDefault="00F14CEB" w:rsidP="00F14CEB">
      <w:pPr>
        <w:tabs>
          <w:tab w:val="left" w:pos="1276"/>
        </w:tabs>
      </w:pPr>
      <w:proofErr w:type="spellStart"/>
      <w:r>
        <w:t>v</w:t>
      </w:r>
      <w:r w:rsidRPr="00F14CEB">
        <w:rPr>
          <w:vertAlign w:val="subscript"/>
        </w:rPr>
        <w:t>l</w:t>
      </w:r>
      <w:proofErr w:type="spellEnd"/>
      <w:r>
        <w:t xml:space="preserve">(t) </w:t>
      </w:r>
      <w:r>
        <w:tab/>
        <w:t>Tensão instantânea sobre o indutor (V)</w:t>
      </w:r>
    </w:p>
    <w:p w:rsidR="00F14CEB" w:rsidRDefault="00F14CEB" w:rsidP="00F14CEB">
      <w:pPr>
        <w:tabs>
          <w:tab w:val="left" w:pos="1276"/>
        </w:tabs>
      </w:pPr>
      <w:r>
        <w:t xml:space="preserve">L </w:t>
      </w:r>
      <w:r>
        <w:tab/>
        <w:t>Valor da indutância do indutor (H)</w:t>
      </w:r>
    </w:p>
    <w:p w:rsidR="00F14CEB" w:rsidRDefault="00F14CEB" w:rsidP="00F14CEB">
      <w:pPr>
        <w:tabs>
          <w:tab w:val="left" w:pos="1276"/>
        </w:tabs>
      </w:pPr>
      <w:proofErr w:type="spellStart"/>
      <w:r>
        <w:t>v</w:t>
      </w:r>
      <w:r w:rsidRPr="00F14CEB">
        <w:rPr>
          <w:vertAlign w:val="subscript"/>
        </w:rPr>
        <w:t>c</w:t>
      </w:r>
      <w:proofErr w:type="spellEnd"/>
      <w:r>
        <w:t xml:space="preserve">(t) </w:t>
      </w:r>
      <w:r>
        <w:tab/>
        <w:t>Tensão instantânea sobre o capacitor (V)</w:t>
      </w:r>
    </w:p>
    <w:p w:rsidR="00F14CEB" w:rsidRPr="00F14CEB" w:rsidRDefault="00F14CEB" w:rsidP="00F14CEB">
      <w:pPr>
        <w:tabs>
          <w:tab w:val="left" w:pos="1276"/>
        </w:tabs>
      </w:pPr>
      <w:r>
        <w:t xml:space="preserve">C </w:t>
      </w:r>
      <w:r>
        <w:tab/>
        <w:t>Valor da capacitância do capacitor (F)</w:t>
      </w:r>
    </w:p>
    <w:p w:rsidR="00F14CEB" w:rsidRDefault="00F14CEB" w:rsidP="00CC38B9">
      <w:pPr>
        <w:spacing w:after="360"/>
        <w:jc w:val="center"/>
        <w:rPr>
          <w:b/>
          <w:sz w:val="28"/>
          <w:szCs w:val="28"/>
        </w:rPr>
      </w:pPr>
    </w:p>
    <w:p w:rsidR="00713B9E" w:rsidRPr="00CC38B9" w:rsidRDefault="00713B9E" w:rsidP="00CC38B9">
      <w:pPr>
        <w:spacing w:after="360"/>
        <w:jc w:val="center"/>
        <w:rPr>
          <w:b/>
          <w:sz w:val="28"/>
          <w:szCs w:val="28"/>
        </w:rPr>
      </w:pPr>
      <w:r w:rsidRPr="00CC38B9">
        <w:rPr>
          <w:b/>
          <w:sz w:val="28"/>
          <w:szCs w:val="28"/>
        </w:rPr>
        <w:br w:type="page"/>
      </w:r>
      <w:r w:rsidRPr="00CC38B9">
        <w:rPr>
          <w:b/>
          <w:sz w:val="28"/>
          <w:szCs w:val="28"/>
        </w:rPr>
        <w:lastRenderedPageBreak/>
        <w:t>SUMÁRIO</w:t>
      </w:r>
    </w:p>
    <w:p w:rsidR="001A66F4" w:rsidRDefault="009A2D0E">
      <w:pPr>
        <w:pStyle w:val="Sumrio1"/>
        <w:rPr>
          <w:rFonts w:asciiTheme="minorHAnsi" w:eastAsiaTheme="minorEastAsia" w:hAnsiTheme="minorHAnsi" w:cstheme="minorBidi"/>
          <w:b w:val="0"/>
          <w:caps w:val="0"/>
          <w:noProof/>
          <w:sz w:val="22"/>
          <w:szCs w:val="22"/>
        </w:rPr>
      </w:pPr>
      <w:r>
        <w:fldChar w:fldCharType="begin"/>
      </w:r>
      <w:r w:rsidR="00713B9E">
        <w:instrText xml:space="preserve"> TOC \o "1-5" \h \z </w:instrText>
      </w:r>
      <w:r>
        <w:fldChar w:fldCharType="separate"/>
      </w:r>
      <w:hyperlink w:anchor="_Toc25869556" w:history="1">
        <w:r w:rsidR="001A66F4" w:rsidRPr="00756807">
          <w:rPr>
            <w:rStyle w:val="Hyperlink"/>
            <w:noProof/>
          </w:rPr>
          <w:t>1</w:t>
        </w:r>
        <w:r w:rsidR="001A66F4">
          <w:rPr>
            <w:rFonts w:asciiTheme="minorHAnsi" w:eastAsiaTheme="minorEastAsia" w:hAnsiTheme="minorHAnsi" w:cstheme="minorBidi"/>
            <w:b w:val="0"/>
            <w:caps w:val="0"/>
            <w:noProof/>
            <w:sz w:val="22"/>
            <w:szCs w:val="22"/>
          </w:rPr>
          <w:tab/>
        </w:r>
        <w:r w:rsidR="001A66F4" w:rsidRPr="00756807">
          <w:rPr>
            <w:rStyle w:val="Hyperlink"/>
            <w:noProof/>
          </w:rPr>
          <w:t>INTRODUçÃO</w:t>
        </w:r>
        <w:r w:rsidR="001A66F4">
          <w:rPr>
            <w:noProof/>
            <w:webHidden/>
          </w:rPr>
          <w:tab/>
        </w:r>
        <w:r w:rsidR="001A66F4">
          <w:rPr>
            <w:noProof/>
            <w:webHidden/>
          </w:rPr>
          <w:fldChar w:fldCharType="begin"/>
        </w:r>
        <w:r w:rsidR="001A66F4">
          <w:rPr>
            <w:noProof/>
            <w:webHidden/>
          </w:rPr>
          <w:instrText xml:space="preserve"> PAGEREF _Toc25869556 \h </w:instrText>
        </w:r>
        <w:r w:rsidR="001A66F4">
          <w:rPr>
            <w:noProof/>
            <w:webHidden/>
          </w:rPr>
        </w:r>
        <w:r w:rsidR="001A66F4">
          <w:rPr>
            <w:noProof/>
            <w:webHidden/>
          </w:rPr>
          <w:fldChar w:fldCharType="separate"/>
        </w:r>
        <w:r w:rsidR="001A66F4">
          <w:rPr>
            <w:noProof/>
            <w:webHidden/>
          </w:rPr>
          <w:t>14</w:t>
        </w:r>
        <w:r w:rsidR="001A66F4">
          <w:rPr>
            <w:noProof/>
            <w:webHidden/>
          </w:rPr>
          <w:fldChar w:fldCharType="end"/>
        </w:r>
      </w:hyperlink>
    </w:p>
    <w:p w:rsidR="001A66F4" w:rsidRDefault="001A66F4">
      <w:pPr>
        <w:pStyle w:val="Sumrio1"/>
        <w:rPr>
          <w:rFonts w:asciiTheme="minorHAnsi" w:eastAsiaTheme="minorEastAsia" w:hAnsiTheme="minorHAnsi" w:cstheme="minorBidi"/>
          <w:b w:val="0"/>
          <w:caps w:val="0"/>
          <w:noProof/>
          <w:sz w:val="22"/>
          <w:szCs w:val="22"/>
        </w:rPr>
      </w:pPr>
      <w:hyperlink w:anchor="_Toc25869557" w:history="1">
        <w:r w:rsidRPr="00756807">
          <w:rPr>
            <w:rStyle w:val="Hyperlink"/>
            <w:noProof/>
          </w:rPr>
          <w:t>2</w:t>
        </w:r>
        <w:r>
          <w:rPr>
            <w:rFonts w:asciiTheme="minorHAnsi" w:eastAsiaTheme="minorEastAsia" w:hAnsiTheme="minorHAnsi" w:cstheme="minorBidi"/>
            <w:b w:val="0"/>
            <w:caps w:val="0"/>
            <w:noProof/>
            <w:sz w:val="22"/>
            <w:szCs w:val="22"/>
          </w:rPr>
          <w:tab/>
        </w:r>
        <w:r w:rsidRPr="00756807">
          <w:rPr>
            <w:rStyle w:val="Hyperlink"/>
            <w:noProof/>
          </w:rPr>
          <w:t>Apresentação gráfica do Trabalho</w:t>
        </w:r>
        <w:r>
          <w:rPr>
            <w:noProof/>
            <w:webHidden/>
          </w:rPr>
          <w:tab/>
        </w:r>
        <w:r>
          <w:rPr>
            <w:noProof/>
            <w:webHidden/>
          </w:rPr>
          <w:fldChar w:fldCharType="begin"/>
        </w:r>
        <w:r>
          <w:rPr>
            <w:noProof/>
            <w:webHidden/>
          </w:rPr>
          <w:instrText xml:space="preserve"> PAGEREF _Toc25869557 \h </w:instrText>
        </w:r>
        <w:r>
          <w:rPr>
            <w:noProof/>
            <w:webHidden/>
          </w:rPr>
        </w:r>
        <w:r>
          <w:rPr>
            <w:noProof/>
            <w:webHidden/>
          </w:rPr>
          <w:fldChar w:fldCharType="separate"/>
        </w:r>
        <w:r>
          <w:rPr>
            <w:noProof/>
            <w:webHidden/>
          </w:rPr>
          <w:t>15</w:t>
        </w:r>
        <w:r>
          <w:rPr>
            <w:noProof/>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58" w:history="1">
        <w:r w:rsidRPr="00756807">
          <w:rPr>
            <w:rStyle w:val="Hyperlink"/>
          </w:rPr>
          <w:t>2.1 Formato</w:t>
        </w:r>
        <w:r>
          <w:rPr>
            <w:webHidden/>
          </w:rPr>
          <w:tab/>
        </w:r>
        <w:r>
          <w:rPr>
            <w:webHidden/>
          </w:rPr>
          <w:fldChar w:fldCharType="begin"/>
        </w:r>
        <w:r>
          <w:rPr>
            <w:webHidden/>
          </w:rPr>
          <w:instrText xml:space="preserve"> PAGEREF _Toc25869558 \h </w:instrText>
        </w:r>
        <w:r>
          <w:rPr>
            <w:webHidden/>
          </w:rPr>
        </w:r>
        <w:r>
          <w:rPr>
            <w:webHidden/>
          </w:rPr>
          <w:fldChar w:fldCharType="separate"/>
        </w:r>
        <w:r>
          <w:rPr>
            <w:webHidden/>
          </w:rPr>
          <w:t>15</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59" w:history="1">
        <w:r w:rsidRPr="00756807">
          <w:rPr>
            <w:rStyle w:val="Hyperlink"/>
          </w:rPr>
          <w:t>2.2 Utilização dos Estilos Deste Modelo de Documento</w:t>
        </w:r>
        <w:r>
          <w:rPr>
            <w:webHidden/>
          </w:rPr>
          <w:tab/>
        </w:r>
        <w:r>
          <w:rPr>
            <w:webHidden/>
          </w:rPr>
          <w:fldChar w:fldCharType="begin"/>
        </w:r>
        <w:r>
          <w:rPr>
            <w:webHidden/>
          </w:rPr>
          <w:instrText xml:space="preserve"> PAGEREF _Toc25869559 \h </w:instrText>
        </w:r>
        <w:r>
          <w:rPr>
            <w:webHidden/>
          </w:rPr>
        </w:r>
        <w:r>
          <w:rPr>
            <w:webHidden/>
          </w:rPr>
          <w:fldChar w:fldCharType="separate"/>
        </w:r>
        <w:r>
          <w:rPr>
            <w:webHidden/>
          </w:rPr>
          <w:t>16</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60" w:history="1">
        <w:r w:rsidRPr="00756807">
          <w:rPr>
            <w:rStyle w:val="Hyperlink"/>
          </w:rPr>
          <w:t>2.3 Sobre o Conteúdo e a Linguagem do Trabalho</w:t>
        </w:r>
        <w:r>
          <w:rPr>
            <w:webHidden/>
          </w:rPr>
          <w:tab/>
        </w:r>
        <w:r>
          <w:rPr>
            <w:webHidden/>
          </w:rPr>
          <w:fldChar w:fldCharType="begin"/>
        </w:r>
        <w:r>
          <w:rPr>
            <w:webHidden/>
          </w:rPr>
          <w:instrText xml:space="preserve"> PAGEREF _Toc25869560 \h </w:instrText>
        </w:r>
        <w:r>
          <w:rPr>
            <w:webHidden/>
          </w:rPr>
        </w:r>
        <w:r>
          <w:rPr>
            <w:webHidden/>
          </w:rPr>
          <w:fldChar w:fldCharType="separate"/>
        </w:r>
        <w:r>
          <w:rPr>
            <w:webHidden/>
          </w:rPr>
          <w:t>17</w:t>
        </w:r>
        <w:r>
          <w:rPr>
            <w:webHidden/>
          </w:rPr>
          <w:fldChar w:fldCharType="end"/>
        </w:r>
      </w:hyperlink>
    </w:p>
    <w:p w:rsidR="001A66F4" w:rsidRDefault="001A66F4">
      <w:pPr>
        <w:pStyle w:val="Sumrio3"/>
        <w:tabs>
          <w:tab w:val="right" w:leader="dot" w:pos="9062"/>
        </w:tabs>
        <w:rPr>
          <w:rFonts w:asciiTheme="minorHAnsi" w:eastAsiaTheme="minorEastAsia" w:hAnsiTheme="minorHAnsi" w:cstheme="minorBidi"/>
          <w:noProof/>
          <w:sz w:val="22"/>
          <w:szCs w:val="22"/>
        </w:rPr>
      </w:pPr>
      <w:hyperlink w:anchor="_Toc25869561" w:history="1">
        <w:r w:rsidRPr="00756807">
          <w:rPr>
            <w:rStyle w:val="Hyperlink"/>
            <w:noProof/>
          </w:rPr>
          <w:t>2.3.1 Linguagem Técnica</w:t>
        </w:r>
        <w:r>
          <w:rPr>
            <w:noProof/>
            <w:webHidden/>
          </w:rPr>
          <w:tab/>
        </w:r>
        <w:r>
          <w:rPr>
            <w:noProof/>
            <w:webHidden/>
          </w:rPr>
          <w:fldChar w:fldCharType="begin"/>
        </w:r>
        <w:r>
          <w:rPr>
            <w:noProof/>
            <w:webHidden/>
          </w:rPr>
          <w:instrText xml:space="preserve"> PAGEREF _Toc25869561 \h </w:instrText>
        </w:r>
        <w:r>
          <w:rPr>
            <w:noProof/>
            <w:webHidden/>
          </w:rPr>
        </w:r>
        <w:r>
          <w:rPr>
            <w:noProof/>
            <w:webHidden/>
          </w:rPr>
          <w:fldChar w:fldCharType="separate"/>
        </w:r>
        <w:r>
          <w:rPr>
            <w:noProof/>
            <w:webHidden/>
          </w:rPr>
          <w:t>18</w:t>
        </w:r>
        <w:r>
          <w:rPr>
            <w:noProof/>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62" w:history="1">
        <w:r w:rsidRPr="00756807">
          <w:rPr>
            <w:rStyle w:val="Hyperlink"/>
          </w:rPr>
          <w:t>2.4 Conclusão</w:t>
        </w:r>
        <w:r>
          <w:rPr>
            <w:webHidden/>
          </w:rPr>
          <w:tab/>
        </w:r>
        <w:r>
          <w:rPr>
            <w:webHidden/>
          </w:rPr>
          <w:fldChar w:fldCharType="begin"/>
        </w:r>
        <w:r>
          <w:rPr>
            <w:webHidden/>
          </w:rPr>
          <w:instrText xml:space="preserve"> PAGEREF _Toc25869562 \h </w:instrText>
        </w:r>
        <w:r>
          <w:rPr>
            <w:webHidden/>
          </w:rPr>
        </w:r>
        <w:r>
          <w:rPr>
            <w:webHidden/>
          </w:rPr>
          <w:fldChar w:fldCharType="separate"/>
        </w:r>
        <w:r>
          <w:rPr>
            <w:webHidden/>
          </w:rPr>
          <w:t>18</w:t>
        </w:r>
        <w:r>
          <w:rPr>
            <w:webHidden/>
          </w:rPr>
          <w:fldChar w:fldCharType="end"/>
        </w:r>
      </w:hyperlink>
    </w:p>
    <w:p w:rsidR="001A66F4" w:rsidRDefault="001A66F4">
      <w:pPr>
        <w:pStyle w:val="Sumrio1"/>
        <w:rPr>
          <w:rFonts w:asciiTheme="minorHAnsi" w:eastAsiaTheme="minorEastAsia" w:hAnsiTheme="minorHAnsi" w:cstheme="minorBidi"/>
          <w:b w:val="0"/>
          <w:caps w:val="0"/>
          <w:noProof/>
          <w:sz w:val="22"/>
          <w:szCs w:val="22"/>
        </w:rPr>
      </w:pPr>
      <w:hyperlink w:anchor="_Toc25869563" w:history="1">
        <w:r w:rsidRPr="00756807">
          <w:rPr>
            <w:rStyle w:val="Hyperlink"/>
            <w:noProof/>
          </w:rPr>
          <w:t>3</w:t>
        </w:r>
        <w:r>
          <w:rPr>
            <w:rFonts w:asciiTheme="minorHAnsi" w:eastAsiaTheme="minorEastAsia" w:hAnsiTheme="minorHAnsi" w:cstheme="minorBidi"/>
            <w:b w:val="0"/>
            <w:caps w:val="0"/>
            <w:noProof/>
            <w:sz w:val="22"/>
            <w:szCs w:val="22"/>
          </w:rPr>
          <w:tab/>
        </w:r>
        <w:r w:rsidRPr="00756807">
          <w:rPr>
            <w:rStyle w:val="Hyperlink"/>
            <w:noProof/>
          </w:rPr>
          <w:t>figuras</w:t>
        </w:r>
        <w:r>
          <w:rPr>
            <w:noProof/>
            <w:webHidden/>
          </w:rPr>
          <w:tab/>
        </w:r>
        <w:r>
          <w:rPr>
            <w:noProof/>
            <w:webHidden/>
          </w:rPr>
          <w:fldChar w:fldCharType="begin"/>
        </w:r>
        <w:r>
          <w:rPr>
            <w:noProof/>
            <w:webHidden/>
          </w:rPr>
          <w:instrText xml:space="preserve"> PAGEREF _Toc25869563 \h </w:instrText>
        </w:r>
        <w:r>
          <w:rPr>
            <w:noProof/>
            <w:webHidden/>
          </w:rPr>
        </w:r>
        <w:r>
          <w:rPr>
            <w:noProof/>
            <w:webHidden/>
          </w:rPr>
          <w:fldChar w:fldCharType="separate"/>
        </w:r>
        <w:r>
          <w:rPr>
            <w:noProof/>
            <w:webHidden/>
          </w:rPr>
          <w:t>19</w:t>
        </w:r>
        <w:r>
          <w:rPr>
            <w:noProof/>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64" w:history="1">
        <w:r w:rsidRPr="00756807">
          <w:rPr>
            <w:rStyle w:val="Hyperlink"/>
          </w:rPr>
          <w:t>3.1 Uso e Citação de Figuras</w:t>
        </w:r>
        <w:r>
          <w:rPr>
            <w:webHidden/>
          </w:rPr>
          <w:tab/>
        </w:r>
        <w:r>
          <w:rPr>
            <w:webHidden/>
          </w:rPr>
          <w:fldChar w:fldCharType="begin"/>
        </w:r>
        <w:r>
          <w:rPr>
            <w:webHidden/>
          </w:rPr>
          <w:instrText xml:space="preserve"> PAGEREF _Toc25869564 \h </w:instrText>
        </w:r>
        <w:r>
          <w:rPr>
            <w:webHidden/>
          </w:rPr>
        </w:r>
        <w:r>
          <w:rPr>
            <w:webHidden/>
          </w:rPr>
          <w:fldChar w:fldCharType="separate"/>
        </w:r>
        <w:r>
          <w:rPr>
            <w:webHidden/>
          </w:rPr>
          <w:t>19</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65" w:history="1">
        <w:r w:rsidRPr="00756807">
          <w:rPr>
            <w:rStyle w:val="Hyperlink"/>
          </w:rPr>
          <w:t>3.2 Legendas e Fonte</w:t>
        </w:r>
        <w:r>
          <w:rPr>
            <w:webHidden/>
          </w:rPr>
          <w:tab/>
        </w:r>
        <w:r>
          <w:rPr>
            <w:webHidden/>
          </w:rPr>
          <w:fldChar w:fldCharType="begin"/>
        </w:r>
        <w:r>
          <w:rPr>
            <w:webHidden/>
          </w:rPr>
          <w:instrText xml:space="preserve"> PAGEREF _Toc25869565 \h </w:instrText>
        </w:r>
        <w:r>
          <w:rPr>
            <w:webHidden/>
          </w:rPr>
        </w:r>
        <w:r>
          <w:rPr>
            <w:webHidden/>
          </w:rPr>
          <w:fldChar w:fldCharType="separate"/>
        </w:r>
        <w:r>
          <w:rPr>
            <w:webHidden/>
          </w:rPr>
          <w:t>20</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66" w:history="1">
        <w:r w:rsidRPr="00756807">
          <w:rPr>
            <w:rStyle w:val="Hyperlink"/>
          </w:rPr>
          <w:t>3.3 Criando a Lista de Figuras</w:t>
        </w:r>
        <w:r>
          <w:rPr>
            <w:webHidden/>
          </w:rPr>
          <w:tab/>
        </w:r>
        <w:r>
          <w:rPr>
            <w:webHidden/>
          </w:rPr>
          <w:fldChar w:fldCharType="begin"/>
        </w:r>
        <w:r>
          <w:rPr>
            <w:webHidden/>
          </w:rPr>
          <w:instrText xml:space="preserve"> PAGEREF _Toc25869566 \h </w:instrText>
        </w:r>
        <w:r>
          <w:rPr>
            <w:webHidden/>
          </w:rPr>
        </w:r>
        <w:r>
          <w:rPr>
            <w:webHidden/>
          </w:rPr>
          <w:fldChar w:fldCharType="separate"/>
        </w:r>
        <w:r>
          <w:rPr>
            <w:webHidden/>
          </w:rPr>
          <w:t>21</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67" w:history="1">
        <w:r w:rsidRPr="00756807">
          <w:rPr>
            <w:rStyle w:val="Hyperlink"/>
          </w:rPr>
          <w:t>3.4 Conclusões</w:t>
        </w:r>
        <w:r>
          <w:rPr>
            <w:webHidden/>
          </w:rPr>
          <w:tab/>
        </w:r>
        <w:r>
          <w:rPr>
            <w:webHidden/>
          </w:rPr>
          <w:fldChar w:fldCharType="begin"/>
        </w:r>
        <w:r>
          <w:rPr>
            <w:webHidden/>
          </w:rPr>
          <w:instrText xml:space="preserve"> PAGEREF _Toc25869567 \h </w:instrText>
        </w:r>
        <w:r>
          <w:rPr>
            <w:webHidden/>
          </w:rPr>
        </w:r>
        <w:r>
          <w:rPr>
            <w:webHidden/>
          </w:rPr>
          <w:fldChar w:fldCharType="separate"/>
        </w:r>
        <w:r>
          <w:rPr>
            <w:webHidden/>
          </w:rPr>
          <w:t>23</w:t>
        </w:r>
        <w:r>
          <w:rPr>
            <w:webHidden/>
          </w:rPr>
          <w:fldChar w:fldCharType="end"/>
        </w:r>
      </w:hyperlink>
    </w:p>
    <w:p w:rsidR="001A66F4" w:rsidRDefault="001A66F4">
      <w:pPr>
        <w:pStyle w:val="Sumrio1"/>
        <w:rPr>
          <w:rFonts w:asciiTheme="minorHAnsi" w:eastAsiaTheme="minorEastAsia" w:hAnsiTheme="minorHAnsi" w:cstheme="minorBidi"/>
          <w:b w:val="0"/>
          <w:caps w:val="0"/>
          <w:noProof/>
          <w:sz w:val="22"/>
          <w:szCs w:val="22"/>
        </w:rPr>
      </w:pPr>
      <w:hyperlink w:anchor="_Toc25869568" w:history="1">
        <w:r w:rsidRPr="00756807">
          <w:rPr>
            <w:rStyle w:val="Hyperlink"/>
            <w:noProof/>
          </w:rPr>
          <w:t>4</w:t>
        </w:r>
        <w:r>
          <w:rPr>
            <w:rFonts w:asciiTheme="minorHAnsi" w:eastAsiaTheme="minorEastAsia" w:hAnsiTheme="minorHAnsi" w:cstheme="minorBidi"/>
            <w:b w:val="0"/>
            <w:caps w:val="0"/>
            <w:noProof/>
            <w:sz w:val="22"/>
            <w:szCs w:val="22"/>
          </w:rPr>
          <w:tab/>
        </w:r>
        <w:r w:rsidRPr="00756807">
          <w:rPr>
            <w:rStyle w:val="Hyperlink"/>
            <w:noProof/>
          </w:rPr>
          <w:t>Quadros e tabelas</w:t>
        </w:r>
        <w:r>
          <w:rPr>
            <w:noProof/>
            <w:webHidden/>
          </w:rPr>
          <w:tab/>
        </w:r>
        <w:r>
          <w:rPr>
            <w:noProof/>
            <w:webHidden/>
          </w:rPr>
          <w:fldChar w:fldCharType="begin"/>
        </w:r>
        <w:r>
          <w:rPr>
            <w:noProof/>
            <w:webHidden/>
          </w:rPr>
          <w:instrText xml:space="preserve"> PAGEREF _Toc25869568 \h </w:instrText>
        </w:r>
        <w:r>
          <w:rPr>
            <w:noProof/>
            <w:webHidden/>
          </w:rPr>
        </w:r>
        <w:r>
          <w:rPr>
            <w:noProof/>
            <w:webHidden/>
          </w:rPr>
          <w:fldChar w:fldCharType="separate"/>
        </w:r>
        <w:r>
          <w:rPr>
            <w:noProof/>
            <w:webHidden/>
          </w:rPr>
          <w:t>24</w:t>
        </w:r>
        <w:r>
          <w:rPr>
            <w:noProof/>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69" w:history="1">
        <w:r w:rsidRPr="00756807">
          <w:rPr>
            <w:rStyle w:val="Hyperlink"/>
          </w:rPr>
          <w:t>4.1 Introdução</w:t>
        </w:r>
        <w:r>
          <w:rPr>
            <w:webHidden/>
          </w:rPr>
          <w:tab/>
        </w:r>
        <w:r>
          <w:rPr>
            <w:webHidden/>
          </w:rPr>
          <w:fldChar w:fldCharType="begin"/>
        </w:r>
        <w:r>
          <w:rPr>
            <w:webHidden/>
          </w:rPr>
          <w:instrText xml:space="preserve"> PAGEREF _Toc25869569 \h </w:instrText>
        </w:r>
        <w:r>
          <w:rPr>
            <w:webHidden/>
          </w:rPr>
        </w:r>
        <w:r>
          <w:rPr>
            <w:webHidden/>
          </w:rPr>
          <w:fldChar w:fldCharType="separate"/>
        </w:r>
        <w:r>
          <w:rPr>
            <w:webHidden/>
          </w:rPr>
          <w:t>24</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70" w:history="1">
        <w:r w:rsidRPr="00756807">
          <w:rPr>
            <w:rStyle w:val="Hyperlink"/>
          </w:rPr>
          <w:t>4.2 Localização, Formato, Legenda e Fonte Consultada</w:t>
        </w:r>
        <w:r>
          <w:rPr>
            <w:webHidden/>
          </w:rPr>
          <w:tab/>
        </w:r>
        <w:r>
          <w:rPr>
            <w:webHidden/>
          </w:rPr>
          <w:fldChar w:fldCharType="begin"/>
        </w:r>
        <w:r>
          <w:rPr>
            <w:webHidden/>
          </w:rPr>
          <w:instrText xml:space="preserve"> PAGEREF _Toc25869570 \h </w:instrText>
        </w:r>
        <w:r>
          <w:rPr>
            <w:webHidden/>
          </w:rPr>
        </w:r>
        <w:r>
          <w:rPr>
            <w:webHidden/>
          </w:rPr>
          <w:fldChar w:fldCharType="separate"/>
        </w:r>
        <w:r>
          <w:rPr>
            <w:webHidden/>
          </w:rPr>
          <w:t>26</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71" w:history="1">
        <w:r w:rsidRPr="00756807">
          <w:rPr>
            <w:rStyle w:val="Hyperlink"/>
          </w:rPr>
          <w:t>4.3 Criando a Lista de Tabelas e a Lista de Quadros</w:t>
        </w:r>
        <w:r>
          <w:rPr>
            <w:webHidden/>
          </w:rPr>
          <w:tab/>
        </w:r>
        <w:r>
          <w:rPr>
            <w:webHidden/>
          </w:rPr>
          <w:fldChar w:fldCharType="begin"/>
        </w:r>
        <w:r>
          <w:rPr>
            <w:webHidden/>
          </w:rPr>
          <w:instrText xml:space="preserve"> PAGEREF _Toc25869571 \h </w:instrText>
        </w:r>
        <w:r>
          <w:rPr>
            <w:webHidden/>
          </w:rPr>
        </w:r>
        <w:r>
          <w:rPr>
            <w:webHidden/>
          </w:rPr>
          <w:fldChar w:fldCharType="separate"/>
        </w:r>
        <w:r>
          <w:rPr>
            <w:webHidden/>
          </w:rPr>
          <w:t>31</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72" w:history="1">
        <w:r w:rsidRPr="00756807">
          <w:rPr>
            <w:rStyle w:val="Hyperlink"/>
          </w:rPr>
          <w:t>4.4 Conclusões</w:t>
        </w:r>
        <w:r>
          <w:rPr>
            <w:webHidden/>
          </w:rPr>
          <w:tab/>
        </w:r>
        <w:r>
          <w:rPr>
            <w:webHidden/>
          </w:rPr>
          <w:fldChar w:fldCharType="begin"/>
        </w:r>
        <w:r>
          <w:rPr>
            <w:webHidden/>
          </w:rPr>
          <w:instrText xml:space="preserve"> PAGEREF _Toc25869572 \h </w:instrText>
        </w:r>
        <w:r>
          <w:rPr>
            <w:webHidden/>
          </w:rPr>
        </w:r>
        <w:r>
          <w:rPr>
            <w:webHidden/>
          </w:rPr>
          <w:fldChar w:fldCharType="separate"/>
        </w:r>
        <w:r>
          <w:rPr>
            <w:webHidden/>
          </w:rPr>
          <w:t>31</w:t>
        </w:r>
        <w:r>
          <w:rPr>
            <w:webHidden/>
          </w:rPr>
          <w:fldChar w:fldCharType="end"/>
        </w:r>
      </w:hyperlink>
    </w:p>
    <w:p w:rsidR="001A66F4" w:rsidRDefault="001A66F4">
      <w:pPr>
        <w:pStyle w:val="Sumrio1"/>
        <w:rPr>
          <w:rFonts w:asciiTheme="minorHAnsi" w:eastAsiaTheme="minorEastAsia" w:hAnsiTheme="minorHAnsi" w:cstheme="minorBidi"/>
          <w:b w:val="0"/>
          <w:caps w:val="0"/>
          <w:noProof/>
          <w:sz w:val="22"/>
          <w:szCs w:val="22"/>
        </w:rPr>
      </w:pPr>
      <w:hyperlink w:anchor="_Toc25869573" w:history="1">
        <w:r w:rsidRPr="00756807">
          <w:rPr>
            <w:rStyle w:val="Hyperlink"/>
            <w:noProof/>
          </w:rPr>
          <w:t>5</w:t>
        </w:r>
        <w:r>
          <w:rPr>
            <w:rFonts w:asciiTheme="minorHAnsi" w:eastAsiaTheme="minorEastAsia" w:hAnsiTheme="minorHAnsi" w:cstheme="minorBidi"/>
            <w:b w:val="0"/>
            <w:caps w:val="0"/>
            <w:noProof/>
            <w:sz w:val="22"/>
            <w:szCs w:val="22"/>
          </w:rPr>
          <w:tab/>
        </w:r>
        <w:r w:rsidRPr="00756807">
          <w:rPr>
            <w:rStyle w:val="Hyperlink"/>
            <w:noProof/>
          </w:rPr>
          <w:t>OUtras regras de apresentação</w:t>
        </w:r>
        <w:r>
          <w:rPr>
            <w:noProof/>
            <w:webHidden/>
          </w:rPr>
          <w:tab/>
        </w:r>
        <w:r>
          <w:rPr>
            <w:noProof/>
            <w:webHidden/>
          </w:rPr>
          <w:fldChar w:fldCharType="begin"/>
        </w:r>
        <w:r>
          <w:rPr>
            <w:noProof/>
            <w:webHidden/>
          </w:rPr>
          <w:instrText xml:space="preserve"> PAGEREF _Toc25869573 \h </w:instrText>
        </w:r>
        <w:r>
          <w:rPr>
            <w:noProof/>
            <w:webHidden/>
          </w:rPr>
        </w:r>
        <w:r>
          <w:rPr>
            <w:noProof/>
            <w:webHidden/>
          </w:rPr>
          <w:fldChar w:fldCharType="separate"/>
        </w:r>
        <w:r>
          <w:rPr>
            <w:noProof/>
            <w:webHidden/>
          </w:rPr>
          <w:t>32</w:t>
        </w:r>
        <w:r>
          <w:rPr>
            <w:noProof/>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74" w:history="1">
        <w:r w:rsidRPr="00756807">
          <w:rPr>
            <w:rStyle w:val="Hyperlink"/>
          </w:rPr>
          <w:t>5.1 Equações e Fórmulas</w:t>
        </w:r>
        <w:r>
          <w:rPr>
            <w:webHidden/>
          </w:rPr>
          <w:tab/>
        </w:r>
        <w:r>
          <w:rPr>
            <w:webHidden/>
          </w:rPr>
          <w:fldChar w:fldCharType="begin"/>
        </w:r>
        <w:r>
          <w:rPr>
            <w:webHidden/>
          </w:rPr>
          <w:instrText xml:space="preserve"> PAGEREF _Toc25869574 \h </w:instrText>
        </w:r>
        <w:r>
          <w:rPr>
            <w:webHidden/>
          </w:rPr>
        </w:r>
        <w:r>
          <w:rPr>
            <w:webHidden/>
          </w:rPr>
          <w:fldChar w:fldCharType="separate"/>
        </w:r>
        <w:r>
          <w:rPr>
            <w:webHidden/>
          </w:rPr>
          <w:t>32</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75" w:history="1">
        <w:r w:rsidRPr="00756807">
          <w:rPr>
            <w:rStyle w:val="Hyperlink"/>
          </w:rPr>
          <w:t>5.2 Gráficos</w:t>
        </w:r>
        <w:r>
          <w:rPr>
            <w:webHidden/>
          </w:rPr>
          <w:tab/>
        </w:r>
        <w:r>
          <w:rPr>
            <w:webHidden/>
          </w:rPr>
          <w:fldChar w:fldCharType="begin"/>
        </w:r>
        <w:r>
          <w:rPr>
            <w:webHidden/>
          </w:rPr>
          <w:instrText xml:space="preserve"> PAGEREF _Toc25869575 \h </w:instrText>
        </w:r>
        <w:r>
          <w:rPr>
            <w:webHidden/>
          </w:rPr>
        </w:r>
        <w:r>
          <w:rPr>
            <w:webHidden/>
          </w:rPr>
          <w:fldChar w:fldCharType="separate"/>
        </w:r>
        <w:r>
          <w:rPr>
            <w:webHidden/>
          </w:rPr>
          <w:t>32</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76" w:history="1">
        <w:r w:rsidRPr="00756807">
          <w:rPr>
            <w:rStyle w:val="Hyperlink"/>
          </w:rPr>
          <w:t>5.3 Lista de Abreviaturas e Siglas</w:t>
        </w:r>
        <w:r>
          <w:rPr>
            <w:webHidden/>
          </w:rPr>
          <w:tab/>
        </w:r>
        <w:r>
          <w:rPr>
            <w:webHidden/>
          </w:rPr>
          <w:fldChar w:fldCharType="begin"/>
        </w:r>
        <w:r>
          <w:rPr>
            <w:webHidden/>
          </w:rPr>
          <w:instrText xml:space="preserve"> PAGEREF _Toc25869576 \h </w:instrText>
        </w:r>
        <w:r>
          <w:rPr>
            <w:webHidden/>
          </w:rPr>
        </w:r>
        <w:r>
          <w:rPr>
            <w:webHidden/>
          </w:rPr>
          <w:fldChar w:fldCharType="separate"/>
        </w:r>
        <w:r>
          <w:rPr>
            <w:webHidden/>
          </w:rPr>
          <w:t>34</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77" w:history="1">
        <w:r w:rsidRPr="00756807">
          <w:rPr>
            <w:rStyle w:val="Hyperlink"/>
          </w:rPr>
          <w:t>5.4 Lista de Símbolos</w:t>
        </w:r>
        <w:r>
          <w:rPr>
            <w:webHidden/>
          </w:rPr>
          <w:tab/>
        </w:r>
        <w:r>
          <w:rPr>
            <w:webHidden/>
          </w:rPr>
          <w:fldChar w:fldCharType="begin"/>
        </w:r>
        <w:r>
          <w:rPr>
            <w:webHidden/>
          </w:rPr>
          <w:instrText xml:space="preserve"> PAGEREF _Toc25869577 \h </w:instrText>
        </w:r>
        <w:r>
          <w:rPr>
            <w:webHidden/>
          </w:rPr>
        </w:r>
        <w:r>
          <w:rPr>
            <w:webHidden/>
          </w:rPr>
          <w:fldChar w:fldCharType="separate"/>
        </w:r>
        <w:r>
          <w:rPr>
            <w:webHidden/>
          </w:rPr>
          <w:t>34</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78" w:history="1">
        <w:r w:rsidRPr="00756807">
          <w:rPr>
            <w:rStyle w:val="Hyperlink"/>
          </w:rPr>
          <w:t>5.5 Resumo</w:t>
        </w:r>
        <w:r>
          <w:rPr>
            <w:webHidden/>
          </w:rPr>
          <w:tab/>
        </w:r>
        <w:r>
          <w:rPr>
            <w:webHidden/>
          </w:rPr>
          <w:fldChar w:fldCharType="begin"/>
        </w:r>
        <w:r>
          <w:rPr>
            <w:webHidden/>
          </w:rPr>
          <w:instrText xml:space="preserve"> PAGEREF _Toc25869578 \h </w:instrText>
        </w:r>
        <w:r>
          <w:rPr>
            <w:webHidden/>
          </w:rPr>
        </w:r>
        <w:r>
          <w:rPr>
            <w:webHidden/>
          </w:rPr>
          <w:fldChar w:fldCharType="separate"/>
        </w:r>
        <w:r>
          <w:rPr>
            <w:webHidden/>
          </w:rPr>
          <w:t>34</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79" w:history="1">
        <w:r w:rsidRPr="00756807">
          <w:rPr>
            <w:rStyle w:val="Hyperlink"/>
          </w:rPr>
          <w:t>5.6 Sumário</w:t>
        </w:r>
        <w:r>
          <w:rPr>
            <w:webHidden/>
          </w:rPr>
          <w:tab/>
        </w:r>
        <w:r>
          <w:rPr>
            <w:webHidden/>
          </w:rPr>
          <w:fldChar w:fldCharType="begin"/>
        </w:r>
        <w:r>
          <w:rPr>
            <w:webHidden/>
          </w:rPr>
          <w:instrText xml:space="preserve"> PAGEREF _Toc25869579 \h </w:instrText>
        </w:r>
        <w:r>
          <w:rPr>
            <w:webHidden/>
          </w:rPr>
        </w:r>
        <w:r>
          <w:rPr>
            <w:webHidden/>
          </w:rPr>
          <w:fldChar w:fldCharType="separate"/>
        </w:r>
        <w:r>
          <w:rPr>
            <w:webHidden/>
          </w:rPr>
          <w:t>35</w:t>
        </w:r>
        <w:r>
          <w:rPr>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80" w:history="1">
        <w:r w:rsidRPr="00756807">
          <w:rPr>
            <w:rStyle w:val="Hyperlink"/>
          </w:rPr>
          <w:t>5.7 Apêndice e Anexo</w:t>
        </w:r>
        <w:r>
          <w:rPr>
            <w:webHidden/>
          </w:rPr>
          <w:tab/>
        </w:r>
        <w:r>
          <w:rPr>
            <w:webHidden/>
          </w:rPr>
          <w:fldChar w:fldCharType="begin"/>
        </w:r>
        <w:r>
          <w:rPr>
            <w:webHidden/>
          </w:rPr>
          <w:instrText xml:space="preserve"> PAGEREF _Toc25869580 \h </w:instrText>
        </w:r>
        <w:r>
          <w:rPr>
            <w:webHidden/>
          </w:rPr>
        </w:r>
        <w:r>
          <w:rPr>
            <w:webHidden/>
          </w:rPr>
          <w:fldChar w:fldCharType="separate"/>
        </w:r>
        <w:r>
          <w:rPr>
            <w:webHidden/>
          </w:rPr>
          <w:t>36</w:t>
        </w:r>
        <w:r>
          <w:rPr>
            <w:webHidden/>
          </w:rPr>
          <w:fldChar w:fldCharType="end"/>
        </w:r>
      </w:hyperlink>
    </w:p>
    <w:p w:rsidR="001A66F4" w:rsidRDefault="001A66F4">
      <w:pPr>
        <w:pStyle w:val="Sumrio1"/>
        <w:rPr>
          <w:rFonts w:asciiTheme="minorHAnsi" w:eastAsiaTheme="minorEastAsia" w:hAnsiTheme="minorHAnsi" w:cstheme="minorBidi"/>
          <w:b w:val="0"/>
          <w:caps w:val="0"/>
          <w:noProof/>
          <w:sz w:val="22"/>
          <w:szCs w:val="22"/>
        </w:rPr>
      </w:pPr>
      <w:hyperlink w:anchor="_Toc25869581" w:history="1">
        <w:r w:rsidRPr="00756807">
          <w:rPr>
            <w:rStyle w:val="Hyperlink"/>
            <w:noProof/>
          </w:rPr>
          <w:t>6</w:t>
        </w:r>
        <w:r>
          <w:rPr>
            <w:rFonts w:asciiTheme="minorHAnsi" w:eastAsiaTheme="minorEastAsia" w:hAnsiTheme="minorHAnsi" w:cstheme="minorBidi"/>
            <w:b w:val="0"/>
            <w:caps w:val="0"/>
            <w:noProof/>
            <w:sz w:val="22"/>
            <w:szCs w:val="22"/>
          </w:rPr>
          <w:tab/>
        </w:r>
        <w:r w:rsidRPr="00756807">
          <w:rPr>
            <w:rStyle w:val="Hyperlink"/>
            <w:noProof/>
          </w:rPr>
          <w:t>citações e REFERÊNCIAS BIBLIOGRÁFICAS</w:t>
        </w:r>
        <w:r>
          <w:rPr>
            <w:noProof/>
            <w:webHidden/>
          </w:rPr>
          <w:tab/>
        </w:r>
        <w:r>
          <w:rPr>
            <w:noProof/>
            <w:webHidden/>
          </w:rPr>
          <w:fldChar w:fldCharType="begin"/>
        </w:r>
        <w:r>
          <w:rPr>
            <w:noProof/>
            <w:webHidden/>
          </w:rPr>
          <w:instrText xml:space="preserve"> PAGEREF _Toc25869581 \h </w:instrText>
        </w:r>
        <w:r>
          <w:rPr>
            <w:noProof/>
            <w:webHidden/>
          </w:rPr>
        </w:r>
        <w:r>
          <w:rPr>
            <w:noProof/>
            <w:webHidden/>
          </w:rPr>
          <w:fldChar w:fldCharType="separate"/>
        </w:r>
        <w:r>
          <w:rPr>
            <w:noProof/>
            <w:webHidden/>
          </w:rPr>
          <w:t>38</w:t>
        </w:r>
        <w:r>
          <w:rPr>
            <w:noProof/>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82" w:history="1">
        <w:r w:rsidRPr="00756807">
          <w:rPr>
            <w:rStyle w:val="Hyperlink"/>
          </w:rPr>
          <w:t>6.1 Uso de Citações</w:t>
        </w:r>
        <w:r>
          <w:rPr>
            <w:webHidden/>
          </w:rPr>
          <w:tab/>
        </w:r>
        <w:r>
          <w:rPr>
            <w:webHidden/>
          </w:rPr>
          <w:fldChar w:fldCharType="begin"/>
        </w:r>
        <w:r>
          <w:rPr>
            <w:webHidden/>
          </w:rPr>
          <w:instrText xml:space="preserve"> PAGEREF _Toc25869582 \h </w:instrText>
        </w:r>
        <w:r>
          <w:rPr>
            <w:webHidden/>
          </w:rPr>
        </w:r>
        <w:r>
          <w:rPr>
            <w:webHidden/>
          </w:rPr>
          <w:fldChar w:fldCharType="separate"/>
        </w:r>
        <w:r>
          <w:rPr>
            <w:webHidden/>
          </w:rPr>
          <w:t>38</w:t>
        </w:r>
        <w:r>
          <w:rPr>
            <w:webHidden/>
          </w:rPr>
          <w:fldChar w:fldCharType="end"/>
        </w:r>
      </w:hyperlink>
    </w:p>
    <w:p w:rsidR="001A66F4" w:rsidRDefault="001A66F4">
      <w:pPr>
        <w:pStyle w:val="Sumrio3"/>
        <w:tabs>
          <w:tab w:val="right" w:leader="dot" w:pos="9062"/>
        </w:tabs>
        <w:rPr>
          <w:rFonts w:asciiTheme="minorHAnsi" w:eastAsiaTheme="minorEastAsia" w:hAnsiTheme="minorHAnsi" w:cstheme="minorBidi"/>
          <w:noProof/>
          <w:sz w:val="22"/>
          <w:szCs w:val="22"/>
        </w:rPr>
      </w:pPr>
      <w:hyperlink w:anchor="_Toc25869583" w:history="1">
        <w:r w:rsidRPr="00756807">
          <w:rPr>
            <w:rStyle w:val="Hyperlink"/>
            <w:noProof/>
          </w:rPr>
          <w:t>6.1.1 Citação Direta</w:t>
        </w:r>
        <w:r>
          <w:rPr>
            <w:noProof/>
            <w:webHidden/>
          </w:rPr>
          <w:tab/>
        </w:r>
        <w:r>
          <w:rPr>
            <w:noProof/>
            <w:webHidden/>
          </w:rPr>
          <w:fldChar w:fldCharType="begin"/>
        </w:r>
        <w:r>
          <w:rPr>
            <w:noProof/>
            <w:webHidden/>
          </w:rPr>
          <w:instrText xml:space="preserve"> PAGEREF _Toc25869583 \h </w:instrText>
        </w:r>
        <w:r>
          <w:rPr>
            <w:noProof/>
            <w:webHidden/>
          </w:rPr>
        </w:r>
        <w:r>
          <w:rPr>
            <w:noProof/>
            <w:webHidden/>
          </w:rPr>
          <w:fldChar w:fldCharType="separate"/>
        </w:r>
        <w:r>
          <w:rPr>
            <w:noProof/>
            <w:webHidden/>
          </w:rPr>
          <w:t>40</w:t>
        </w:r>
        <w:r>
          <w:rPr>
            <w:noProof/>
            <w:webHidden/>
          </w:rPr>
          <w:fldChar w:fldCharType="end"/>
        </w:r>
      </w:hyperlink>
    </w:p>
    <w:p w:rsidR="001A66F4" w:rsidRDefault="001A66F4">
      <w:pPr>
        <w:pStyle w:val="Sumrio3"/>
        <w:tabs>
          <w:tab w:val="right" w:leader="dot" w:pos="9062"/>
        </w:tabs>
        <w:rPr>
          <w:rFonts w:asciiTheme="minorHAnsi" w:eastAsiaTheme="minorEastAsia" w:hAnsiTheme="minorHAnsi" w:cstheme="minorBidi"/>
          <w:noProof/>
          <w:sz w:val="22"/>
          <w:szCs w:val="22"/>
        </w:rPr>
      </w:pPr>
      <w:hyperlink w:anchor="_Toc25869584" w:history="1">
        <w:r w:rsidRPr="00756807">
          <w:rPr>
            <w:rStyle w:val="Hyperlink"/>
            <w:noProof/>
          </w:rPr>
          <w:t>6.1.2 Citação Indireta</w:t>
        </w:r>
        <w:r>
          <w:rPr>
            <w:noProof/>
            <w:webHidden/>
          </w:rPr>
          <w:tab/>
        </w:r>
        <w:r>
          <w:rPr>
            <w:noProof/>
            <w:webHidden/>
          </w:rPr>
          <w:fldChar w:fldCharType="begin"/>
        </w:r>
        <w:r>
          <w:rPr>
            <w:noProof/>
            <w:webHidden/>
          </w:rPr>
          <w:instrText xml:space="preserve"> PAGEREF _Toc25869584 \h </w:instrText>
        </w:r>
        <w:r>
          <w:rPr>
            <w:noProof/>
            <w:webHidden/>
          </w:rPr>
        </w:r>
        <w:r>
          <w:rPr>
            <w:noProof/>
            <w:webHidden/>
          </w:rPr>
          <w:fldChar w:fldCharType="separate"/>
        </w:r>
        <w:r>
          <w:rPr>
            <w:noProof/>
            <w:webHidden/>
          </w:rPr>
          <w:t>41</w:t>
        </w:r>
        <w:r>
          <w:rPr>
            <w:noProof/>
            <w:webHidden/>
          </w:rPr>
          <w:fldChar w:fldCharType="end"/>
        </w:r>
      </w:hyperlink>
    </w:p>
    <w:p w:rsidR="001A66F4" w:rsidRDefault="001A66F4">
      <w:pPr>
        <w:pStyle w:val="Sumrio3"/>
        <w:tabs>
          <w:tab w:val="right" w:leader="dot" w:pos="9062"/>
        </w:tabs>
        <w:rPr>
          <w:rFonts w:asciiTheme="minorHAnsi" w:eastAsiaTheme="minorEastAsia" w:hAnsiTheme="minorHAnsi" w:cstheme="minorBidi"/>
          <w:noProof/>
          <w:sz w:val="22"/>
          <w:szCs w:val="22"/>
        </w:rPr>
      </w:pPr>
      <w:hyperlink w:anchor="_Toc25869585" w:history="1">
        <w:r w:rsidRPr="00756807">
          <w:rPr>
            <w:rStyle w:val="Hyperlink"/>
            <w:noProof/>
          </w:rPr>
          <w:t>6.1.3 Citação de Citação</w:t>
        </w:r>
        <w:r>
          <w:rPr>
            <w:noProof/>
            <w:webHidden/>
          </w:rPr>
          <w:tab/>
        </w:r>
        <w:r>
          <w:rPr>
            <w:noProof/>
            <w:webHidden/>
          </w:rPr>
          <w:fldChar w:fldCharType="begin"/>
        </w:r>
        <w:r>
          <w:rPr>
            <w:noProof/>
            <w:webHidden/>
          </w:rPr>
          <w:instrText xml:space="preserve"> PAGEREF _Toc25869585 \h </w:instrText>
        </w:r>
        <w:r>
          <w:rPr>
            <w:noProof/>
            <w:webHidden/>
          </w:rPr>
        </w:r>
        <w:r>
          <w:rPr>
            <w:noProof/>
            <w:webHidden/>
          </w:rPr>
          <w:fldChar w:fldCharType="separate"/>
        </w:r>
        <w:r>
          <w:rPr>
            <w:noProof/>
            <w:webHidden/>
          </w:rPr>
          <w:t>42</w:t>
        </w:r>
        <w:r>
          <w:rPr>
            <w:noProof/>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86" w:history="1">
        <w:r w:rsidRPr="00756807">
          <w:rPr>
            <w:rStyle w:val="Hyperlink"/>
          </w:rPr>
          <w:t>6.2 Apresentação das Referências Bibliográficas</w:t>
        </w:r>
        <w:r>
          <w:rPr>
            <w:webHidden/>
          </w:rPr>
          <w:tab/>
        </w:r>
        <w:r>
          <w:rPr>
            <w:webHidden/>
          </w:rPr>
          <w:fldChar w:fldCharType="begin"/>
        </w:r>
        <w:r>
          <w:rPr>
            <w:webHidden/>
          </w:rPr>
          <w:instrText xml:space="preserve"> PAGEREF _Toc25869586 \h </w:instrText>
        </w:r>
        <w:r>
          <w:rPr>
            <w:webHidden/>
          </w:rPr>
        </w:r>
        <w:r>
          <w:rPr>
            <w:webHidden/>
          </w:rPr>
          <w:fldChar w:fldCharType="separate"/>
        </w:r>
        <w:r>
          <w:rPr>
            <w:webHidden/>
          </w:rPr>
          <w:t>42</w:t>
        </w:r>
        <w:r>
          <w:rPr>
            <w:webHidden/>
          </w:rPr>
          <w:fldChar w:fldCharType="end"/>
        </w:r>
      </w:hyperlink>
    </w:p>
    <w:p w:rsidR="001A66F4" w:rsidRDefault="001A66F4">
      <w:pPr>
        <w:pStyle w:val="Sumrio3"/>
        <w:tabs>
          <w:tab w:val="right" w:leader="dot" w:pos="9062"/>
        </w:tabs>
        <w:rPr>
          <w:rFonts w:asciiTheme="minorHAnsi" w:eastAsiaTheme="minorEastAsia" w:hAnsiTheme="minorHAnsi" w:cstheme="minorBidi"/>
          <w:noProof/>
          <w:sz w:val="22"/>
          <w:szCs w:val="22"/>
        </w:rPr>
      </w:pPr>
      <w:hyperlink w:anchor="_Toc25869587" w:history="1">
        <w:r w:rsidRPr="00756807">
          <w:rPr>
            <w:rStyle w:val="Hyperlink"/>
            <w:noProof/>
          </w:rPr>
          <w:t>6.2.1 Monografias no todo</w:t>
        </w:r>
        <w:r>
          <w:rPr>
            <w:noProof/>
            <w:webHidden/>
          </w:rPr>
          <w:tab/>
        </w:r>
        <w:r>
          <w:rPr>
            <w:noProof/>
            <w:webHidden/>
          </w:rPr>
          <w:fldChar w:fldCharType="begin"/>
        </w:r>
        <w:r>
          <w:rPr>
            <w:noProof/>
            <w:webHidden/>
          </w:rPr>
          <w:instrText xml:space="preserve"> PAGEREF _Toc25869587 \h </w:instrText>
        </w:r>
        <w:r>
          <w:rPr>
            <w:noProof/>
            <w:webHidden/>
          </w:rPr>
        </w:r>
        <w:r>
          <w:rPr>
            <w:noProof/>
            <w:webHidden/>
          </w:rPr>
          <w:fldChar w:fldCharType="separate"/>
        </w:r>
        <w:r>
          <w:rPr>
            <w:noProof/>
            <w:webHidden/>
          </w:rPr>
          <w:t>43</w:t>
        </w:r>
        <w:r>
          <w:rPr>
            <w:noProof/>
            <w:webHidden/>
          </w:rPr>
          <w:fldChar w:fldCharType="end"/>
        </w:r>
      </w:hyperlink>
    </w:p>
    <w:p w:rsidR="001A66F4" w:rsidRDefault="001A66F4">
      <w:pPr>
        <w:pStyle w:val="Sumrio3"/>
        <w:tabs>
          <w:tab w:val="right" w:leader="dot" w:pos="9062"/>
        </w:tabs>
        <w:rPr>
          <w:rFonts w:asciiTheme="minorHAnsi" w:eastAsiaTheme="minorEastAsia" w:hAnsiTheme="minorHAnsi" w:cstheme="minorBidi"/>
          <w:noProof/>
          <w:sz w:val="22"/>
          <w:szCs w:val="22"/>
        </w:rPr>
      </w:pPr>
      <w:hyperlink w:anchor="_Toc25869588" w:history="1">
        <w:r w:rsidRPr="00756807">
          <w:rPr>
            <w:rStyle w:val="Hyperlink"/>
            <w:noProof/>
          </w:rPr>
          <w:t>6.2.2 Parte de monografia</w:t>
        </w:r>
        <w:r>
          <w:rPr>
            <w:noProof/>
            <w:webHidden/>
          </w:rPr>
          <w:tab/>
        </w:r>
        <w:r>
          <w:rPr>
            <w:noProof/>
            <w:webHidden/>
          </w:rPr>
          <w:fldChar w:fldCharType="begin"/>
        </w:r>
        <w:r>
          <w:rPr>
            <w:noProof/>
            <w:webHidden/>
          </w:rPr>
          <w:instrText xml:space="preserve"> PAGEREF _Toc25869588 \h </w:instrText>
        </w:r>
        <w:r>
          <w:rPr>
            <w:noProof/>
            <w:webHidden/>
          </w:rPr>
        </w:r>
        <w:r>
          <w:rPr>
            <w:noProof/>
            <w:webHidden/>
          </w:rPr>
          <w:fldChar w:fldCharType="separate"/>
        </w:r>
        <w:r>
          <w:rPr>
            <w:noProof/>
            <w:webHidden/>
          </w:rPr>
          <w:t>4</w:t>
        </w:r>
        <w:r>
          <w:rPr>
            <w:noProof/>
            <w:webHidden/>
          </w:rPr>
          <w:t>4</w:t>
        </w:r>
        <w:r>
          <w:rPr>
            <w:noProof/>
            <w:webHidden/>
          </w:rPr>
          <w:fldChar w:fldCharType="end"/>
        </w:r>
      </w:hyperlink>
    </w:p>
    <w:p w:rsidR="001A66F4" w:rsidRDefault="001A66F4">
      <w:pPr>
        <w:pStyle w:val="Sumrio3"/>
        <w:tabs>
          <w:tab w:val="right" w:leader="dot" w:pos="9062"/>
        </w:tabs>
        <w:rPr>
          <w:rFonts w:asciiTheme="minorHAnsi" w:eastAsiaTheme="minorEastAsia" w:hAnsiTheme="minorHAnsi" w:cstheme="minorBidi"/>
          <w:noProof/>
          <w:sz w:val="22"/>
          <w:szCs w:val="22"/>
        </w:rPr>
      </w:pPr>
      <w:hyperlink w:anchor="_Toc25869589" w:history="1">
        <w:r w:rsidRPr="00756807">
          <w:rPr>
            <w:rStyle w:val="Hyperlink"/>
            <w:noProof/>
          </w:rPr>
          <w:t>6.2.3 Publicação periódica</w:t>
        </w:r>
        <w:r>
          <w:rPr>
            <w:noProof/>
            <w:webHidden/>
          </w:rPr>
          <w:tab/>
        </w:r>
        <w:r>
          <w:rPr>
            <w:noProof/>
            <w:webHidden/>
          </w:rPr>
          <w:fldChar w:fldCharType="begin"/>
        </w:r>
        <w:r>
          <w:rPr>
            <w:noProof/>
            <w:webHidden/>
          </w:rPr>
          <w:instrText xml:space="preserve"> PAGEREF _Toc25869589 \h </w:instrText>
        </w:r>
        <w:r>
          <w:rPr>
            <w:noProof/>
            <w:webHidden/>
          </w:rPr>
        </w:r>
        <w:r>
          <w:rPr>
            <w:noProof/>
            <w:webHidden/>
          </w:rPr>
          <w:fldChar w:fldCharType="separate"/>
        </w:r>
        <w:r>
          <w:rPr>
            <w:noProof/>
            <w:webHidden/>
          </w:rPr>
          <w:t>45</w:t>
        </w:r>
        <w:r>
          <w:rPr>
            <w:noProof/>
            <w:webHidden/>
          </w:rPr>
          <w:fldChar w:fldCharType="end"/>
        </w:r>
      </w:hyperlink>
    </w:p>
    <w:p w:rsidR="001A66F4" w:rsidRDefault="001A66F4">
      <w:pPr>
        <w:pStyle w:val="Sumrio3"/>
        <w:tabs>
          <w:tab w:val="right" w:leader="dot" w:pos="9062"/>
        </w:tabs>
        <w:rPr>
          <w:rFonts w:asciiTheme="minorHAnsi" w:eastAsiaTheme="minorEastAsia" w:hAnsiTheme="minorHAnsi" w:cstheme="minorBidi"/>
          <w:noProof/>
          <w:sz w:val="22"/>
          <w:szCs w:val="22"/>
        </w:rPr>
      </w:pPr>
      <w:hyperlink w:anchor="_Toc25869590" w:history="1">
        <w:r w:rsidRPr="00756807">
          <w:rPr>
            <w:rStyle w:val="Hyperlink"/>
            <w:noProof/>
          </w:rPr>
          <w:t>6.2.4 Parte de evento em monografia - Trabalho apresentado em evento (congressos, seminários, etc.)</w:t>
        </w:r>
        <w:r>
          <w:rPr>
            <w:noProof/>
            <w:webHidden/>
          </w:rPr>
          <w:tab/>
        </w:r>
        <w:r>
          <w:rPr>
            <w:noProof/>
            <w:webHidden/>
          </w:rPr>
          <w:fldChar w:fldCharType="begin"/>
        </w:r>
        <w:r>
          <w:rPr>
            <w:noProof/>
            <w:webHidden/>
          </w:rPr>
          <w:instrText xml:space="preserve"> PAGEREF _Toc25869590 \h </w:instrText>
        </w:r>
        <w:r>
          <w:rPr>
            <w:noProof/>
            <w:webHidden/>
          </w:rPr>
        </w:r>
        <w:r>
          <w:rPr>
            <w:noProof/>
            <w:webHidden/>
          </w:rPr>
          <w:fldChar w:fldCharType="separate"/>
        </w:r>
        <w:r>
          <w:rPr>
            <w:noProof/>
            <w:webHidden/>
          </w:rPr>
          <w:t>45</w:t>
        </w:r>
        <w:r>
          <w:rPr>
            <w:noProof/>
            <w:webHidden/>
          </w:rPr>
          <w:fldChar w:fldCharType="end"/>
        </w:r>
      </w:hyperlink>
    </w:p>
    <w:p w:rsidR="001A66F4" w:rsidRDefault="001A66F4">
      <w:pPr>
        <w:pStyle w:val="Sumrio3"/>
        <w:tabs>
          <w:tab w:val="right" w:leader="dot" w:pos="9062"/>
        </w:tabs>
        <w:rPr>
          <w:rFonts w:asciiTheme="minorHAnsi" w:eastAsiaTheme="minorEastAsia" w:hAnsiTheme="minorHAnsi" w:cstheme="minorBidi"/>
          <w:noProof/>
          <w:sz w:val="22"/>
          <w:szCs w:val="22"/>
        </w:rPr>
      </w:pPr>
      <w:hyperlink w:anchor="_Toc25869591" w:history="1">
        <w:r w:rsidRPr="00756807">
          <w:rPr>
            <w:rStyle w:val="Hyperlink"/>
            <w:noProof/>
          </w:rPr>
          <w:t xml:space="preserve">6.2.5 Documentos e publicações </w:t>
        </w:r>
        <w:r w:rsidRPr="00756807">
          <w:rPr>
            <w:rStyle w:val="Hyperlink"/>
            <w:i/>
            <w:noProof/>
          </w:rPr>
          <w:t>online</w:t>
        </w:r>
        <w:r>
          <w:rPr>
            <w:noProof/>
            <w:webHidden/>
          </w:rPr>
          <w:tab/>
        </w:r>
        <w:r>
          <w:rPr>
            <w:noProof/>
            <w:webHidden/>
          </w:rPr>
          <w:fldChar w:fldCharType="begin"/>
        </w:r>
        <w:r>
          <w:rPr>
            <w:noProof/>
            <w:webHidden/>
          </w:rPr>
          <w:instrText xml:space="preserve"> PAGEREF _Toc25869591 \h </w:instrText>
        </w:r>
        <w:r>
          <w:rPr>
            <w:noProof/>
            <w:webHidden/>
          </w:rPr>
        </w:r>
        <w:r>
          <w:rPr>
            <w:noProof/>
            <w:webHidden/>
          </w:rPr>
          <w:fldChar w:fldCharType="separate"/>
        </w:r>
        <w:r>
          <w:rPr>
            <w:noProof/>
            <w:webHidden/>
          </w:rPr>
          <w:t>46</w:t>
        </w:r>
        <w:r>
          <w:rPr>
            <w:noProof/>
            <w:webHidden/>
          </w:rPr>
          <w:fldChar w:fldCharType="end"/>
        </w:r>
      </w:hyperlink>
    </w:p>
    <w:p w:rsidR="001A66F4" w:rsidRDefault="001A66F4">
      <w:pPr>
        <w:pStyle w:val="Sumrio2"/>
        <w:rPr>
          <w:rFonts w:asciiTheme="minorHAnsi" w:eastAsiaTheme="minorEastAsia" w:hAnsiTheme="minorHAnsi" w:cstheme="minorBidi"/>
          <w:b w:val="0"/>
          <w:bCs w:val="0"/>
          <w:sz w:val="22"/>
          <w:szCs w:val="22"/>
        </w:rPr>
      </w:pPr>
      <w:hyperlink w:anchor="_Toc25869592" w:history="1">
        <w:r w:rsidRPr="00756807">
          <w:rPr>
            <w:rStyle w:val="Hyperlink"/>
          </w:rPr>
          <w:t>6.3 Conclusões</w:t>
        </w:r>
        <w:r>
          <w:rPr>
            <w:webHidden/>
          </w:rPr>
          <w:tab/>
        </w:r>
        <w:r>
          <w:rPr>
            <w:webHidden/>
          </w:rPr>
          <w:fldChar w:fldCharType="begin"/>
        </w:r>
        <w:r>
          <w:rPr>
            <w:webHidden/>
          </w:rPr>
          <w:instrText xml:space="preserve"> PAGEREF _Toc25869592 \h </w:instrText>
        </w:r>
        <w:r>
          <w:rPr>
            <w:webHidden/>
          </w:rPr>
        </w:r>
        <w:r>
          <w:rPr>
            <w:webHidden/>
          </w:rPr>
          <w:fldChar w:fldCharType="separate"/>
        </w:r>
        <w:r>
          <w:rPr>
            <w:webHidden/>
          </w:rPr>
          <w:t>47</w:t>
        </w:r>
        <w:r>
          <w:rPr>
            <w:webHidden/>
          </w:rPr>
          <w:fldChar w:fldCharType="end"/>
        </w:r>
      </w:hyperlink>
    </w:p>
    <w:p w:rsidR="001A66F4" w:rsidRDefault="001A66F4">
      <w:pPr>
        <w:pStyle w:val="Sumrio1"/>
        <w:rPr>
          <w:rFonts w:asciiTheme="minorHAnsi" w:eastAsiaTheme="minorEastAsia" w:hAnsiTheme="minorHAnsi" w:cstheme="minorBidi"/>
          <w:b w:val="0"/>
          <w:caps w:val="0"/>
          <w:noProof/>
          <w:sz w:val="22"/>
          <w:szCs w:val="22"/>
        </w:rPr>
      </w:pPr>
      <w:hyperlink w:anchor="_Toc25869593" w:history="1">
        <w:r w:rsidRPr="00756807">
          <w:rPr>
            <w:rStyle w:val="Hyperlink"/>
            <w:noProof/>
          </w:rPr>
          <w:t>7</w:t>
        </w:r>
        <w:r>
          <w:rPr>
            <w:rFonts w:asciiTheme="minorHAnsi" w:eastAsiaTheme="minorEastAsia" w:hAnsiTheme="minorHAnsi" w:cstheme="minorBidi"/>
            <w:b w:val="0"/>
            <w:caps w:val="0"/>
            <w:noProof/>
            <w:sz w:val="22"/>
            <w:szCs w:val="22"/>
          </w:rPr>
          <w:tab/>
        </w:r>
        <w:r w:rsidRPr="00756807">
          <w:rPr>
            <w:rStyle w:val="Hyperlink"/>
            <w:noProof/>
          </w:rPr>
          <w:t>VERSão final do trabalho</w:t>
        </w:r>
        <w:r>
          <w:rPr>
            <w:noProof/>
            <w:webHidden/>
          </w:rPr>
          <w:tab/>
        </w:r>
        <w:r>
          <w:rPr>
            <w:noProof/>
            <w:webHidden/>
          </w:rPr>
          <w:fldChar w:fldCharType="begin"/>
        </w:r>
        <w:r>
          <w:rPr>
            <w:noProof/>
            <w:webHidden/>
          </w:rPr>
          <w:instrText xml:space="preserve"> PAGEREF _Toc25869593 \h </w:instrText>
        </w:r>
        <w:r>
          <w:rPr>
            <w:noProof/>
            <w:webHidden/>
          </w:rPr>
        </w:r>
        <w:r>
          <w:rPr>
            <w:noProof/>
            <w:webHidden/>
          </w:rPr>
          <w:fldChar w:fldCharType="separate"/>
        </w:r>
        <w:r>
          <w:rPr>
            <w:noProof/>
            <w:webHidden/>
          </w:rPr>
          <w:t>48</w:t>
        </w:r>
        <w:r>
          <w:rPr>
            <w:noProof/>
            <w:webHidden/>
          </w:rPr>
          <w:fldChar w:fldCharType="end"/>
        </w:r>
      </w:hyperlink>
    </w:p>
    <w:p w:rsidR="001A66F4" w:rsidRDefault="001A66F4">
      <w:pPr>
        <w:pStyle w:val="Sumrio1"/>
        <w:rPr>
          <w:rFonts w:asciiTheme="minorHAnsi" w:eastAsiaTheme="minorEastAsia" w:hAnsiTheme="minorHAnsi" w:cstheme="minorBidi"/>
          <w:b w:val="0"/>
          <w:caps w:val="0"/>
          <w:noProof/>
          <w:sz w:val="22"/>
          <w:szCs w:val="22"/>
        </w:rPr>
      </w:pPr>
      <w:hyperlink w:anchor="_Toc25869594" w:history="1">
        <w:r w:rsidRPr="00756807">
          <w:rPr>
            <w:rStyle w:val="Hyperlink"/>
            <w:noProof/>
          </w:rPr>
          <w:t>8</w:t>
        </w:r>
        <w:r>
          <w:rPr>
            <w:rFonts w:asciiTheme="minorHAnsi" w:eastAsiaTheme="minorEastAsia" w:hAnsiTheme="minorHAnsi" w:cstheme="minorBidi"/>
            <w:b w:val="0"/>
            <w:caps w:val="0"/>
            <w:noProof/>
            <w:sz w:val="22"/>
            <w:szCs w:val="22"/>
          </w:rPr>
          <w:tab/>
        </w:r>
        <w:r w:rsidRPr="00756807">
          <w:rPr>
            <w:rStyle w:val="Hyperlink"/>
            <w:noProof/>
          </w:rPr>
          <w:t>conclusões</w:t>
        </w:r>
        <w:r>
          <w:rPr>
            <w:noProof/>
            <w:webHidden/>
          </w:rPr>
          <w:tab/>
        </w:r>
        <w:r>
          <w:rPr>
            <w:noProof/>
            <w:webHidden/>
          </w:rPr>
          <w:fldChar w:fldCharType="begin"/>
        </w:r>
        <w:r>
          <w:rPr>
            <w:noProof/>
            <w:webHidden/>
          </w:rPr>
          <w:instrText xml:space="preserve"> PAGEREF _Toc25869594 \h </w:instrText>
        </w:r>
        <w:r>
          <w:rPr>
            <w:noProof/>
            <w:webHidden/>
          </w:rPr>
        </w:r>
        <w:r>
          <w:rPr>
            <w:noProof/>
            <w:webHidden/>
          </w:rPr>
          <w:fldChar w:fldCharType="separate"/>
        </w:r>
        <w:r>
          <w:rPr>
            <w:noProof/>
            <w:webHidden/>
          </w:rPr>
          <w:t>49</w:t>
        </w:r>
        <w:r>
          <w:rPr>
            <w:noProof/>
            <w:webHidden/>
          </w:rPr>
          <w:fldChar w:fldCharType="end"/>
        </w:r>
      </w:hyperlink>
    </w:p>
    <w:p w:rsidR="001A66F4" w:rsidRDefault="001A66F4">
      <w:pPr>
        <w:pStyle w:val="Sumrio1"/>
        <w:rPr>
          <w:rFonts w:asciiTheme="minorHAnsi" w:eastAsiaTheme="minorEastAsia" w:hAnsiTheme="minorHAnsi" w:cstheme="minorBidi"/>
          <w:b w:val="0"/>
          <w:caps w:val="0"/>
          <w:noProof/>
          <w:sz w:val="22"/>
          <w:szCs w:val="22"/>
        </w:rPr>
      </w:pPr>
      <w:hyperlink w:anchor="_Toc25869595" w:history="1">
        <w:r w:rsidRPr="00756807">
          <w:rPr>
            <w:rStyle w:val="Hyperlink"/>
            <w:noProof/>
            <w:highlight w:val="yellow"/>
          </w:rPr>
          <w:t>referências bibliográficas</w:t>
        </w:r>
        <w:r>
          <w:rPr>
            <w:noProof/>
            <w:webHidden/>
          </w:rPr>
          <w:tab/>
        </w:r>
        <w:r>
          <w:rPr>
            <w:noProof/>
            <w:webHidden/>
          </w:rPr>
          <w:fldChar w:fldCharType="begin"/>
        </w:r>
        <w:r>
          <w:rPr>
            <w:noProof/>
            <w:webHidden/>
          </w:rPr>
          <w:instrText xml:space="preserve"> PAGEREF _Toc25869595 \h </w:instrText>
        </w:r>
        <w:r>
          <w:rPr>
            <w:noProof/>
            <w:webHidden/>
          </w:rPr>
        </w:r>
        <w:r>
          <w:rPr>
            <w:noProof/>
            <w:webHidden/>
          </w:rPr>
          <w:fldChar w:fldCharType="separate"/>
        </w:r>
        <w:r>
          <w:rPr>
            <w:noProof/>
            <w:webHidden/>
          </w:rPr>
          <w:t>50</w:t>
        </w:r>
        <w:r>
          <w:rPr>
            <w:noProof/>
            <w:webHidden/>
          </w:rPr>
          <w:fldChar w:fldCharType="end"/>
        </w:r>
      </w:hyperlink>
    </w:p>
    <w:p w:rsidR="001A66F4" w:rsidRDefault="001A66F4">
      <w:pPr>
        <w:pStyle w:val="Sumrio5"/>
        <w:tabs>
          <w:tab w:val="right" w:leader="dot" w:pos="9062"/>
        </w:tabs>
        <w:rPr>
          <w:rFonts w:asciiTheme="minorHAnsi" w:eastAsiaTheme="minorEastAsia" w:hAnsiTheme="minorHAnsi" w:cstheme="minorBidi"/>
          <w:b w:val="0"/>
          <w:caps w:val="0"/>
          <w:noProof/>
          <w:sz w:val="22"/>
          <w:szCs w:val="22"/>
        </w:rPr>
      </w:pPr>
      <w:hyperlink w:anchor="_Toc25869596" w:history="1">
        <w:r w:rsidRPr="00756807">
          <w:rPr>
            <w:rStyle w:val="Hyperlink"/>
            <w:noProof/>
          </w:rPr>
          <w:t>glossário</w:t>
        </w:r>
        <w:r>
          <w:rPr>
            <w:noProof/>
            <w:webHidden/>
          </w:rPr>
          <w:tab/>
        </w:r>
        <w:r>
          <w:rPr>
            <w:noProof/>
            <w:webHidden/>
          </w:rPr>
          <w:fldChar w:fldCharType="begin"/>
        </w:r>
        <w:r>
          <w:rPr>
            <w:noProof/>
            <w:webHidden/>
          </w:rPr>
          <w:instrText xml:space="preserve"> PAGEREF _Toc25869596 \h </w:instrText>
        </w:r>
        <w:r>
          <w:rPr>
            <w:noProof/>
            <w:webHidden/>
          </w:rPr>
        </w:r>
        <w:r>
          <w:rPr>
            <w:noProof/>
            <w:webHidden/>
          </w:rPr>
          <w:fldChar w:fldCharType="separate"/>
        </w:r>
        <w:r>
          <w:rPr>
            <w:noProof/>
            <w:webHidden/>
          </w:rPr>
          <w:t>51</w:t>
        </w:r>
        <w:r>
          <w:rPr>
            <w:noProof/>
            <w:webHidden/>
          </w:rPr>
          <w:fldChar w:fldCharType="end"/>
        </w:r>
      </w:hyperlink>
    </w:p>
    <w:p w:rsidR="001A66F4" w:rsidRDefault="001A66F4">
      <w:pPr>
        <w:pStyle w:val="Sumrio5"/>
        <w:tabs>
          <w:tab w:val="right" w:leader="dot" w:pos="9062"/>
        </w:tabs>
        <w:rPr>
          <w:rFonts w:asciiTheme="minorHAnsi" w:eastAsiaTheme="minorEastAsia" w:hAnsiTheme="minorHAnsi" w:cstheme="minorBidi"/>
          <w:b w:val="0"/>
          <w:caps w:val="0"/>
          <w:noProof/>
          <w:sz w:val="22"/>
          <w:szCs w:val="22"/>
        </w:rPr>
      </w:pPr>
      <w:hyperlink w:anchor="_Toc25869597" w:history="1">
        <w:r w:rsidRPr="00756807">
          <w:rPr>
            <w:rStyle w:val="Hyperlink"/>
            <w:noProof/>
          </w:rPr>
          <w:t>apêndice a – XXXX</w:t>
        </w:r>
        <w:r>
          <w:rPr>
            <w:noProof/>
            <w:webHidden/>
          </w:rPr>
          <w:tab/>
        </w:r>
        <w:r>
          <w:rPr>
            <w:noProof/>
            <w:webHidden/>
          </w:rPr>
          <w:fldChar w:fldCharType="begin"/>
        </w:r>
        <w:r>
          <w:rPr>
            <w:noProof/>
            <w:webHidden/>
          </w:rPr>
          <w:instrText xml:space="preserve"> PAGEREF _Toc25869597 \h </w:instrText>
        </w:r>
        <w:r>
          <w:rPr>
            <w:noProof/>
            <w:webHidden/>
          </w:rPr>
        </w:r>
        <w:r>
          <w:rPr>
            <w:noProof/>
            <w:webHidden/>
          </w:rPr>
          <w:fldChar w:fldCharType="separate"/>
        </w:r>
        <w:r>
          <w:rPr>
            <w:noProof/>
            <w:webHidden/>
          </w:rPr>
          <w:t>52</w:t>
        </w:r>
        <w:r>
          <w:rPr>
            <w:noProof/>
            <w:webHidden/>
          </w:rPr>
          <w:fldChar w:fldCharType="end"/>
        </w:r>
      </w:hyperlink>
    </w:p>
    <w:p w:rsidR="001A66F4" w:rsidRDefault="001A66F4">
      <w:pPr>
        <w:pStyle w:val="Sumrio5"/>
        <w:tabs>
          <w:tab w:val="right" w:leader="dot" w:pos="9062"/>
        </w:tabs>
        <w:rPr>
          <w:rFonts w:asciiTheme="minorHAnsi" w:eastAsiaTheme="minorEastAsia" w:hAnsiTheme="minorHAnsi" w:cstheme="minorBidi"/>
          <w:b w:val="0"/>
          <w:caps w:val="0"/>
          <w:noProof/>
          <w:sz w:val="22"/>
          <w:szCs w:val="22"/>
        </w:rPr>
      </w:pPr>
      <w:hyperlink w:anchor="_Toc25869598" w:history="1">
        <w:r w:rsidRPr="00756807">
          <w:rPr>
            <w:rStyle w:val="Hyperlink"/>
            <w:noProof/>
          </w:rPr>
          <w:t>anexo a – YYYY</w:t>
        </w:r>
        <w:r>
          <w:rPr>
            <w:noProof/>
            <w:webHidden/>
          </w:rPr>
          <w:tab/>
        </w:r>
        <w:r>
          <w:rPr>
            <w:noProof/>
            <w:webHidden/>
          </w:rPr>
          <w:fldChar w:fldCharType="begin"/>
        </w:r>
        <w:r>
          <w:rPr>
            <w:noProof/>
            <w:webHidden/>
          </w:rPr>
          <w:instrText xml:space="preserve"> PAGEREF _Toc25869598 \h </w:instrText>
        </w:r>
        <w:r>
          <w:rPr>
            <w:noProof/>
            <w:webHidden/>
          </w:rPr>
        </w:r>
        <w:r>
          <w:rPr>
            <w:noProof/>
            <w:webHidden/>
          </w:rPr>
          <w:fldChar w:fldCharType="separate"/>
        </w:r>
        <w:r>
          <w:rPr>
            <w:noProof/>
            <w:webHidden/>
          </w:rPr>
          <w:t>53</w:t>
        </w:r>
        <w:r>
          <w:rPr>
            <w:noProof/>
            <w:webHidden/>
          </w:rPr>
          <w:fldChar w:fldCharType="end"/>
        </w:r>
      </w:hyperlink>
    </w:p>
    <w:p w:rsidR="00713B9E" w:rsidRDefault="009A2D0E">
      <w:pPr>
        <w:pStyle w:val="Sumrio4"/>
      </w:pPr>
      <w:r>
        <w:fldChar w:fldCharType="end"/>
      </w:r>
    </w:p>
    <w:p w:rsidR="00713B9E" w:rsidRDefault="00713B9E">
      <w:pPr>
        <w:pStyle w:val="Corpodetexto"/>
        <w:spacing w:line="260" w:lineRule="exact"/>
        <w:jc w:val="center"/>
        <w:rPr>
          <w:b/>
        </w:rPr>
      </w:pPr>
    </w:p>
    <w:p w:rsidR="00713B9E" w:rsidRPr="00903030" w:rsidRDefault="00713B9E" w:rsidP="00903030">
      <w:pPr>
        <w:spacing w:line="240" w:lineRule="auto"/>
        <w:jc w:val="left"/>
        <w:rPr>
          <w:b/>
          <w:caps/>
        </w:rPr>
        <w:sectPr w:rsidR="00713B9E" w:rsidRPr="00903030" w:rsidSect="00AF4906">
          <w:pgSz w:w="11907" w:h="16840" w:code="9"/>
          <w:pgMar w:top="1701" w:right="1134" w:bottom="1134" w:left="1701" w:header="1134" w:footer="964" w:gutter="0"/>
          <w:pgNumType w:fmt="lowerRoman" w:start="1"/>
          <w:cols w:space="720"/>
          <w:noEndnote/>
        </w:sectPr>
      </w:pPr>
    </w:p>
    <w:p w:rsidR="00713B9E" w:rsidRDefault="00083E48" w:rsidP="000C3AD7">
      <w:pPr>
        <w:pStyle w:val="Ttulo1"/>
      </w:pPr>
      <w:bookmarkStart w:id="1" w:name="_Toc335309196"/>
      <w:bookmarkStart w:id="2" w:name="_Toc25869556"/>
      <w:r>
        <w:lastRenderedPageBreak/>
        <w:t>INTRODUçÃO</w:t>
      </w:r>
      <w:bookmarkEnd w:id="1"/>
      <w:bookmarkEnd w:id="2"/>
    </w:p>
    <w:p w:rsidR="00083E48" w:rsidRDefault="00083E48" w:rsidP="00A81433">
      <w:r>
        <w:t>Este é um modelo que servirá para a elaboração dos projetos de graduação dos alunos do Curso de Engenharia Elétrica da UFES. Nele, serão dadas informações sobre como utilizá-lo, como fazer referências às figuras, tabelas</w:t>
      </w:r>
      <w:r w:rsidR="009F6588">
        <w:t>,</w:t>
      </w:r>
      <w:r>
        <w:t xml:space="preserve"> quadros,</w:t>
      </w:r>
      <w:r w:rsidR="009F6588">
        <w:t xml:space="preserve"> gráficos e equações,</w:t>
      </w:r>
      <w:r>
        <w:t xml:space="preserve"> além de como fazer citações às referências bibliográficas no decorrer da escrita do trabalho. Outras fontes, que também podem auxiliar na escrita e na formatação do projeto de graduação, são o guia de Normalização e Apresentação de Trabalhos Científicos e Acadêmicos, da Biblioteca Central da Universidade Federal do Espírito Santo (UFES), o qual pode ser adquirido na Biblioteca Central; e as normas NBR 6023:2002, NBR 6024:2003, NBR 6027:2003, NBR 6028:2003, NBR 6034:2004, NBR 10520:2002 e</w:t>
      </w:r>
      <w:r w:rsidR="00404420">
        <w:t xml:space="preserve"> </w:t>
      </w:r>
      <w:r>
        <w:t>NBR 14724:2011, da Associação Brasil</w:t>
      </w:r>
      <w:r w:rsidR="008B56A4">
        <w:t>eira de Normas Técnicas (ABNT).</w:t>
      </w:r>
    </w:p>
    <w:p w:rsidR="008B56A4" w:rsidRDefault="008B56A4" w:rsidP="008B56A4"/>
    <w:p w:rsidR="00F74D38" w:rsidRDefault="00F74D38">
      <w:pPr>
        <w:spacing w:line="240" w:lineRule="auto"/>
        <w:jc w:val="left"/>
      </w:pPr>
      <w:r>
        <w:br w:type="page"/>
      </w:r>
    </w:p>
    <w:p w:rsidR="00713B9E" w:rsidRPr="00F74D38" w:rsidRDefault="00F74D38" w:rsidP="0076010F">
      <w:pPr>
        <w:pStyle w:val="Ttulo1"/>
      </w:pPr>
      <w:bookmarkStart w:id="3" w:name="_Toc335309197"/>
      <w:bookmarkStart w:id="4" w:name="_Toc25869557"/>
      <w:r w:rsidRPr="00F74D38">
        <w:lastRenderedPageBreak/>
        <w:t>Apresentação gráfica do Trabalho</w:t>
      </w:r>
      <w:bookmarkEnd w:id="3"/>
      <w:bookmarkEnd w:id="4"/>
    </w:p>
    <w:p w:rsidR="00F74D38" w:rsidRPr="0059153C" w:rsidRDefault="00F74D38" w:rsidP="00EE146B">
      <w:pPr>
        <w:pStyle w:val="Ttulo2"/>
      </w:pPr>
      <w:bookmarkStart w:id="5" w:name="_Toc335309198"/>
      <w:bookmarkStart w:id="6" w:name="_Toc25869558"/>
      <w:r w:rsidRPr="0059153C">
        <w:t>Formato</w:t>
      </w:r>
      <w:bookmarkEnd w:id="5"/>
      <w:bookmarkEnd w:id="6"/>
    </w:p>
    <w:p w:rsidR="000F093F" w:rsidRDefault="000C3AD7" w:rsidP="00F74D38">
      <w:r w:rsidRPr="00F74D38">
        <w:t>Conforme a ABNT NBR</w:t>
      </w:r>
      <w:r>
        <w:t xml:space="preserve"> </w:t>
      </w:r>
      <w:r w:rsidRPr="00F74D38">
        <w:t xml:space="preserve">14724:2011, </w:t>
      </w:r>
      <w:r w:rsidRPr="000C3AD7">
        <w:rPr>
          <w:highlight w:val="yellow"/>
        </w:rPr>
        <w:t>o trabalho deve ser digitado na cor preta, podendo utilizar outras cores somente para as ilustrações. Se impresso,</w:t>
      </w:r>
      <w:r>
        <w:t xml:space="preserve"> usar</w:t>
      </w:r>
      <w:r w:rsidRPr="00F74D38">
        <w:t xml:space="preserve"> papel branco</w:t>
      </w:r>
      <w:r>
        <w:t xml:space="preserve"> ou reciclado</w:t>
      </w:r>
      <w:r w:rsidRPr="00F74D38">
        <w:t>, no formato A4 (210</w:t>
      </w:r>
      <w:r>
        <w:t xml:space="preserve"> mm x </w:t>
      </w:r>
      <w:r w:rsidRPr="00F74D38">
        <w:t>297</w:t>
      </w:r>
      <w:r>
        <w:t xml:space="preserve"> </w:t>
      </w:r>
      <w:r w:rsidRPr="00F74D38">
        <w:t>mm)</w:t>
      </w:r>
      <w:r>
        <w:t xml:space="preserve">. As margens utilizadas devem ser: esquerda e superior de </w:t>
      </w:r>
      <w:r>
        <w:br/>
        <w:t>3 cm e direita e inferior de 2 cm (ABNT, 2011).</w:t>
      </w:r>
    </w:p>
    <w:p w:rsidR="000C3AD7" w:rsidRDefault="000C3AD7" w:rsidP="00F74D38"/>
    <w:p w:rsidR="0027450A" w:rsidRDefault="000C3AD7" w:rsidP="00F74D38">
      <w:r>
        <w:t xml:space="preserve">A contagem das páginas deve ser sequencial, iniciando-se a partir da folha de rosto. As folhas dos elementos </w:t>
      </w:r>
      <w:proofErr w:type="spellStart"/>
      <w:r>
        <w:t>pré</w:t>
      </w:r>
      <w:proofErr w:type="spellEnd"/>
      <w:r>
        <w:t>-textuais (aqueles que aparecem antes do primeiro capítulo do trabalho) devem ser contadas, mas não numeradas. A numeração das páginas só deve acontecer a partir da primeira folha da parte textual, em algarismos arábicos, no canto superior direito da página</w:t>
      </w:r>
      <w:r w:rsidRPr="009E4E1F">
        <w:t xml:space="preserve">, a 2 cm da borda superior, </w:t>
      </w:r>
      <w:proofErr w:type="spellStart"/>
      <w:r w:rsidRPr="000C3AD7">
        <w:rPr>
          <w:highlight w:val="yellow"/>
        </w:rPr>
        <w:t>ﬁcando</w:t>
      </w:r>
      <w:proofErr w:type="spellEnd"/>
      <w:r w:rsidRPr="000C3AD7">
        <w:rPr>
          <w:highlight w:val="yellow"/>
        </w:rPr>
        <w:t xml:space="preserve"> o último algarismo a 2 cm da borda direita da folha.</w:t>
      </w:r>
      <w:r>
        <w:t xml:space="preserve"> </w:t>
      </w:r>
      <w:r w:rsidR="0027450A">
        <w:t xml:space="preserve"> </w:t>
      </w:r>
    </w:p>
    <w:p w:rsidR="0027450A" w:rsidRDefault="0027450A" w:rsidP="00F74D38"/>
    <w:p w:rsidR="000F093F" w:rsidRDefault="0027450A" w:rsidP="00F74D38">
      <w:r>
        <w:t>Este modelo já faz a contagem e a numeração automática</w:t>
      </w:r>
      <w:r w:rsidR="000F093F">
        <w:t xml:space="preserve"> </w:t>
      </w:r>
      <w:r>
        <w:t>das páginas levando em consideração as regras estabelecidas na NBR 14724:2011 e apresentadas anteriormente.</w:t>
      </w:r>
    </w:p>
    <w:p w:rsidR="0002587E" w:rsidRDefault="0002587E" w:rsidP="00F74D38"/>
    <w:p w:rsidR="0002587E" w:rsidRDefault="00E4154A" w:rsidP="00F74D38">
      <w:r>
        <w:t xml:space="preserve">O texto deve ser digitado com </w:t>
      </w:r>
      <w:r w:rsidR="00F74D38">
        <w:t>espaçamento</w:t>
      </w:r>
      <w:r>
        <w:t xml:space="preserve"> </w:t>
      </w:r>
      <w:r w:rsidR="00F74D38">
        <w:t>1,5</w:t>
      </w:r>
      <w:r>
        <w:t xml:space="preserve"> entre linhas</w:t>
      </w:r>
      <w:r w:rsidR="00F74D38">
        <w:t>, excet</w:t>
      </w:r>
      <w:r>
        <w:t xml:space="preserve">o nos casos de </w:t>
      </w:r>
      <w:r w:rsidR="00F74D38">
        <w:t>citações de mais de três linhas, notas de rodapé, legendas</w:t>
      </w:r>
      <w:r w:rsidR="008B56A4">
        <w:t xml:space="preserve">, tabelas, quadros </w:t>
      </w:r>
      <w:r w:rsidR="00F74D38">
        <w:t xml:space="preserve">e fontes das ilustrações e tabelas, </w:t>
      </w:r>
      <w:r>
        <w:t xml:space="preserve">os quais </w:t>
      </w:r>
      <w:r w:rsidR="00F74D38">
        <w:t>devem ter espaçamento simples.</w:t>
      </w:r>
    </w:p>
    <w:p w:rsidR="00E4154A" w:rsidRDefault="00E4154A" w:rsidP="00F74D38"/>
    <w:p w:rsidR="00E4154A" w:rsidRDefault="00E4154A" w:rsidP="00F74D38">
      <w:r>
        <w:t xml:space="preserve">A fonte utilizada no texto normal do trabalho deve ser </w:t>
      </w:r>
      <w:proofErr w:type="gramStart"/>
      <w:r>
        <w:t>tamanho</w:t>
      </w:r>
      <w:proofErr w:type="gramEnd"/>
      <w:r>
        <w:t xml:space="preserve"> 12, exceto nos casos de títulos de seções e nos casos supracitados quando se tratou do espaçamento entre linhas. </w:t>
      </w:r>
      <w:r w:rsidR="00F74D38">
        <w:t xml:space="preserve">O Quadro 1 apresenta o </w:t>
      </w:r>
      <w:r>
        <w:t>tamanho e a tipologia da fonte em alguns casos de texto.</w:t>
      </w:r>
    </w:p>
    <w:p w:rsidR="0002587E" w:rsidRDefault="0002587E" w:rsidP="00F74D38"/>
    <w:p w:rsidR="008B56A4" w:rsidRDefault="00814D78" w:rsidP="00025BB7">
      <w:pPr>
        <w:pStyle w:val="Legenda"/>
        <w:ind w:left="990"/>
      </w:pPr>
      <w:bookmarkStart w:id="7" w:name="_Toc335989476"/>
      <w:r>
        <w:t xml:space="preserve">Quadro </w:t>
      </w:r>
      <w:r w:rsidR="000253A4">
        <w:fldChar w:fldCharType="begin"/>
      </w:r>
      <w:r w:rsidR="000253A4">
        <w:instrText xml:space="preserve"> SEQ Quadro \* ARABIC </w:instrText>
      </w:r>
      <w:r w:rsidR="000253A4">
        <w:fldChar w:fldCharType="separate"/>
      </w:r>
      <w:r w:rsidR="00527F0B">
        <w:rPr>
          <w:noProof/>
        </w:rPr>
        <w:t>1</w:t>
      </w:r>
      <w:r w:rsidR="000253A4">
        <w:rPr>
          <w:noProof/>
        </w:rPr>
        <w:fldChar w:fldCharType="end"/>
      </w:r>
      <w:r w:rsidR="008B56A4">
        <w:t xml:space="preserve"> – Tamanho e tipologia da fonte em alguns tipos de texto</w:t>
      </w:r>
      <w:bookmarkEnd w:id="7"/>
    </w:p>
    <w:tbl>
      <w:tblPr>
        <w:tblStyle w:val="Tabelacomgrade"/>
        <w:tblpPr w:leftFromText="141" w:rightFromText="141" w:vertAnchor="text" w:tblpXSpec="center" w:tblpY="1"/>
        <w:tblOverlap w:val="never"/>
        <w:tblW w:w="0" w:type="auto"/>
        <w:tblLook w:val="04A0" w:firstRow="1" w:lastRow="0" w:firstColumn="1" w:lastColumn="0" w:noHBand="0" w:noVBand="1"/>
      </w:tblPr>
      <w:tblGrid>
        <w:gridCol w:w="3685"/>
        <w:gridCol w:w="3402"/>
      </w:tblGrid>
      <w:tr w:rsidR="00E4154A" w:rsidTr="008122A4">
        <w:tc>
          <w:tcPr>
            <w:tcW w:w="3685" w:type="dxa"/>
            <w:shd w:val="clear" w:color="auto" w:fill="000000" w:themeFill="text1"/>
          </w:tcPr>
          <w:p w:rsidR="00E4154A" w:rsidRPr="00813869" w:rsidRDefault="00E4154A" w:rsidP="00FE0F3F">
            <w:pPr>
              <w:spacing w:line="240" w:lineRule="auto"/>
              <w:jc w:val="center"/>
              <w:rPr>
                <w:sz w:val="22"/>
              </w:rPr>
            </w:pPr>
            <w:r w:rsidRPr="00813869">
              <w:rPr>
                <w:sz w:val="22"/>
              </w:rPr>
              <w:t>Tipo de texto</w:t>
            </w:r>
          </w:p>
        </w:tc>
        <w:tc>
          <w:tcPr>
            <w:tcW w:w="3402" w:type="dxa"/>
            <w:shd w:val="clear" w:color="auto" w:fill="000000" w:themeFill="text1"/>
          </w:tcPr>
          <w:p w:rsidR="00E4154A" w:rsidRPr="00813869" w:rsidRDefault="00E4154A" w:rsidP="00FE0F3F">
            <w:pPr>
              <w:spacing w:line="240" w:lineRule="auto"/>
              <w:jc w:val="center"/>
              <w:rPr>
                <w:sz w:val="22"/>
              </w:rPr>
            </w:pPr>
            <w:r w:rsidRPr="00813869">
              <w:rPr>
                <w:sz w:val="22"/>
              </w:rPr>
              <w:t>Tamanho e tipologia da fonte</w:t>
            </w:r>
          </w:p>
        </w:tc>
      </w:tr>
      <w:tr w:rsidR="00E4154A" w:rsidTr="008122A4">
        <w:tc>
          <w:tcPr>
            <w:tcW w:w="3685" w:type="dxa"/>
          </w:tcPr>
          <w:p w:rsidR="00E4154A" w:rsidRPr="00813869" w:rsidRDefault="00E4154A" w:rsidP="00FE0F3F">
            <w:pPr>
              <w:spacing w:line="240" w:lineRule="auto"/>
              <w:jc w:val="left"/>
              <w:rPr>
                <w:sz w:val="22"/>
              </w:rPr>
            </w:pPr>
            <w:r w:rsidRPr="00813869">
              <w:rPr>
                <w:sz w:val="22"/>
              </w:rPr>
              <w:t>Normal</w:t>
            </w:r>
          </w:p>
        </w:tc>
        <w:tc>
          <w:tcPr>
            <w:tcW w:w="3402" w:type="dxa"/>
          </w:tcPr>
          <w:p w:rsidR="00E4154A" w:rsidRPr="00813869" w:rsidRDefault="00E4154A" w:rsidP="00FE0F3F">
            <w:pPr>
              <w:spacing w:line="240" w:lineRule="auto"/>
              <w:jc w:val="center"/>
              <w:rPr>
                <w:sz w:val="22"/>
              </w:rPr>
            </w:pPr>
            <w:r w:rsidRPr="00813869">
              <w:rPr>
                <w:sz w:val="22"/>
              </w:rPr>
              <w:t>12 normal</w:t>
            </w:r>
          </w:p>
        </w:tc>
      </w:tr>
      <w:tr w:rsidR="00E4154A" w:rsidTr="008122A4">
        <w:tc>
          <w:tcPr>
            <w:tcW w:w="3685" w:type="dxa"/>
          </w:tcPr>
          <w:p w:rsidR="00E4154A" w:rsidRPr="00813869" w:rsidRDefault="00E4154A" w:rsidP="00FE0F3F">
            <w:pPr>
              <w:spacing w:line="240" w:lineRule="auto"/>
              <w:jc w:val="left"/>
              <w:rPr>
                <w:sz w:val="22"/>
              </w:rPr>
            </w:pPr>
            <w:r w:rsidRPr="00813869">
              <w:rPr>
                <w:sz w:val="22"/>
              </w:rPr>
              <w:t>Seção Primária</w:t>
            </w:r>
          </w:p>
        </w:tc>
        <w:tc>
          <w:tcPr>
            <w:tcW w:w="3402" w:type="dxa"/>
          </w:tcPr>
          <w:p w:rsidR="00E4154A" w:rsidRPr="00813869" w:rsidRDefault="00E4154A" w:rsidP="00FE0F3F">
            <w:pPr>
              <w:spacing w:line="240" w:lineRule="auto"/>
              <w:jc w:val="center"/>
              <w:rPr>
                <w:sz w:val="22"/>
              </w:rPr>
            </w:pPr>
            <w:r w:rsidRPr="00813869">
              <w:rPr>
                <w:sz w:val="22"/>
              </w:rPr>
              <w:t>14 negrito, maiúscula</w:t>
            </w:r>
          </w:p>
        </w:tc>
      </w:tr>
      <w:tr w:rsidR="00E4154A" w:rsidTr="008122A4">
        <w:tc>
          <w:tcPr>
            <w:tcW w:w="3685" w:type="dxa"/>
          </w:tcPr>
          <w:p w:rsidR="00E4154A" w:rsidRPr="00813869" w:rsidRDefault="00E4154A" w:rsidP="00FE0F3F">
            <w:pPr>
              <w:spacing w:line="240" w:lineRule="auto"/>
              <w:jc w:val="left"/>
              <w:rPr>
                <w:sz w:val="22"/>
              </w:rPr>
            </w:pPr>
            <w:r w:rsidRPr="00813869">
              <w:rPr>
                <w:sz w:val="22"/>
              </w:rPr>
              <w:t>Seção Secundária</w:t>
            </w:r>
          </w:p>
        </w:tc>
        <w:tc>
          <w:tcPr>
            <w:tcW w:w="3402" w:type="dxa"/>
          </w:tcPr>
          <w:p w:rsidR="00E4154A" w:rsidRPr="00813869" w:rsidRDefault="00E4154A" w:rsidP="00FE0F3F">
            <w:pPr>
              <w:spacing w:line="240" w:lineRule="auto"/>
              <w:jc w:val="center"/>
              <w:rPr>
                <w:sz w:val="22"/>
              </w:rPr>
            </w:pPr>
            <w:r w:rsidRPr="00813869">
              <w:rPr>
                <w:sz w:val="22"/>
              </w:rPr>
              <w:t>12, negrito</w:t>
            </w:r>
          </w:p>
        </w:tc>
      </w:tr>
      <w:tr w:rsidR="00E4154A" w:rsidTr="008122A4">
        <w:tc>
          <w:tcPr>
            <w:tcW w:w="3685" w:type="dxa"/>
          </w:tcPr>
          <w:p w:rsidR="00E4154A" w:rsidRPr="00813869" w:rsidRDefault="00E4154A" w:rsidP="00FE0F3F">
            <w:pPr>
              <w:spacing w:line="240" w:lineRule="auto"/>
              <w:jc w:val="left"/>
              <w:rPr>
                <w:sz w:val="22"/>
              </w:rPr>
            </w:pPr>
            <w:r w:rsidRPr="00813869">
              <w:rPr>
                <w:sz w:val="22"/>
              </w:rPr>
              <w:t>Legendas</w:t>
            </w:r>
          </w:p>
        </w:tc>
        <w:tc>
          <w:tcPr>
            <w:tcW w:w="3402" w:type="dxa"/>
          </w:tcPr>
          <w:p w:rsidR="00E4154A" w:rsidRPr="00813869" w:rsidRDefault="00E4154A" w:rsidP="00FE0F3F">
            <w:pPr>
              <w:spacing w:line="240" w:lineRule="auto"/>
              <w:jc w:val="center"/>
              <w:rPr>
                <w:sz w:val="22"/>
              </w:rPr>
            </w:pPr>
            <w:r w:rsidRPr="00813869">
              <w:rPr>
                <w:sz w:val="22"/>
              </w:rPr>
              <w:t>10, normal</w:t>
            </w:r>
          </w:p>
        </w:tc>
      </w:tr>
      <w:tr w:rsidR="00E4154A" w:rsidTr="008122A4">
        <w:tc>
          <w:tcPr>
            <w:tcW w:w="3685" w:type="dxa"/>
          </w:tcPr>
          <w:p w:rsidR="00E4154A" w:rsidRPr="00813869" w:rsidRDefault="00E4154A" w:rsidP="00FE0F3F">
            <w:pPr>
              <w:spacing w:line="240" w:lineRule="auto"/>
              <w:jc w:val="left"/>
              <w:rPr>
                <w:sz w:val="22"/>
              </w:rPr>
            </w:pPr>
            <w:r w:rsidRPr="00813869">
              <w:rPr>
                <w:sz w:val="22"/>
              </w:rPr>
              <w:t>Notas de rodapé</w:t>
            </w:r>
          </w:p>
        </w:tc>
        <w:tc>
          <w:tcPr>
            <w:tcW w:w="3402" w:type="dxa"/>
          </w:tcPr>
          <w:p w:rsidR="00E4154A" w:rsidRPr="00813869" w:rsidRDefault="00E4154A" w:rsidP="00FE0F3F">
            <w:pPr>
              <w:spacing w:line="240" w:lineRule="auto"/>
              <w:jc w:val="center"/>
              <w:rPr>
                <w:sz w:val="22"/>
              </w:rPr>
            </w:pPr>
            <w:r w:rsidRPr="00813869">
              <w:rPr>
                <w:sz w:val="22"/>
              </w:rPr>
              <w:t>9, normal</w:t>
            </w:r>
          </w:p>
        </w:tc>
      </w:tr>
      <w:tr w:rsidR="00E4154A" w:rsidTr="008122A4">
        <w:tc>
          <w:tcPr>
            <w:tcW w:w="3685" w:type="dxa"/>
          </w:tcPr>
          <w:p w:rsidR="00E4154A" w:rsidRPr="00813869" w:rsidRDefault="00E4154A" w:rsidP="00FE0F3F">
            <w:pPr>
              <w:spacing w:line="240" w:lineRule="auto"/>
              <w:jc w:val="left"/>
              <w:rPr>
                <w:sz w:val="22"/>
              </w:rPr>
            </w:pPr>
            <w:r w:rsidRPr="00813869">
              <w:rPr>
                <w:sz w:val="22"/>
              </w:rPr>
              <w:t>Fontes das ilustrações e tabelas</w:t>
            </w:r>
          </w:p>
        </w:tc>
        <w:tc>
          <w:tcPr>
            <w:tcW w:w="3402" w:type="dxa"/>
          </w:tcPr>
          <w:p w:rsidR="00E4154A" w:rsidRPr="00813869" w:rsidRDefault="00E4154A" w:rsidP="00FE0F3F">
            <w:pPr>
              <w:spacing w:line="240" w:lineRule="auto"/>
              <w:jc w:val="center"/>
              <w:rPr>
                <w:sz w:val="22"/>
              </w:rPr>
            </w:pPr>
            <w:r w:rsidRPr="00813869">
              <w:rPr>
                <w:sz w:val="22"/>
              </w:rPr>
              <w:t>9, normal</w:t>
            </w:r>
          </w:p>
        </w:tc>
      </w:tr>
    </w:tbl>
    <w:p w:rsidR="00FE0F3F" w:rsidRDefault="00FE0F3F" w:rsidP="00FE0F3F">
      <w:pPr>
        <w:pStyle w:val="Notas"/>
      </w:pPr>
    </w:p>
    <w:p w:rsidR="00FE0F3F" w:rsidRDefault="00FE0F3F" w:rsidP="00FE0F3F">
      <w:pPr>
        <w:pStyle w:val="Notas"/>
      </w:pPr>
    </w:p>
    <w:p w:rsidR="00FE0F3F" w:rsidRDefault="00FE0F3F" w:rsidP="00FE0F3F">
      <w:pPr>
        <w:pStyle w:val="Notas"/>
      </w:pPr>
    </w:p>
    <w:p w:rsidR="00FE0F3F" w:rsidRDefault="00FE0F3F" w:rsidP="00FE0F3F">
      <w:pPr>
        <w:pStyle w:val="Notas"/>
      </w:pPr>
    </w:p>
    <w:p w:rsidR="00FE0F3F" w:rsidRDefault="00FE0F3F" w:rsidP="00FE0F3F">
      <w:pPr>
        <w:pStyle w:val="Notas"/>
      </w:pPr>
    </w:p>
    <w:p w:rsidR="00FE0F3F" w:rsidRDefault="00FE0F3F" w:rsidP="00FE0F3F">
      <w:pPr>
        <w:pStyle w:val="Notas"/>
      </w:pPr>
    </w:p>
    <w:p w:rsidR="00FE0F3F" w:rsidRDefault="00FE0F3F" w:rsidP="00FE0F3F">
      <w:pPr>
        <w:pStyle w:val="Notas"/>
      </w:pPr>
    </w:p>
    <w:p w:rsidR="00FE0F3F" w:rsidRDefault="00FE0F3F" w:rsidP="00FE0F3F">
      <w:pPr>
        <w:pStyle w:val="Notas"/>
      </w:pPr>
    </w:p>
    <w:p w:rsidR="00FE0F3F" w:rsidRDefault="00FE0F3F" w:rsidP="00FE0F3F">
      <w:pPr>
        <w:pStyle w:val="Notas"/>
      </w:pPr>
    </w:p>
    <w:p w:rsidR="00A23871" w:rsidRPr="00FE0F3F" w:rsidRDefault="00A23871" w:rsidP="00025BB7">
      <w:pPr>
        <w:spacing w:before="120" w:line="240" w:lineRule="auto"/>
        <w:ind w:left="990"/>
        <w:rPr>
          <w:sz w:val="18"/>
          <w:szCs w:val="18"/>
        </w:rPr>
      </w:pPr>
      <w:r w:rsidRPr="00FE0F3F">
        <w:rPr>
          <w:sz w:val="18"/>
          <w:szCs w:val="18"/>
        </w:rPr>
        <w:t>Fonte: Produção do próprio autor.</w:t>
      </w:r>
    </w:p>
    <w:p w:rsidR="00E4154A" w:rsidRDefault="00E4154A" w:rsidP="00F74D38"/>
    <w:p w:rsidR="00813869" w:rsidRDefault="00813869" w:rsidP="00F74D38">
      <w:r>
        <w:lastRenderedPageBreak/>
        <w:t>Em todo o texto, os parágrafos devem ser iniciados rente à margem esquerda, sem recuo, sendo separados entre si por uma linha em branco. Os títulos das seções, por sua vez, não devem ser separados do texto por entrelinhas</w:t>
      </w:r>
      <w:r w:rsidR="00206EE3">
        <w:t xml:space="preserve">. Nestes casos, devem-se utilizar os Estilos disponíveis neste modelo, os quais apresentam </w:t>
      </w:r>
      <w:r>
        <w:t xml:space="preserve">tipologia e formatação pré-definidos para as seções primárias, secundárias, terciárias e quaternárias, </w:t>
      </w:r>
      <w:r w:rsidR="00206EE3">
        <w:t>bem como para as</w:t>
      </w:r>
      <w:r>
        <w:t xml:space="preserve"> legendas</w:t>
      </w:r>
      <w:r w:rsidR="00206EE3">
        <w:t>, citações</w:t>
      </w:r>
      <w:r>
        <w:t xml:space="preserve"> e notas de rodapé do trabalho</w:t>
      </w:r>
      <w:r w:rsidR="00206EE3">
        <w:t>. O procedimento para a aplicação desses estilos</w:t>
      </w:r>
      <w:r>
        <w:t xml:space="preserve"> será explicado a seguir.</w:t>
      </w:r>
    </w:p>
    <w:p w:rsidR="00813869" w:rsidRDefault="00813869" w:rsidP="00F74D38"/>
    <w:p w:rsidR="00F74D38" w:rsidRPr="00772AFB" w:rsidRDefault="00462F79" w:rsidP="00F74D38">
      <w:pPr>
        <w:pStyle w:val="Ttulo2"/>
      </w:pPr>
      <w:bookmarkStart w:id="8" w:name="_Toc335309199"/>
      <w:bookmarkStart w:id="9" w:name="_Toc25869559"/>
      <w:r w:rsidRPr="00772AFB">
        <w:t xml:space="preserve">Utilização dos </w:t>
      </w:r>
      <w:r w:rsidR="00F74D38" w:rsidRPr="00772AFB">
        <w:t>Estilos</w:t>
      </w:r>
      <w:r w:rsidRPr="00772AFB">
        <w:t xml:space="preserve"> </w:t>
      </w:r>
      <w:r w:rsidR="00025BB7">
        <w:t>D</w:t>
      </w:r>
      <w:r w:rsidRPr="00772AFB">
        <w:t xml:space="preserve">este </w:t>
      </w:r>
      <w:r w:rsidR="00025BB7">
        <w:t>M</w:t>
      </w:r>
      <w:r w:rsidRPr="00772AFB">
        <w:t xml:space="preserve">odelo de </w:t>
      </w:r>
      <w:r w:rsidR="00025BB7">
        <w:t>D</w:t>
      </w:r>
      <w:r w:rsidRPr="00772AFB">
        <w:t>ocumento</w:t>
      </w:r>
      <w:bookmarkEnd w:id="8"/>
      <w:bookmarkEnd w:id="9"/>
    </w:p>
    <w:p w:rsidR="00462F79" w:rsidRDefault="004A5776" w:rsidP="004A5776">
      <w:r w:rsidRPr="00772AFB">
        <w:t>Para gerar os títulos dos capítulos</w:t>
      </w:r>
      <w:r w:rsidR="00462F79" w:rsidRPr="00772AFB">
        <w:t xml:space="preserve"> (seções primárias)</w:t>
      </w:r>
      <w:r w:rsidRPr="00772AFB">
        <w:t xml:space="preserve">, substitua a formatação </w:t>
      </w:r>
      <w:r w:rsidR="0079184C">
        <w:t xml:space="preserve">do texto selecionado </w:t>
      </w:r>
      <w:r w:rsidRPr="00772AFB">
        <w:t>pelo estilo</w:t>
      </w:r>
      <w:r w:rsidR="0079184C">
        <w:t xml:space="preserve"> </w:t>
      </w:r>
      <w:r w:rsidRPr="00772AFB">
        <w:rPr>
          <w:b/>
        </w:rPr>
        <w:t>Título 1</w:t>
      </w:r>
      <w:r w:rsidRPr="00772AFB">
        <w:t xml:space="preserve">, conforme apresentado na Figura 1. </w:t>
      </w:r>
      <w:r w:rsidR="00462F79" w:rsidRPr="00772AFB">
        <w:t xml:space="preserve">Agindo desta forma, o </w:t>
      </w:r>
      <w:r w:rsidRPr="00772AFB">
        <w:t>texto já est</w:t>
      </w:r>
      <w:r w:rsidR="00462F79" w:rsidRPr="00772AFB">
        <w:t>ar</w:t>
      </w:r>
      <w:r w:rsidRPr="00772AFB">
        <w:t xml:space="preserve">á </w:t>
      </w:r>
      <w:r w:rsidR="00462F79" w:rsidRPr="00772AFB">
        <w:t xml:space="preserve">no formato correto e a </w:t>
      </w:r>
      <w:r w:rsidRPr="00772AFB">
        <w:t xml:space="preserve">numeração </w:t>
      </w:r>
      <w:r w:rsidR="00462F79" w:rsidRPr="00772AFB">
        <w:t>dos capítulos ocorrerá de forma automática.</w:t>
      </w:r>
    </w:p>
    <w:p w:rsidR="004841CA" w:rsidRPr="00772AFB" w:rsidRDefault="004841CA" w:rsidP="004A5776"/>
    <w:p w:rsidR="004841CA" w:rsidRPr="00772AFB" w:rsidRDefault="004841CA" w:rsidP="00025BB7">
      <w:pPr>
        <w:pStyle w:val="Legenda"/>
        <w:ind w:left="270"/>
      </w:pPr>
      <w:bookmarkStart w:id="10" w:name="_Toc335989464"/>
      <w:r w:rsidRPr="00772AFB">
        <w:t xml:space="preserve">Figura </w:t>
      </w:r>
      <w:r w:rsidR="000253A4">
        <w:fldChar w:fldCharType="begin"/>
      </w:r>
      <w:r w:rsidR="000253A4">
        <w:instrText xml:space="preserve"> SEQ Figura \* ARABIC </w:instrText>
      </w:r>
      <w:r w:rsidR="000253A4">
        <w:fldChar w:fldCharType="separate"/>
      </w:r>
      <w:r w:rsidR="00527F0B">
        <w:rPr>
          <w:noProof/>
        </w:rPr>
        <w:t>1</w:t>
      </w:r>
      <w:r w:rsidR="000253A4">
        <w:rPr>
          <w:noProof/>
        </w:rPr>
        <w:fldChar w:fldCharType="end"/>
      </w:r>
      <w:r>
        <w:t xml:space="preserve"> – Aplicação de Estilo</w:t>
      </w:r>
      <w:r w:rsidR="0079184C">
        <w:t xml:space="preserve"> no Microsoft </w:t>
      </w:r>
      <w:r>
        <w:t xml:space="preserve">Word </w:t>
      </w:r>
      <w:r w:rsidR="0079184C">
        <w:t xml:space="preserve">2007 ou </w:t>
      </w:r>
      <w:r>
        <w:t>2010</w:t>
      </w:r>
      <w:bookmarkEnd w:id="10"/>
    </w:p>
    <w:p w:rsidR="00A81433" w:rsidRPr="00772AFB" w:rsidRDefault="0075168C" w:rsidP="00025BB7">
      <w:pPr>
        <w:spacing w:line="240" w:lineRule="auto"/>
        <w:jc w:val="center"/>
      </w:pPr>
      <w:r>
        <w:rPr>
          <w:noProof/>
        </w:rPr>
        <w:drawing>
          <wp:inline distT="0" distB="0" distL="0" distR="0" wp14:anchorId="7D18290F" wp14:editId="22EC32AA">
            <wp:extent cx="5413448" cy="628999"/>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lo.bmp"/>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11849" cy="628813"/>
                    </a:xfrm>
                    <a:prstGeom prst="rect">
                      <a:avLst/>
                    </a:prstGeom>
                  </pic:spPr>
                </pic:pic>
              </a:graphicData>
            </a:graphic>
          </wp:inline>
        </w:drawing>
      </w:r>
    </w:p>
    <w:p w:rsidR="00A23871" w:rsidRPr="00FE0F3F" w:rsidRDefault="00A23871" w:rsidP="00F900BC">
      <w:pPr>
        <w:spacing w:line="240" w:lineRule="auto"/>
        <w:ind w:left="284"/>
        <w:rPr>
          <w:sz w:val="18"/>
        </w:rPr>
      </w:pPr>
      <w:r w:rsidRPr="00FE0F3F">
        <w:rPr>
          <w:sz w:val="18"/>
        </w:rPr>
        <w:t>Fonte: Produção do próprio autor.</w:t>
      </w:r>
    </w:p>
    <w:p w:rsidR="00047514" w:rsidRDefault="00047514" w:rsidP="00587A85"/>
    <w:p w:rsidR="00587A85" w:rsidRDefault="00587A85" w:rsidP="00587A85">
      <w:pPr>
        <w:pStyle w:val="Corpodetexto"/>
      </w:pPr>
      <w:r>
        <w:t>Este modelo apresenta cinco níveis de formatação de texto:</w:t>
      </w:r>
    </w:p>
    <w:p w:rsidR="00772AFB" w:rsidRDefault="00587A85" w:rsidP="0081017A">
      <w:pPr>
        <w:pStyle w:val="Corpodetexto"/>
        <w:numPr>
          <w:ilvl w:val="0"/>
          <w:numId w:val="3"/>
        </w:numPr>
        <w:tabs>
          <w:tab w:val="left" w:pos="1560"/>
          <w:tab w:val="left" w:pos="2552"/>
          <w:tab w:val="left" w:pos="2835"/>
        </w:tabs>
      </w:pPr>
      <w:r w:rsidRPr="00772AFB">
        <w:rPr>
          <w:b/>
        </w:rPr>
        <w:t>Título 1</w:t>
      </w:r>
      <w:r w:rsidRPr="00772AFB">
        <w:rPr>
          <w:b/>
        </w:rPr>
        <w:tab/>
      </w:r>
      <w:r w:rsidR="00772AFB">
        <w:t>–</w:t>
      </w:r>
      <w:r w:rsidR="00772AFB">
        <w:tab/>
        <w:t>utilizado no título das</w:t>
      </w:r>
      <w:r>
        <w:t xml:space="preserve"> seções </w:t>
      </w:r>
      <w:r w:rsidR="00772AFB">
        <w:t>primárias (capítulos)</w:t>
      </w:r>
      <w:r>
        <w:t>;</w:t>
      </w:r>
    </w:p>
    <w:p w:rsidR="00587A85" w:rsidRDefault="00587A85" w:rsidP="0081017A">
      <w:pPr>
        <w:pStyle w:val="Corpodetexto"/>
        <w:numPr>
          <w:ilvl w:val="0"/>
          <w:numId w:val="3"/>
        </w:numPr>
        <w:tabs>
          <w:tab w:val="left" w:pos="1560"/>
          <w:tab w:val="left" w:pos="2552"/>
          <w:tab w:val="left" w:pos="2835"/>
        </w:tabs>
      </w:pPr>
      <w:r w:rsidRPr="00772AFB">
        <w:rPr>
          <w:b/>
        </w:rPr>
        <w:t>Título 2</w:t>
      </w:r>
      <w:r>
        <w:t xml:space="preserve"> </w:t>
      </w:r>
      <w:r>
        <w:tab/>
        <w:t>–</w:t>
      </w:r>
      <w:r>
        <w:tab/>
        <w:t xml:space="preserve">utilizado </w:t>
      </w:r>
      <w:r w:rsidR="00772AFB">
        <w:t>no título das seções secundárias</w:t>
      </w:r>
      <w:r>
        <w:t>;</w:t>
      </w:r>
    </w:p>
    <w:p w:rsidR="00587A85" w:rsidRDefault="00587A85" w:rsidP="0081017A">
      <w:pPr>
        <w:pStyle w:val="Corpodetexto"/>
        <w:numPr>
          <w:ilvl w:val="0"/>
          <w:numId w:val="3"/>
        </w:numPr>
        <w:tabs>
          <w:tab w:val="left" w:pos="1560"/>
          <w:tab w:val="left" w:pos="2552"/>
          <w:tab w:val="left" w:pos="2835"/>
        </w:tabs>
      </w:pPr>
      <w:r w:rsidRPr="0086736E">
        <w:rPr>
          <w:b/>
        </w:rPr>
        <w:t>Título 3</w:t>
      </w:r>
      <w:r>
        <w:t xml:space="preserve"> </w:t>
      </w:r>
      <w:r>
        <w:tab/>
        <w:t>–</w:t>
      </w:r>
      <w:r>
        <w:tab/>
        <w:t xml:space="preserve">utilizado </w:t>
      </w:r>
      <w:r w:rsidR="00772AFB">
        <w:t>no título das seções terciárias</w:t>
      </w:r>
      <w:r>
        <w:t>;</w:t>
      </w:r>
    </w:p>
    <w:p w:rsidR="00587A85" w:rsidRDefault="00587A85" w:rsidP="0081017A">
      <w:pPr>
        <w:pStyle w:val="Corpodetexto"/>
        <w:numPr>
          <w:ilvl w:val="0"/>
          <w:numId w:val="3"/>
        </w:numPr>
        <w:tabs>
          <w:tab w:val="left" w:pos="1560"/>
          <w:tab w:val="left" w:pos="2552"/>
          <w:tab w:val="left" w:pos="2835"/>
        </w:tabs>
      </w:pPr>
      <w:r w:rsidRPr="0086736E">
        <w:rPr>
          <w:b/>
        </w:rPr>
        <w:t>Titulo 4</w:t>
      </w:r>
      <w:r>
        <w:t xml:space="preserve"> </w:t>
      </w:r>
      <w:r>
        <w:tab/>
        <w:t>–</w:t>
      </w:r>
      <w:r>
        <w:tab/>
        <w:t xml:space="preserve">utilizado </w:t>
      </w:r>
      <w:r w:rsidR="00772AFB">
        <w:t>no título das seções quaternárias</w:t>
      </w:r>
      <w:r>
        <w:t>;</w:t>
      </w:r>
    </w:p>
    <w:p w:rsidR="00587A85" w:rsidRDefault="00772AFB" w:rsidP="0081017A">
      <w:pPr>
        <w:pStyle w:val="Corpodetexto"/>
        <w:numPr>
          <w:ilvl w:val="0"/>
          <w:numId w:val="3"/>
        </w:numPr>
        <w:tabs>
          <w:tab w:val="left" w:pos="1560"/>
          <w:tab w:val="left" w:pos="2552"/>
          <w:tab w:val="left" w:pos="2835"/>
        </w:tabs>
      </w:pPr>
      <w:r>
        <w:rPr>
          <w:b/>
        </w:rPr>
        <w:t>Legenda</w:t>
      </w:r>
      <w:r w:rsidR="00587A85">
        <w:t xml:space="preserve"> </w:t>
      </w:r>
      <w:r w:rsidR="00587A85">
        <w:tab/>
        <w:t>–</w:t>
      </w:r>
      <w:r w:rsidR="00587A85">
        <w:tab/>
        <w:t xml:space="preserve">utilizados nas </w:t>
      </w:r>
      <w:r>
        <w:t>legendas das figuras, quadros e tabelas.</w:t>
      </w:r>
    </w:p>
    <w:p w:rsidR="00587A85" w:rsidRDefault="00587A85" w:rsidP="00587A85">
      <w:pPr>
        <w:pStyle w:val="Corpodetexto"/>
        <w:tabs>
          <w:tab w:val="left" w:pos="1560"/>
          <w:tab w:val="left" w:pos="2552"/>
          <w:tab w:val="left" w:pos="2835"/>
        </w:tabs>
        <w:ind w:left="1211"/>
      </w:pPr>
    </w:p>
    <w:p w:rsidR="00772AFB" w:rsidRDefault="00772AFB" w:rsidP="00772AFB">
      <w:pPr>
        <w:pStyle w:val="Corpodetexto"/>
      </w:pPr>
      <w:r w:rsidRPr="00772AFB">
        <w:t xml:space="preserve">Esta é uma </w:t>
      </w:r>
      <w:r w:rsidRPr="00772AFB">
        <w:rPr>
          <w:i/>
        </w:rPr>
        <w:t>seção secundária</w:t>
      </w:r>
      <w:r w:rsidRPr="00772AFB">
        <w:t xml:space="preserve">, logo, seu titulo foi definido com estilo </w:t>
      </w:r>
      <w:r w:rsidRPr="00772AFB">
        <w:rPr>
          <w:b/>
        </w:rPr>
        <w:t>Título 2</w:t>
      </w:r>
      <w:r w:rsidRPr="00772AFB">
        <w:t>. Todas as vezes que for necessário criar uma nova seção secundária, terciária ou quaternária, basta aplicar o estilo correto ao título da seção</w:t>
      </w:r>
      <w:r w:rsidR="00765DBE">
        <w:t>; d</w:t>
      </w:r>
      <w:r w:rsidRPr="00772AFB">
        <w:t xml:space="preserve">esta forma, ela </w:t>
      </w:r>
      <w:r w:rsidR="0079184C">
        <w:t xml:space="preserve">será </w:t>
      </w:r>
      <w:r w:rsidRPr="00772AFB">
        <w:t xml:space="preserve">gerada de forma automática com a tipologia e </w:t>
      </w:r>
      <w:r w:rsidR="0079184C">
        <w:t xml:space="preserve">o </w:t>
      </w:r>
      <w:r w:rsidRPr="00772AFB">
        <w:t xml:space="preserve">espaçamento corretos. </w:t>
      </w:r>
      <w:r>
        <w:t xml:space="preserve">A </w:t>
      </w:r>
      <w:r w:rsidRPr="00772AFB">
        <w:t>numeração</w:t>
      </w:r>
      <w:r>
        <w:t xml:space="preserve"> da seção também </w:t>
      </w:r>
      <w:r w:rsidRPr="00772AFB">
        <w:t>será gerada automaticamente.</w:t>
      </w:r>
      <w:r>
        <w:t xml:space="preserve"> Por exemplo:</w:t>
      </w:r>
    </w:p>
    <w:p w:rsidR="00832662" w:rsidRDefault="00832662" w:rsidP="0081017A">
      <w:pPr>
        <w:pStyle w:val="Corpodetexto"/>
        <w:numPr>
          <w:ilvl w:val="0"/>
          <w:numId w:val="2"/>
        </w:numPr>
      </w:pPr>
      <w:r>
        <w:t xml:space="preserve">Para criar o </w:t>
      </w:r>
      <w:r w:rsidRPr="00832662">
        <w:rPr>
          <w:b/>
        </w:rPr>
        <w:t>título de um capítulo</w:t>
      </w:r>
      <w:r w:rsidR="00772AFB">
        <w:t xml:space="preserve">, basta aplicar o estilo </w:t>
      </w:r>
      <w:r w:rsidR="00772AFB" w:rsidRPr="00832662">
        <w:rPr>
          <w:b/>
        </w:rPr>
        <w:t xml:space="preserve">Título </w:t>
      </w:r>
      <w:r w:rsidRPr="00832662">
        <w:rPr>
          <w:b/>
        </w:rPr>
        <w:t>1</w:t>
      </w:r>
      <w:r w:rsidR="00772AFB">
        <w:t xml:space="preserve"> ao texto</w:t>
      </w:r>
      <w:r>
        <w:t>;</w:t>
      </w:r>
    </w:p>
    <w:p w:rsidR="00772AFB" w:rsidRDefault="00772AFB" w:rsidP="0081017A">
      <w:pPr>
        <w:pStyle w:val="Corpodetexto"/>
        <w:numPr>
          <w:ilvl w:val="0"/>
          <w:numId w:val="2"/>
        </w:numPr>
      </w:pPr>
      <w:r>
        <w:t xml:space="preserve">Para criar uma </w:t>
      </w:r>
      <w:r w:rsidRPr="00832662">
        <w:rPr>
          <w:b/>
        </w:rPr>
        <w:t>seção secundária</w:t>
      </w:r>
      <w:r>
        <w:t xml:space="preserve">, basta aplicar o estilo </w:t>
      </w:r>
      <w:r w:rsidRPr="00832662">
        <w:rPr>
          <w:b/>
        </w:rPr>
        <w:t>Título 2</w:t>
      </w:r>
      <w:r>
        <w:t xml:space="preserve"> ao texto correspondente ao seu título;</w:t>
      </w:r>
    </w:p>
    <w:p w:rsidR="00772AFB" w:rsidRDefault="00772AFB" w:rsidP="0081017A">
      <w:pPr>
        <w:pStyle w:val="Corpodetexto"/>
        <w:numPr>
          <w:ilvl w:val="0"/>
          <w:numId w:val="2"/>
        </w:numPr>
      </w:pPr>
      <w:r>
        <w:lastRenderedPageBreak/>
        <w:t xml:space="preserve">Para criar uma </w:t>
      </w:r>
      <w:r w:rsidRPr="00832662">
        <w:rPr>
          <w:b/>
        </w:rPr>
        <w:t xml:space="preserve">seção </w:t>
      </w:r>
      <w:r w:rsidR="00832662" w:rsidRPr="00832662">
        <w:rPr>
          <w:b/>
        </w:rPr>
        <w:t>terciária</w:t>
      </w:r>
      <w:r>
        <w:t>,</w:t>
      </w:r>
      <w:r w:rsidR="00832662">
        <w:t xml:space="preserve"> basta aplicar o estilo </w:t>
      </w:r>
      <w:r w:rsidR="00832662" w:rsidRPr="00832662">
        <w:rPr>
          <w:b/>
        </w:rPr>
        <w:t>Título 3</w:t>
      </w:r>
      <w:r>
        <w:t xml:space="preserve"> ao tex</w:t>
      </w:r>
      <w:r w:rsidR="00832662">
        <w:t>to correspondente ao seu título.</w:t>
      </w:r>
    </w:p>
    <w:p w:rsidR="00772AFB" w:rsidRDefault="00772AFB" w:rsidP="00772AFB">
      <w:pPr>
        <w:pStyle w:val="Corpodetexto"/>
      </w:pPr>
    </w:p>
    <w:p w:rsidR="00587A85" w:rsidRDefault="00587A85" w:rsidP="00587A85">
      <w:pPr>
        <w:pStyle w:val="Corpodetexto"/>
      </w:pPr>
      <w:r>
        <w:t xml:space="preserve">Em um trabalho técnico-científico, aconselha-se não utilizar mais que 4 níveis de seções, uma vez que </w:t>
      </w:r>
      <w:r w:rsidR="00832662">
        <w:t xml:space="preserve">isto </w:t>
      </w:r>
      <w:r>
        <w:t>segmentaria demais o assunto e as ideias discutidas no trabalho, tornando sua leitura e compreensão mais difícil e complexa.</w:t>
      </w:r>
    </w:p>
    <w:p w:rsidR="00E25B75" w:rsidRDefault="00E25B75" w:rsidP="00587A85">
      <w:pPr>
        <w:pStyle w:val="Corpodetexto"/>
      </w:pPr>
    </w:p>
    <w:p w:rsidR="00E25B75" w:rsidRDefault="00E25B75" w:rsidP="00587A85">
      <w:pPr>
        <w:pStyle w:val="Corpodetexto"/>
      </w:pPr>
      <w:r>
        <w:t>De acordo com a NBR 14724:2011, “</w:t>
      </w:r>
      <w:r w:rsidR="00870FB9">
        <w:t>Os títulos da</w:t>
      </w:r>
      <w:r w:rsidR="009F6588">
        <w:t>s</w:t>
      </w:r>
      <w:r w:rsidR="00870FB9">
        <w:t xml:space="preserve"> se</w:t>
      </w:r>
      <w:r>
        <w:t xml:space="preserve">ções primárias devem </w:t>
      </w:r>
      <w:r w:rsidR="00870FB9">
        <w:t>começar em página ímpar (anverso), na parte superior</w:t>
      </w:r>
      <w:r w:rsidR="009F6588">
        <w:t xml:space="preserve"> [</w:t>
      </w:r>
      <w:r w:rsidR="00870FB9">
        <w:t>...</w:t>
      </w:r>
      <w:r w:rsidR="009F6588">
        <w:t>]</w:t>
      </w:r>
      <w:r w:rsidR="00870FB9">
        <w:t xml:space="preserve">”. </w:t>
      </w:r>
      <w:r w:rsidR="000024D3">
        <w:t xml:space="preserve"> Desta forma</w:t>
      </w:r>
      <w:r w:rsidR="00870FB9">
        <w:t>, as seções primárias (capítulos) devem se</w:t>
      </w:r>
      <w:r w:rsidR="000024D3">
        <w:t xml:space="preserve">r iniciadas em folhas distintas, ou seja, </w:t>
      </w:r>
      <w:r w:rsidR="00870FB9">
        <w:t>em uma nov</w:t>
      </w:r>
      <w:r w:rsidR="000024D3">
        <w:t>a folha, já que o verso das folhas não será usado para impressão.</w:t>
      </w:r>
    </w:p>
    <w:p w:rsidR="00025BB7" w:rsidRDefault="00025BB7" w:rsidP="00587A85">
      <w:pPr>
        <w:pStyle w:val="Corpodetexto"/>
      </w:pPr>
    </w:p>
    <w:p w:rsidR="00713B9E" w:rsidRPr="0059153C" w:rsidRDefault="0003366C" w:rsidP="0059153C">
      <w:pPr>
        <w:pStyle w:val="Ttulo2"/>
      </w:pPr>
      <w:bookmarkStart w:id="11" w:name="_Toc335309200"/>
      <w:bookmarkStart w:id="12" w:name="_Toc25869560"/>
      <w:r w:rsidRPr="0059153C">
        <w:t xml:space="preserve">Sobre o </w:t>
      </w:r>
      <w:r w:rsidR="00025BB7">
        <w:t>C</w:t>
      </w:r>
      <w:r w:rsidRPr="0059153C">
        <w:t xml:space="preserve">onteúdo e </w:t>
      </w:r>
      <w:r w:rsidR="0059153C">
        <w:t>a</w:t>
      </w:r>
      <w:r w:rsidRPr="0059153C">
        <w:t xml:space="preserve"> </w:t>
      </w:r>
      <w:r w:rsidR="00025BB7">
        <w:t>L</w:t>
      </w:r>
      <w:r w:rsidRPr="0059153C">
        <w:t>ingua</w:t>
      </w:r>
      <w:r w:rsidR="0059153C">
        <w:t>gem</w:t>
      </w:r>
      <w:r w:rsidRPr="0059153C">
        <w:t xml:space="preserve"> do </w:t>
      </w:r>
      <w:r w:rsidR="00025BB7">
        <w:t>T</w:t>
      </w:r>
      <w:r w:rsidRPr="0059153C">
        <w:t>rabalho</w:t>
      </w:r>
      <w:bookmarkEnd w:id="11"/>
      <w:bookmarkEnd w:id="12"/>
      <w:r w:rsidRPr="0059153C">
        <w:t xml:space="preserve"> </w:t>
      </w:r>
    </w:p>
    <w:p w:rsidR="000327CF" w:rsidRPr="000327CF" w:rsidRDefault="000327CF" w:rsidP="000327CF">
      <w:r w:rsidRPr="000327CF">
        <w:t>O texto do trabalho deve ser estruturado e composto por três partes fundamentais:</w:t>
      </w:r>
    </w:p>
    <w:p w:rsidR="000327CF" w:rsidRPr="000327CF" w:rsidRDefault="000327CF" w:rsidP="0081017A">
      <w:pPr>
        <w:pStyle w:val="PargrafodaLista"/>
        <w:numPr>
          <w:ilvl w:val="0"/>
          <w:numId w:val="4"/>
        </w:numPr>
      </w:pPr>
      <w:r w:rsidRPr="000327CF">
        <w:rPr>
          <w:b/>
        </w:rPr>
        <w:t>Introdução</w:t>
      </w:r>
      <w:r w:rsidRPr="000327CF">
        <w:t xml:space="preserve"> – </w:t>
      </w:r>
      <w:r>
        <w:t xml:space="preserve">Nesta parte, </w:t>
      </w:r>
      <w:r w:rsidRPr="000327CF">
        <w:t>o autor apresenta o tema do trabalho, seus objetivos, as razões de sua elaboração, os métodos e procedimentos seguidos e uma</w:t>
      </w:r>
      <w:r w:rsidR="00E07617">
        <w:t xml:space="preserve"> revisão da literatura, na qual</w:t>
      </w:r>
      <w:r w:rsidRPr="000327CF">
        <w:t xml:space="preserve"> é mostrado um histórico do assunto abordado com o objetivo de situar o estudo no contexto geral do conhecimento</w:t>
      </w:r>
      <w:r w:rsidR="00765DBE">
        <w:t>. É comum, ao final da parte introdutória, apresentar um texto breve dissertando sobre a ordem em que o conteúdo do trabalho será apresentad</w:t>
      </w:r>
      <w:r w:rsidR="00D666BB">
        <w:t>o</w:t>
      </w:r>
      <w:r w:rsidR="00765DBE">
        <w:t xml:space="preserve"> nos seus diversos capítulos</w:t>
      </w:r>
      <w:r w:rsidRPr="000327CF">
        <w:t>;</w:t>
      </w:r>
    </w:p>
    <w:p w:rsidR="00E07617" w:rsidRDefault="00E07617" w:rsidP="0081017A">
      <w:pPr>
        <w:pStyle w:val="PargrafodaLista"/>
        <w:numPr>
          <w:ilvl w:val="0"/>
          <w:numId w:val="4"/>
        </w:numPr>
      </w:pPr>
      <w:r w:rsidRPr="00E07617">
        <w:rPr>
          <w:b/>
        </w:rPr>
        <w:t>Desenvolvimento</w:t>
      </w:r>
      <w:r w:rsidRPr="00E07617">
        <w:t xml:space="preserve"> –</w:t>
      </w:r>
      <w:r>
        <w:t xml:space="preserve"> esta parte também é chamada de corpo do trabalho. Nela, o tema é discutido e explicado, os problemas são classificados e definidos e as soluções são analisadas e propostas;</w:t>
      </w:r>
    </w:p>
    <w:p w:rsidR="00E07617" w:rsidRDefault="00E07617" w:rsidP="0081017A">
      <w:pPr>
        <w:pStyle w:val="PargrafodaLista"/>
        <w:numPr>
          <w:ilvl w:val="0"/>
          <w:numId w:val="4"/>
        </w:numPr>
      </w:pPr>
      <w:r w:rsidRPr="00E07617">
        <w:rPr>
          <w:b/>
        </w:rPr>
        <w:t>Conclusão</w:t>
      </w:r>
      <w:r w:rsidR="00B63C5A">
        <w:rPr>
          <w:b/>
        </w:rPr>
        <w:t xml:space="preserve"> Geral</w:t>
      </w:r>
      <w:r>
        <w:t xml:space="preserve"> – aqui, os resultados e as propostas apresentadas são avaliados. Além disso, podem ser indicadas novas </w:t>
      </w:r>
      <w:r w:rsidR="0079184C">
        <w:t>ideias</w:t>
      </w:r>
      <w:r>
        <w:t xml:space="preserve"> e abordagens para serem consideradas em outros trabalhos da área.</w:t>
      </w:r>
    </w:p>
    <w:p w:rsidR="000327CF" w:rsidRPr="000327CF" w:rsidRDefault="000327CF" w:rsidP="00E07617"/>
    <w:p w:rsidR="00B63C5A" w:rsidRPr="00B63C5A" w:rsidRDefault="00E07617" w:rsidP="00E07617">
      <w:r w:rsidRPr="00B63C5A">
        <w:t>Estas três partes do trabalho deverão ser organizadas em forma de seções ou capítulos</w:t>
      </w:r>
      <w:r w:rsidR="00B63C5A" w:rsidRPr="00B63C5A">
        <w:t xml:space="preserve">, cuja divisão e quantidade ficam a critério do autor. </w:t>
      </w:r>
      <w:r w:rsidRPr="00B63C5A">
        <w:t>Ao final de cada capítulo, o autor poderá apresentar uma pequena conclusão</w:t>
      </w:r>
      <w:r w:rsidR="00B63C5A" w:rsidRPr="00B63C5A">
        <w:t xml:space="preserve">, onde se chama a </w:t>
      </w:r>
      <w:r w:rsidR="00713B9E" w:rsidRPr="00B63C5A">
        <w:t xml:space="preserve">atenção do leitor para </w:t>
      </w:r>
      <w:r w:rsidR="00D94763" w:rsidRPr="00B63C5A">
        <w:t xml:space="preserve">as principais ideias discutidas </w:t>
      </w:r>
      <w:r w:rsidR="00B63C5A" w:rsidRPr="00B63C5A">
        <w:t>no capítulo em questão e</w:t>
      </w:r>
      <w:r w:rsidR="00D94763" w:rsidRPr="00B63C5A">
        <w:t xml:space="preserve"> </w:t>
      </w:r>
      <w:r w:rsidR="00B63C5A" w:rsidRPr="00B63C5A">
        <w:t xml:space="preserve">se faz </w:t>
      </w:r>
      <w:r w:rsidR="00D94763" w:rsidRPr="00B63C5A">
        <w:t xml:space="preserve">uma ligação </w:t>
      </w:r>
      <w:r w:rsidR="00713B9E" w:rsidRPr="00B63C5A">
        <w:t xml:space="preserve">com o </w:t>
      </w:r>
      <w:r w:rsidR="00D94763" w:rsidRPr="00B63C5A">
        <w:t>que será tratado n</w:t>
      </w:r>
      <w:r w:rsidR="00B63C5A" w:rsidRPr="00B63C5A">
        <w:t xml:space="preserve">o capítulo </w:t>
      </w:r>
      <w:r w:rsidR="00713B9E" w:rsidRPr="00B63C5A">
        <w:t>seguinte.</w:t>
      </w:r>
    </w:p>
    <w:p w:rsidR="00B63C5A" w:rsidRDefault="00B63C5A" w:rsidP="00E07617">
      <w:pPr>
        <w:rPr>
          <w:highlight w:val="yellow"/>
        </w:rPr>
      </w:pPr>
    </w:p>
    <w:p w:rsidR="00713B9E" w:rsidRDefault="00B63C5A" w:rsidP="00E07617">
      <w:r w:rsidRPr="00B63C5A">
        <w:t>Deve-se estar atento para a distinção entre as conclusões dos capítulos e as</w:t>
      </w:r>
      <w:r w:rsidR="00713B9E" w:rsidRPr="00B63C5A">
        <w:t xml:space="preserve"> Conclusões Gerais</w:t>
      </w:r>
      <w:r w:rsidRPr="00B63C5A">
        <w:t xml:space="preserve"> do trabalho, as quais </w:t>
      </w:r>
      <w:r w:rsidR="00713B9E" w:rsidRPr="00B63C5A">
        <w:t>devem compor um capítulo</w:t>
      </w:r>
      <w:r w:rsidR="00D94763" w:rsidRPr="00B63C5A">
        <w:t xml:space="preserve"> </w:t>
      </w:r>
      <w:r w:rsidRPr="00B63C5A">
        <w:t>a parte</w:t>
      </w:r>
      <w:r w:rsidR="00D94763" w:rsidRPr="00B63C5A">
        <w:t xml:space="preserve"> (em geral, o último)</w:t>
      </w:r>
      <w:r w:rsidRPr="00B63C5A">
        <w:t xml:space="preserve">. As Conclusões Gerais </w:t>
      </w:r>
      <w:r w:rsidR="00713B9E" w:rsidRPr="00B63C5A">
        <w:t xml:space="preserve">retomam as principais </w:t>
      </w:r>
      <w:r w:rsidRPr="00B63C5A">
        <w:t>ideias</w:t>
      </w:r>
      <w:r w:rsidR="00713B9E" w:rsidRPr="00B63C5A">
        <w:t xml:space="preserve"> do trabalho e evoluem para a sua grande conclusão, </w:t>
      </w:r>
      <w:r w:rsidR="00D94763" w:rsidRPr="00B63C5A">
        <w:t xml:space="preserve">além de </w:t>
      </w:r>
      <w:r w:rsidR="00713B9E" w:rsidRPr="00B63C5A">
        <w:t>aponta</w:t>
      </w:r>
      <w:r w:rsidR="00D94763" w:rsidRPr="00B63C5A">
        <w:t>r</w:t>
      </w:r>
      <w:r w:rsidR="00713B9E" w:rsidRPr="00B63C5A">
        <w:t xml:space="preserve"> </w:t>
      </w:r>
      <w:r w:rsidR="00D94763" w:rsidRPr="00B63C5A">
        <w:t xml:space="preserve">para </w:t>
      </w:r>
      <w:r w:rsidR="00713B9E" w:rsidRPr="00B63C5A">
        <w:t>possíveis propos</w:t>
      </w:r>
      <w:r w:rsidRPr="00B63C5A">
        <w:t>tas de continuidade do trabalho, conforme dito anteriormente.</w:t>
      </w:r>
    </w:p>
    <w:p w:rsidR="00A40E7C" w:rsidRDefault="00A40E7C" w:rsidP="00E07617"/>
    <w:p w:rsidR="00713B9E" w:rsidRDefault="00B63C5A" w:rsidP="001A66F4">
      <w:pPr>
        <w:pStyle w:val="Ttulo3"/>
      </w:pPr>
      <w:bookmarkStart w:id="13" w:name="_Toc335309201"/>
      <w:bookmarkStart w:id="14" w:name="_Toc25869561"/>
      <w:r>
        <w:t>Linguagem Técnica</w:t>
      </w:r>
      <w:bookmarkEnd w:id="13"/>
      <w:bookmarkEnd w:id="14"/>
    </w:p>
    <w:p w:rsidR="00713B9E" w:rsidRDefault="00571508">
      <w:pPr>
        <w:pStyle w:val="Corpodetexto"/>
      </w:pPr>
      <w:r w:rsidRPr="00B63C5A">
        <w:t xml:space="preserve">A linguagem utilizada ao longo do trabalho deve ser técnica e impessoal, afinal, trata-se de um trabalho acadêmico. </w:t>
      </w:r>
      <w:r w:rsidR="00B63C5A" w:rsidRPr="00B63C5A">
        <w:t>Deve-se evitar o uso de gírias e de termos de linguagem coloquial</w:t>
      </w:r>
      <w:r w:rsidR="00B63C5A">
        <w:t xml:space="preserve">, bem como o uso de </w:t>
      </w:r>
      <w:r w:rsidR="00B63C5A" w:rsidRPr="00B63C5A">
        <w:t>concordâncias nas primeiras pessoas do singular e do plural (fiz ou fizemos</w:t>
      </w:r>
      <w:r w:rsidR="001A7886">
        <w:t>...</w:t>
      </w:r>
      <w:r w:rsidR="00B63C5A" w:rsidRPr="00B63C5A">
        <w:t>; calculei ou calculamos</w:t>
      </w:r>
      <w:r w:rsidR="001A7886">
        <w:t>...</w:t>
      </w:r>
      <w:r w:rsidR="00B63C5A" w:rsidRPr="00B63C5A">
        <w:t>; obtive ou obtivemos...)</w:t>
      </w:r>
      <w:r w:rsidR="001C3E04">
        <w:t>. N</w:t>
      </w:r>
      <w:r w:rsidR="001A7886">
        <w:t>estes casos</w:t>
      </w:r>
      <w:r w:rsidR="001C3E04">
        <w:t>,</w:t>
      </w:r>
      <w:r w:rsidR="001A7886">
        <w:t xml:space="preserve"> deve-se utilizar da impessoalidade </w:t>
      </w:r>
      <w:r w:rsidR="00D666BB">
        <w:t>por meio</w:t>
      </w:r>
      <w:r w:rsidR="001A7886">
        <w:t xml:space="preserve"> do uso da terceira pessoa (</w:t>
      </w:r>
      <w:r w:rsidR="00713B9E" w:rsidRPr="00B63C5A">
        <w:t>fez-se...; calcul</w:t>
      </w:r>
      <w:r w:rsidR="001A7886">
        <w:t>ou</w:t>
      </w:r>
      <w:r w:rsidR="00713B9E" w:rsidRPr="00B63C5A">
        <w:t xml:space="preserve">-se...; </w:t>
      </w:r>
      <w:r w:rsidR="001A7886">
        <w:t xml:space="preserve">foram obtidos...; </w:t>
      </w:r>
      <w:r w:rsidR="00713B9E" w:rsidRPr="00B63C5A">
        <w:t>considerem-se as seguintes equações...</w:t>
      </w:r>
      <w:r w:rsidR="001C3E04">
        <w:t>, etc.</w:t>
      </w:r>
      <w:r w:rsidR="00713B9E" w:rsidRPr="00B63C5A">
        <w:t>)</w:t>
      </w:r>
      <w:r w:rsidR="001A7886">
        <w:t>.</w:t>
      </w:r>
      <w:r w:rsidR="00D94763" w:rsidRPr="00B63C5A">
        <w:t xml:space="preserve"> </w:t>
      </w:r>
    </w:p>
    <w:p w:rsidR="00025BB7" w:rsidRDefault="00025BB7">
      <w:pPr>
        <w:pStyle w:val="Corpodetexto"/>
      </w:pPr>
    </w:p>
    <w:p w:rsidR="00713B9E" w:rsidRDefault="00713B9E">
      <w:pPr>
        <w:pStyle w:val="Ttulo2"/>
      </w:pPr>
      <w:bookmarkStart w:id="15" w:name="_Toc335309202"/>
      <w:bookmarkStart w:id="16" w:name="_Toc25869562"/>
      <w:r>
        <w:t>Conclus</w:t>
      </w:r>
      <w:r w:rsidR="001C3E04">
        <w:t>ão</w:t>
      </w:r>
      <w:bookmarkEnd w:id="15"/>
      <w:bookmarkEnd w:id="16"/>
    </w:p>
    <w:p w:rsidR="0076010F" w:rsidRDefault="00713B9E">
      <w:r>
        <w:t>N</w:t>
      </w:r>
      <w:r w:rsidR="001C3E04">
        <w:t xml:space="preserve">este capítulo, </w:t>
      </w:r>
      <w:r>
        <w:t>foi apresentad</w:t>
      </w:r>
      <w:r w:rsidR="00083E48">
        <w:t>a</w:t>
      </w:r>
      <w:r>
        <w:t xml:space="preserve"> </w:t>
      </w:r>
      <w:r w:rsidR="00083E48">
        <w:t xml:space="preserve">uma breve explicação </w:t>
      </w:r>
      <w:r w:rsidR="001C3E04">
        <w:t xml:space="preserve">sobre a formatação do trabalho e o uso dos estilos definidos neste modelo de documento. Ao final, foram discutidos temas relacionados ao conteúdo e à forma de linguagem que devem ser utilizados </w:t>
      </w:r>
      <w:r w:rsidR="0076010F">
        <w:t>ao longo do texto do trabalho.</w:t>
      </w:r>
    </w:p>
    <w:p w:rsidR="00587A85" w:rsidRDefault="00587A85"/>
    <w:p w:rsidR="00713B9E" w:rsidRDefault="00713B9E"/>
    <w:p w:rsidR="00713B9E" w:rsidRDefault="00713B9E" w:rsidP="0076010F">
      <w:pPr>
        <w:pStyle w:val="Ttulo1"/>
      </w:pPr>
      <w:r>
        <w:br w:type="page"/>
      </w:r>
      <w:bookmarkStart w:id="17" w:name="_Toc523891311"/>
      <w:bookmarkStart w:id="18" w:name="_Toc523964453"/>
      <w:bookmarkStart w:id="19" w:name="_Toc335309203"/>
      <w:bookmarkStart w:id="20" w:name="_Toc25869563"/>
      <w:r>
        <w:lastRenderedPageBreak/>
        <w:t>figuras</w:t>
      </w:r>
      <w:bookmarkEnd w:id="17"/>
      <w:bookmarkEnd w:id="18"/>
      <w:bookmarkEnd w:id="19"/>
      <w:bookmarkEnd w:id="20"/>
    </w:p>
    <w:p w:rsidR="00713B9E" w:rsidRDefault="00EE146B" w:rsidP="00E97582">
      <w:pPr>
        <w:pStyle w:val="Ttulo2"/>
        <w:tabs>
          <w:tab w:val="left" w:pos="567"/>
        </w:tabs>
      </w:pPr>
      <w:bookmarkStart w:id="21" w:name="_Toc335309204"/>
      <w:bookmarkStart w:id="22" w:name="_Toc25869564"/>
      <w:r>
        <w:t xml:space="preserve">Uso e </w:t>
      </w:r>
      <w:r w:rsidR="00025BB7">
        <w:t>C</w:t>
      </w:r>
      <w:r>
        <w:t xml:space="preserve">itação de </w:t>
      </w:r>
      <w:r w:rsidR="00025BB7">
        <w:t>F</w:t>
      </w:r>
      <w:r>
        <w:t>iguras</w:t>
      </w:r>
      <w:bookmarkEnd w:id="21"/>
      <w:bookmarkEnd w:id="22"/>
    </w:p>
    <w:p w:rsidR="00034C12" w:rsidRDefault="008D322F">
      <w:r>
        <w:t xml:space="preserve">O uso de figuras e ilustrações é muito comum em um trabalho acadêmico a fim de explicar ou complementar visualmente o texto. </w:t>
      </w:r>
      <w:r w:rsidR="004841CA">
        <w:t>Um erro comum entre os alunos</w:t>
      </w:r>
      <w:r w:rsidR="0022056D">
        <w:t>/</w:t>
      </w:r>
      <w:r>
        <w:t xml:space="preserve">autores é não fazer comentário algum sobre a figura no texto que a precede ou sucede. Ora, se a função da figura é explicar ou complementar visualmente o texto, conclui-se que </w:t>
      </w:r>
      <w:r w:rsidR="004841CA">
        <w:t xml:space="preserve">sempre deve haver uma </w:t>
      </w:r>
      <w:r w:rsidR="004841CA" w:rsidRPr="001D2D4D">
        <w:rPr>
          <w:i/>
        </w:rPr>
        <w:t>ligação</w:t>
      </w:r>
      <w:r w:rsidR="004841CA">
        <w:t xml:space="preserve"> entre texto e figura. D</w:t>
      </w:r>
      <w:r>
        <w:t>esta forma, torna-se obrigat</w:t>
      </w:r>
      <w:r w:rsidR="001D2D4D">
        <w:t xml:space="preserve">ória a inclusão de </w:t>
      </w:r>
      <w:r>
        <w:t xml:space="preserve">um comentário sobre </w:t>
      </w:r>
      <w:r w:rsidR="001D2D4D">
        <w:t>a figura no</w:t>
      </w:r>
      <w:r>
        <w:t xml:space="preserve"> texto.</w:t>
      </w:r>
      <w:r w:rsidR="00034C12">
        <w:t xml:space="preserve"> </w:t>
      </w:r>
      <w:r w:rsidR="00796B1D">
        <w:t>A NBR 14724:2011 reforça es</w:t>
      </w:r>
      <w:r w:rsidR="0022056D">
        <w:t>te fato quando diz em sua S</w:t>
      </w:r>
      <w:r w:rsidR="00796B1D">
        <w:t xml:space="preserve">eção 5.8: “A ilustração deve ser citada no texto e inserida o mais próximo possível do trecho a que se refere.” </w:t>
      </w:r>
      <w:r w:rsidR="0022056D">
        <w:t xml:space="preserve">Cabe ressaltar que a citação no texto sempre deve aparecer antes da figura. </w:t>
      </w:r>
      <w:r w:rsidR="00034C12">
        <w:t xml:space="preserve">O parágrafo </w:t>
      </w:r>
      <w:r w:rsidR="007D11BF">
        <w:t xml:space="preserve">a seguir </w:t>
      </w:r>
      <w:r w:rsidR="00796B1D">
        <w:t>apresenta um exemplo de como a citação da Figura deve ser feita.</w:t>
      </w:r>
    </w:p>
    <w:p w:rsidR="00034C12" w:rsidRDefault="00034C12"/>
    <w:p w:rsidR="008D322F" w:rsidRDefault="00034C12">
      <w:r>
        <w:t xml:space="preserve">A Figura 2 apresenta a foto de um robô móvel quadrúpede desenvolvido por professores e alunos do Curso de Engenharia Elétrica da UFES. Ele possui </w:t>
      </w:r>
      <w:r w:rsidR="007D11BF">
        <w:t>controladores que utilizam lógica nebulosa (</w:t>
      </w:r>
      <w:proofErr w:type="spellStart"/>
      <w:r w:rsidR="007D11BF">
        <w:rPr>
          <w:i/>
        </w:rPr>
        <w:t>fuzz</w:t>
      </w:r>
      <w:r w:rsidR="0022056D">
        <w:rPr>
          <w:i/>
        </w:rPr>
        <w:t>y</w:t>
      </w:r>
      <w:proofErr w:type="spellEnd"/>
      <w:r w:rsidR="007D11BF">
        <w:t>) para a geração de reflexos que contribuem para a estabilidade e o equilíbrio do robô em ambientes irregulares.</w:t>
      </w:r>
    </w:p>
    <w:p w:rsidR="00630392" w:rsidRDefault="00630392"/>
    <w:p w:rsidR="00630392" w:rsidRDefault="00630392" w:rsidP="00025BB7">
      <w:pPr>
        <w:pStyle w:val="Legenda"/>
        <w:ind w:left="1980"/>
      </w:pPr>
      <w:bookmarkStart w:id="23" w:name="_Toc335989465"/>
      <w:r>
        <w:t xml:space="preserve">Figura </w:t>
      </w:r>
      <w:r w:rsidR="009A2D0E">
        <w:fldChar w:fldCharType="begin"/>
      </w:r>
      <w:r>
        <w:instrText xml:space="preserve"> SEQ Figura \* ARABIC </w:instrText>
      </w:r>
      <w:r w:rsidR="009A2D0E">
        <w:fldChar w:fldCharType="separate"/>
      </w:r>
      <w:r w:rsidR="00527F0B">
        <w:rPr>
          <w:noProof/>
        </w:rPr>
        <w:t>2</w:t>
      </w:r>
      <w:r w:rsidR="009A2D0E">
        <w:fldChar w:fldCharType="end"/>
      </w:r>
      <w:r w:rsidR="00C832BD">
        <w:t xml:space="preserve"> – </w:t>
      </w:r>
      <w:r>
        <w:t>Robô quadrúpede</w:t>
      </w:r>
      <w:bookmarkEnd w:id="23"/>
    </w:p>
    <w:p w:rsidR="007D11BF" w:rsidRDefault="007D11BF" w:rsidP="00025BB7">
      <w:pPr>
        <w:pStyle w:val="Corpodetexto"/>
        <w:spacing w:line="240" w:lineRule="auto"/>
        <w:jc w:val="center"/>
      </w:pPr>
      <w:r>
        <w:rPr>
          <w:noProof/>
        </w:rPr>
        <w:drawing>
          <wp:inline distT="0" distB="0" distL="0" distR="0" wp14:anchorId="5A607428" wp14:editId="4154F88D">
            <wp:extent cx="3205974" cy="255341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6026" cy="2553461"/>
                    </a:xfrm>
                    <a:prstGeom prst="rect">
                      <a:avLst/>
                    </a:prstGeom>
                    <a:noFill/>
                    <a:ln>
                      <a:noFill/>
                    </a:ln>
                  </pic:spPr>
                </pic:pic>
              </a:graphicData>
            </a:graphic>
          </wp:inline>
        </w:drawing>
      </w:r>
    </w:p>
    <w:p w:rsidR="007D11BF" w:rsidRPr="00FE0F3F" w:rsidRDefault="007D11BF" w:rsidP="008122A4">
      <w:pPr>
        <w:spacing w:before="120" w:line="240" w:lineRule="auto"/>
        <w:ind w:left="1987"/>
        <w:rPr>
          <w:sz w:val="18"/>
          <w:szCs w:val="18"/>
        </w:rPr>
      </w:pPr>
      <w:r w:rsidRPr="00FE0F3F">
        <w:rPr>
          <w:sz w:val="18"/>
          <w:szCs w:val="18"/>
        </w:rPr>
        <w:t>Fonte:</w:t>
      </w:r>
      <w:r w:rsidR="00630392" w:rsidRPr="00FE0F3F">
        <w:rPr>
          <w:sz w:val="18"/>
          <w:szCs w:val="18"/>
        </w:rPr>
        <w:t xml:space="preserve"> </w:t>
      </w:r>
      <w:r w:rsidR="00602E56" w:rsidRPr="00FE0F3F">
        <w:rPr>
          <w:sz w:val="18"/>
          <w:szCs w:val="18"/>
        </w:rPr>
        <w:t>Lima</w:t>
      </w:r>
      <w:r w:rsidR="00025BB7">
        <w:rPr>
          <w:sz w:val="18"/>
          <w:szCs w:val="18"/>
        </w:rPr>
        <w:t>,</w:t>
      </w:r>
      <w:r w:rsidR="00602E56" w:rsidRPr="00FE0F3F">
        <w:rPr>
          <w:sz w:val="18"/>
          <w:szCs w:val="18"/>
        </w:rPr>
        <w:t xml:space="preserve"> Amaral e </w:t>
      </w:r>
      <w:r w:rsidR="009139F9" w:rsidRPr="00FE0F3F">
        <w:rPr>
          <w:sz w:val="18"/>
          <w:szCs w:val="18"/>
        </w:rPr>
        <w:t>Bento F</w:t>
      </w:r>
      <w:r w:rsidR="00602E56" w:rsidRPr="00FE0F3F">
        <w:rPr>
          <w:sz w:val="18"/>
          <w:szCs w:val="18"/>
        </w:rPr>
        <w:t>ilho (2008).</w:t>
      </w:r>
    </w:p>
    <w:p w:rsidR="007D11BF" w:rsidRDefault="007D11BF"/>
    <w:p w:rsidR="0022056D" w:rsidRDefault="00B26D13">
      <w:pPr>
        <w:pStyle w:val="Corpodetexto"/>
      </w:pPr>
      <w:r>
        <w:t xml:space="preserve">Ao se fazer referência a uma figura, deve-se evitar o uso de palavras como: abaixo, acima, ao lado. A formatação final do trabalho pode fazer com que a figura, que antes estaria na mesma </w:t>
      </w:r>
      <w:r>
        <w:lastRenderedPageBreak/>
        <w:t xml:space="preserve">página (acima, abaixo ou ao lado) do texto que a ela faz referência, seja posicionada em outra página ou em lugar diferente do anteriormente previsto, fazendo com que o leitor fique confuso quanto à </w:t>
      </w:r>
      <w:r w:rsidR="00861562">
        <w:t xml:space="preserve">localização </w:t>
      </w:r>
      <w:r>
        <w:t>da figura. Para evitar es</w:t>
      </w:r>
      <w:r w:rsidR="00861562">
        <w:t>s</w:t>
      </w:r>
      <w:r>
        <w:t>e tipo de problema, prefira o uso de palavras como: a seguir ou ante</w:t>
      </w:r>
      <w:r w:rsidR="00D65581">
        <w:t>riormente ao fazer referências à figura no texto; ou então utilize o próprio sistema de numeração para fazê-lo</w:t>
      </w:r>
      <w:r w:rsidR="0022056D">
        <w:t>. Por exemplo:</w:t>
      </w:r>
    </w:p>
    <w:p w:rsidR="0022056D" w:rsidRDefault="0022056D" w:rsidP="0022056D">
      <w:pPr>
        <w:pStyle w:val="Corpodetexto"/>
        <w:ind w:left="706"/>
      </w:pPr>
      <w:r>
        <w:t xml:space="preserve">“A figura a seguir apresenta a foto de um robô móvel </w:t>
      </w:r>
      <w:proofErr w:type="gramStart"/>
      <w:r>
        <w:t>[...]”  ou</w:t>
      </w:r>
      <w:proofErr w:type="gramEnd"/>
    </w:p>
    <w:p w:rsidR="006D4C16" w:rsidRDefault="0022056D" w:rsidP="0022056D">
      <w:pPr>
        <w:pStyle w:val="Corpodetexto"/>
        <w:ind w:left="706"/>
      </w:pPr>
      <w:r>
        <w:t>“A Figura 2 apresenta a foto de um robô móvel [...]”</w:t>
      </w:r>
      <w:r w:rsidR="00D65581">
        <w:t>.</w:t>
      </w:r>
      <w:r w:rsidR="006D4C16">
        <w:t xml:space="preserve"> </w:t>
      </w:r>
    </w:p>
    <w:p w:rsidR="006D4C16" w:rsidRDefault="006D4C16">
      <w:pPr>
        <w:pStyle w:val="Corpodetexto"/>
      </w:pPr>
    </w:p>
    <w:p w:rsidR="00B26D13" w:rsidRDefault="00B26D13">
      <w:pPr>
        <w:pStyle w:val="Corpodetexto"/>
      </w:pPr>
      <w:r>
        <w:t>Es</w:t>
      </w:r>
      <w:r w:rsidR="00861562">
        <w:t>s</w:t>
      </w:r>
      <w:r>
        <w:t xml:space="preserve">e conselho também é válido para outros tipos de ilustrações (gráficos, esquemas, etc.), bem como para referências a </w:t>
      </w:r>
      <w:r w:rsidR="006D4C16">
        <w:t xml:space="preserve">seções, tabelas, </w:t>
      </w:r>
      <w:r>
        <w:t>quad</w:t>
      </w:r>
      <w:r w:rsidR="00861562">
        <w:t>r</w:t>
      </w:r>
      <w:r>
        <w:t>os</w:t>
      </w:r>
      <w:r w:rsidR="00C55778">
        <w:t xml:space="preserve">, gráficos </w:t>
      </w:r>
      <w:r w:rsidR="006D4C16">
        <w:t>e equações do trabalho</w:t>
      </w:r>
      <w:r>
        <w:t>.</w:t>
      </w:r>
    </w:p>
    <w:p w:rsidR="00025BB7" w:rsidRDefault="00025BB7">
      <w:pPr>
        <w:pStyle w:val="Corpodetexto"/>
      </w:pPr>
    </w:p>
    <w:p w:rsidR="00713B9E" w:rsidRDefault="0079419C">
      <w:pPr>
        <w:pStyle w:val="Ttulo2"/>
      </w:pPr>
      <w:bookmarkStart w:id="24" w:name="_Toc335309205"/>
      <w:bookmarkStart w:id="25" w:name="_Toc25869565"/>
      <w:r>
        <w:t>Legendas e Fonte</w:t>
      </w:r>
      <w:bookmarkEnd w:id="24"/>
      <w:bookmarkEnd w:id="25"/>
    </w:p>
    <w:p w:rsidR="00047514" w:rsidRDefault="00047514" w:rsidP="00047514">
      <w:r w:rsidRPr="00047514">
        <w:t>Como já deve ter sido observado, as legendas das Figuras 1 e 2, foram apresentadas na parte superior da figura e não na parte inferior, como é costume</w:t>
      </w:r>
      <w:r w:rsidR="0079419C">
        <w:t xml:space="preserve"> se observar </w:t>
      </w:r>
      <w:r w:rsidRPr="00047514">
        <w:t>em livros, revistas e outros tipos de publicações. Es</w:t>
      </w:r>
      <w:r w:rsidR="00C55778">
        <w:t>s</w:t>
      </w:r>
      <w:r w:rsidRPr="00047514">
        <w:t>a é a forma correta de identificação de ilustrações em trabalhos acadêmicos de acordo com a atual norma:</w:t>
      </w:r>
    </w:p>
    <w:p w:rsidR="00047514" w:rsidRPr="00B4331E" w:rsidRDefault="00047514" w:rsidP="00D666BB">
      <w:pPr>
        <w:pStyle w:val="Citao"/>
      </w:pPr>
      <w:r w:rsidRPr="00B4331E">
        <w:t>Qualquer que seja o tipo de ilustração, sua identificação aparece na parte superior, precedida da palavra designativa (desenho, esquema, fluxograma, [...] figura, imagem, entre outros), seguida de seu número de ordem de ocorrência no texto, em algarismos arábicos, travessão e do respectivo título</w:t>
      </w:r>
      <w:r w:rsidR="0079419C" w:rsidRPr="00B4331E">
        <w:t xml:space="preserve"> (ABNT, 2011, p. 11).</w:t>
      </w:r>
    </w:p>
    <w:p w:rsidR="0079419C" w:rsidRDefault="0079419C" w:rsidP="00047514"/>
    <w:p w:rsidR="00BA5A70" w:rsidRPr="00E040B3" w:rsidRDefault="005122FB" w:rsidP="005122FB">
      <w:pPr>
        <w:pStyle w:val="Corpodetexto"/>
      </w:pPr>
      <w:r>
        <w:t xml:space="preserve">Para </w:t>
      </w:r>
      <w:r w:rsidR="0079419C">
        <w:t>utilizar a formatação e a numeração automática de legendas</w:t>
      </w:r>
      <w:r>
        <w:t xml:space="preserve"> disponível neste modelo</w:t>
      </w:r>
      <w:r w:rsidR="0079419C">
        <w:t>, o procedimento é bastante simples:</w:t>
      </w:r>
      <w:r>
        <w:t xml:space="preserve"> </w:t>
      </w:r>
      <w:r w:rsidR="00BA5A70">
        <w:t xml:space="preserve">na </w:t>
      </w:r>
      <w:r w:rsidR="000B3E4E">
        <w:t>aba</w:t>
      </w:r>
      <w:r w:rsidR="00BA5A70">
        <w:t xml:space="preserve"> </w:t>
      </w:r>
      <w:r w:rsidR="00BA5A70" w:rsidRPr="00E040B3">
        <w:rPr>
          <w:i/>
        </w:rPr>
        <w:t>Referências</w:t>
      </w:r>
      <w:r w:rsidR="00BA5A70">
        <w:t>, selecione</w:t>
      </w:r>
      <w:r w:rsidR="000B3E4E">
        <w:t xml:space="preserve"> o botão </w:t>
      </w:r>
      <w:r w:rsidR="00BA5A70" w:rsidRPr="00E040B3">
        <w:rPr>
          <w:i/>
        </w:rPr>
        <w:t>Inserir Legenda</w:t>
      </w:r>
      <w:r w:rsidR="00230704" w:rsidRPr="00E040B3">
        <w:t xml:space="preserve">, conforme mostrado na Figura 3. </w:t>
      </w:r>
      <w:r w:rsidR="00BA5A70" w:rsidRPr="00E040B3">
        <w:t>Aparecerá uma caixa de texto</w:t>
      </w:r>
      <w:r w:rsidR="00230704" w:rsidRPr="00E040B3">
        <w:t xml:space="preserve"> </w:t>
      </w:r>
      <w:r w:rsidR="00BA5A70" w:rsidRPr="00E040B3">
        <w:t xml:space="preserve">onde deve ser indicado o tipo da legenda no campo </w:t>
      </w:r>
      <w:r w:rsidRPr="00E040B3">
        <w:rPr>
          <w:i/>
        </w:rPr>
        <w:t xml:space="preserve">Rótulo </w:t>
      </w:r>
      <w:r w:rsidR="00BA5A70" w:rsidRPr="00E040B3">
        <w:t>(</w:t>
      </w:r>
      <w:r w:rsidRPr="00E040B3">
        <w:t xml:space="preserve">Equação, </w:t>
      </w:r>
      <w:r w:rsidR="00BA5A70" w:rsidRPr="00E040B3">
        <w:t xml:space="preserve">Figura, </w:t>
      </w:r>
      <w:r w:rsidRPr="00E040B3">
        <w:t>Quadro ou T</w:t>
      </w:r>
      <w:r w:rsidR="00BA5A70" w:rsidRPr="00E040B3">
        <w:t>abela)</w:t>
      </w:r>
      <w:r w:rsidR="00230704" w:rsidRPr="00E040B3">
        <w:t>, conforme apresentado na Figura 4.</w:t>
      </w:r>
      <w:r w:rsidR="00BA5A70" w:rsidRPr="00E040B3">
        <w:t xml:space="preserve"> Depois</w:t>
      </w:r>
      <w:r w:rsidRPr="00E040B3">
        <w:t>,</w:t>
      </w:r>
      <w:r w:rsidR="00BA5A70" w:rsidRPr="00E040B3">
        <w:t xml:space="preserve"> selecione OK.</w:t>
      </w:r>
    </w:p>
    <w:p w:rsidR="00230704" w:rsidRDefault="00230704" w:rsidP="005122FB">
      <w:pPr>
        <w:pStyle w:val="Corpodetexto"/>
      </w:pPr>
    </w:p>
    <w:p w:rsidR="00230704" w:rsidRDefault="00230704" w:rsidP="00025BB7">
      <w:pPr>
        <w:pStyle w:val="Legenda"/>
        <w:ind w:left="0"/>
      </w:pPr>
      <w:bookmarkStart w:id="26" w:name="_Toc335989466"/>
      <w:r>
        <w:t xml:space="preserve">Figura </w:t>
      </w:r>
      <w:r w:rsidR="000253A4">
        <w:fldChar w:fldCharType="begin"/>
      </w:r>
      <w:r w:rsidR="000253A4">
        <w:instrText xml:space="preserve"> SEQ Figura \* ARABIC </w:instrText>
      </w:r>
      <w:r w:rsidR="000253A4">
        <w:fldChar w:fldCharType="separate"/>
      </w:r>
      <w:r w:rsidR="00527F0B">
        <w:rPr>
          <w:noProof/>
        </w:rPr>
        <w:t>3</w:t>
      </w:r>
      <w:r w:rsidR="000253A4">
        <w:rPr>
          <w:noProof/>
        </w:rPr>
        <w:fldChar w:fldCharType="end"/>
      </w:r>
      <w:r>
        <w:t xml:space="preserve"> – Criação de Legenda e Índice no Microsoft Word 2007 ou 2010</w:t>
      </w:r>
      <w:bookmarkEnd w:id="26"/>
    </w:p>
    <w:p w:rsidR="00230704" w:rsidRDefault="00230704" w:rsidP="00025BB7">
      <w:pPr>
        <w:pStyle w:val="Corpodetexto"/>
        <w:spacing w:line="240" w:lineRule="auto"/>
      </w:pPr>
      <w:r>
        <w:rPr>
          <w:noProof/>
        </w:rPr>
        <mc:AlternateContent>
          <mc:Choice Requires="wps">
            <w:drawing>
              <wp:anchor distT="0" distB="0" distL="114300" distR="114300" simplePos="0" relativeHeight="251663360" behindDoc="0" locked="0" layoutInCell="1" allowOverlap="1" wp14:anchorId="73D000C7" wp14:editId="0DBABE0B">
                <wp:simplePos x="0" y="0"/>
                <wp:positionH relativeFrom="column">
                  <wp:posOffset>4473575</wp:posOffset>
                </wp:positionH>
                <wp:positionV relativeFrom="paragraph">
                  <wp:posOffset>171079</wp:posOffset>
                </wp:positionV>
                <wp:extent cx="776377" cy="284671"/>
                <wp:effectExtent l="0" t="0" r="24130" b="20320"/>
                <wp:wrapNone/>
                <wp:docPr id="10" name="Elipse 10"/>
                <wp:cNvGraphicFramePr/>
                <a:graphic xmlns:a="http://schemas.openxmlformats.org/drawingml/2006/main">
                  <a:graphicData uri="http://schemas.microsoft.com/office/word/2010/wordprocessingShape">
                    <wps:wsp>
                      <wps:cNvSpPr/>
                      <wps:spPr>
                        <a:xfrm>
                          <a:off x="0" y="0"/>
                          <a:ext cx="776377" cy="284671"/>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64135E" id="Elipse 10" o:spid="_x0000_s1026" style="position:absolute;margin-left:352.25pt;margin-top:13.45pt;width:61.15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xWXfgIAAF4FAAAOAAAAZHJzL2Uyb0RvYy54bWysVEtvGyEQvlfqf0Dcm7VdN05XWUeW01SV&#10;oiRqUuVMWLBRgaGAvXZ/fQb2YTf1qeoFmPeDb+byamc02QofFNiKjs9GlAjLoVZ2VdEfTzcfLigJ&#10;kdmaabCionsR6NX8/bvLxpViAmvQtfAEndhQNq6i6xhdWRSBr4Vh4QycsCiU4A2LSPpVUXvWoHej&#10;i8lodF404GvngYsQkHvdCuk8+5dS8HgvZRCR6IpibjGfPp8v6Szml6xceebWindpsH/IwjBlMejg&#10;6ppFRjZe/eXKKO4hgIxnHEwBUioucg1YzXj0pprHNXMi14LNCW5oU/h/bvnd9sETVePfYXssM/hH&#10;X7RyQRBkYHcaF0pUenQPvqMCPlOpO+lNurEIsssd3Q8dFbtIODJns/OPsxklHEWTi+n5bJx8Fgdj&#10;50P8KsCQ9Kio0Dl2biXb3obYavdaKZyFG6U18lmpbToDaFUnXiYScMRSe7Jl+OVxN+kCHmlh+GRZ&#10;pNLaYvIr7rVovX4XEluC6U9yIhmMB5+Mc2Fj71db1E5mEjMYDMenDHXsq+90k5nIIB0MR6cM/4w4&#10;WOSoYONgbJQFf8pB/XOI3Or31bc1p/JfoN4jEjy0IxIcv1H4JbcsxAfmcSYQHjjn8R4PqaGpKHQv&#10;Stbgf5/iJ32EKkopaXDGKhp+bZgXlOhvFkH8eTydpqHMxPTTbIKEP5a8HEvsxiwB/3SMG8Xx/Ez6&#10;UfdP6cE84zpYpKgoYpZj7Iry6HtiGdvZx4XCxWKR1XAQHYu39tHx5Dx1NeHtaffMvOtwGRHQd9DP&#10;IyvfYLPVTZYWFpsIUmXgHvra9RuHOKO/WzhpSxzTWeuwFuevAAAA//8DAFBLAwQUAAYACAAAACEA&#10;wSQzSOEAAAAJAQAADwAAAGRycy9kb3ducmV2LnhtbEyPTUvDQBCG74L/YRnBi9hNg6YxZlMk+AGF&#10;UqxevE2zYxKa/SC7bdN/73jS4/A+vPO85XIygzjSGHpnFcxnCQiyjdO9bRV8frzc5iBCRKtxcJYU&#10;nCnAsrq8KLHQ7mTf6biNreASGwpU0MXoCylD05HBMHOeLGffbjQY+RxbqUc8cbkZZJokmTTYW/7Q&#10;oae6o2a/PRgFmN/Um369zl83en9evdW+ff7ySl1fTU+PICJN8Q+GX31Wh4qddu5gdRCDgkVyd8+o&#10;gjR7AMFAnma8ZcfJfAGyKuX/BdUPAAAA//8DAFBLAQItABQABgAIAAAAIQC2gziS/gAAAOEBAAAT&#10;AAAAAAAAAAAAAAAAAAAAAABbQ29udGVudF9UeXBlc10ueG1sUEsBAi0AFAAGAAgAAAAhADj9If/W&#10;AAAAlAEAAAsAAAAAAAAAAAAAAAAALwEAAF9yZWxzLy5yZWxzUEsBAi0AFAAGAAgAAAAhAHzbFZd+&#10;AgAAXgUAAA4AAAAAAAAAAAAAAAAALgIAAGRycy9lMm9Eb2MueG1sUEsBAi0AFAAGAAgAAAAhAMEk&#10;M0jhAAAACQEAAA8AAAAAAAAAAAAAAAAA2AQAAGRycy9kb3ducmV2LnhtbFBLBQYAAAAABAAEAPMA&#10;AADmBQAAAAA=&#10;" filled="f" strokecolor="#1f497d [3215]" strokeweight="2pt"/>
            </w:pict>
          </mc:Fallback>
        </mc:AlternateContent>
      </w:r>
      <w:r>
        <w:rPr>
          <w:noProof/>
        </w:rPr>
        <mc:AlternateContent>
          <mc:Choice Requires="wps">
            <w:drawing>
              <wp:anchor distT="0" distB="0" distL="114300" distR="114300" simplePos="0" relativeHeight="251661312" behindDoc="0" locked="0" layoutInCell="1" allowOverlap="1" wp14:anchorId="5019671D" wp14:editId="7995A96F">
                <wp:simplePos x="0" y="0"/>
                <wp:positionH relativeFrom="column">
                  <wp:posOffset>2421255</wp:posOffset>
                </wp:positionH>
                <wp:positionV relativeFrom="paragraph">
                  <wp:posOffset>195844</wp:posOffset>
                </wp:positionV>
                <wp:extent cx="534838" cy="672860"/>
                <wp:effectExtent l="0" t="0" r="17780" b="13335"/>
                <wp:wrapNone/>
                <wp:docPr id="9" name="Elipse 9"/>
                <wp:cNvGraphicFramePr/>
                <a:graphic xmlns:a="http://schemas.openxmlformats.org/drawingml/2006/main">
                  <a:graphicData uri="http://schemas.microsoft.com/office/word/2010/wordprocessingShape">
                    <wps:wsp>
                      <wps:cNvSpPr/>
                      <wps:spPr>
                        <a:xfrm>
                          <a:off x="0" y="0"/>
                          <a:ext cx="534838" cy="672860"/>
                        </a:xfrm>
                        <a:prstGeom prst="ellipse">
                          <a:avLst/>
                        </a:prstGeom>
                        <a:noFill/>
                        <a:ln>
                          <a:solidFill>
                            <a:schemeClr val="accent5">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3A2ACF" id="Elipse 9" o:spid="_x0000_s1026" style="position:absolute;margin-left:190.65pt;margin-top:15.4pt;width:42.1pt;height: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BkkwIAAIQFAAAOAAAAZHJzL2Uyb0RvYy54bWysVEtvGyEQvlfqf0Dcm107dh5W1pGVNFWl&#10;NInqVDljFmJUYChgr91f34F9xEp9qnrZZZ4f8zEzV9c7o8lW+KDAVnR0UlIiLIda2deK/ni++3RB&#10;SYjM1kyDFRXdi0Cv5x8/XDVuJsawBl0LTzCJDbPGVXQdo5sVReBrYVg4AScsGiV4wyKK/rWoPWsw&#10;u9HFuCzPigZ87TxwEQJqb1sjnef8UgoeH6UMIhJdUbxbzF+fv6v0LeZXbPbqmVsr3l2D/cMtDFMW&#10;QYdUtywysvHqr1RGcQ8BZDzhYAqQUnGRa8BqRuW7apZr5kSuBckJbqAp/L+0/GH75ImqK3pJiWUG&#10;n+izVi4Icpm4aVyYocvSPflOCnhMhe6kN+mPJZBd5nM/8Cl2kXBUTk8nF6fYABxNZ+fji7PMd/EW&#10;7HyIXwQYkg4VFTpDZyLZ9j5ExETv3ivBWbhTWudX0zYpAmhVJ10WUtuIG+3JluGDM86FjdOcT2/M&#10;N6hb/fm0LPur5E5LIRnqIBsCJ4QiUdAWnU9xr0WC0va7kEgcljnOAEOiQ+xxIjFnQu8UJvGmQ+Do&#10;WKCOoy6o801hIrfyEFgeC2yr7RGHiIwKNg7BRlnwxxLUPwfk1r+vvq05lb+Ceo/94qEdpOD4ncKn&#10;u2chPjGPk4MzhtsgPuJHamgqCt2JkjX438f0yR8bGq2UNDiJFQ2/NswLSvRXi61+OZpM0uhmYTI9&#10;H6PgDy2rQ4vdmBvAtx/h3nE8H5N/1P1RejAvuDQWCRVNzHLEriiPvhduYrshcO1wsVhkNxxXx+K9&#10;XTqekidWU18+716Yd13/Rmz8B+inls3e9XDrmyItLDYRpMoN/sZrxzeOem6abi2lXXIoZ6+35Tn/&#10;AwAA//8DAFBLAwQUAAYACAAAACEApjrr+t4AAAAKAQAADwAAAGRycy9kb3ducmV2LnhtbEyPwUrE&#10;MBCG74LvEEbw5iZruyXUpossCF4EuyviMduMbbGZlCa7W9/e8aS3Gebjn++vtosfxRnnOAQysF4p&#10;EEhtcAN1Bt4OT3caREyWnB0DoYFvjLCtr68qW7pwoQbP+9QJDqFYWgN9SlMpZWx79DauwoTEt88w&#10;e5t4nTvpZnvhcD/Ke6UK6e1A/KG3E+56bL/2J29getfhsHvRr84vrWtU+sib59yY25vl8QFEwiX9&#10;wfCrz+pQs9MxnMhFMRrI9DpjlAfFFRjIi80GxJHJrNAg60r+r1D/AAAA//8DAFBLAQItABQABgAI&#10;AAAAIQC2gziS/gAAAOEBAAATAAAAAAAAAAAAAAAAAAAAAABbQ29udGVudF9UeXBlc10ueG1sUEsB&#10;Ai0AFAAGAAgAAAAhADj9If/WAAAAlAEAAAsAAAAAAAAAAAAAAAAALwEAAF9yZWxzLy5yZWxzUEsB&#10;Ai0AFAAGAAgAAAAhAJoyQGSTAgAAhAUAAA4AAAAAAAAAAAAAAAAALgIAAGRycy9lMm9Eb2MueG1s&#10;UEsBAi0AFAAGAAgAAAAhAKY66/reAAAACgEAAA8AAAAAAAAAAAAAAAAA7QQAAGRycy9kb3ducmV2&#10;LnhtbFBLBQYAAAAABAAEAPMAAAD4BQAAAAA=&#10;" filled="f" strokecolor="#31849b [2408]" strokeweight="2pt"/>
            </w:pict>
          </mc:Fallback>
        </mc:AlternateContent>
      </w:r>
      <w:r>
        <w:rPr>
          <w:noProof/>
        </w:rPr>
        <mc:AlternateContent>
          <mc:Choice Requires="wps">
            <w:drawing>
              <wp:anchor distT="0" distB="0" distL="114300" distR="114300" simplePos="0" relativeHeight="251659264" behindDoc="0" locked="0" layoutInCell="1" allowOverlap="1" wp14:anchorId="7D9208B9" wp14:editId="666595B8">
                <wp:simplePos x="0" y="0"/>
                <wp:positionH relativeFrom="column">
                  <wp:posOffset>67178</wp:posOffset>
                </wp:positionH>
                <wp:positionV relativeFrom="paragraph">
                  <wp:posOffset>42425</wp:posOffset>
                </wp:positionV>
                <wp:extent cx="664234" cy="207034"/>
                <wp:effectExtent l="0" t="0" r="21590" b="21590"/>
                <wp:wrapNone/>
                <wp:docPr id="8" name="Elipse 8"/>
                <wp:cNvGraphicFramePr/>
                <a:graphic xmlns:a="http://schemas.openxmlformats.org/drawingml/2006/main">
                  <a:graphicData uri="http://schemas.microsoft.com/office/word/2010/wordprocessingShape">
                    <wps:wsp>
                      <wps:cNvSpPr/>
                      <wps:spPr>
                        <a:xfrm>
                          <a:off x="0" y="0"/>
                          <a:ext cx="664234" cy="20703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43EACA" id="Elipse 8" o:spid="_x0000_s1026" style="position:absolute;margin-left:5.3pt;margin-top:3.35pt;width:52.3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g2EZQIAABwFAAAOAAAAZHJzL2Uyb0RvYy54bWysVN9v2yAQfp+0/wHxvtrxsraL6lRRukyT&#10;qjZaOvWZYmjQgGNA4mR/fQ/sOF2Xp2kv+I777qe/4+p6ZzTZCh8U2JqOzkpKhOXQKPtc0x8Piw+X&#10;lITIbMM0WFHTvQj0evr+3VXrJqKCNehGeIJBbJi0rqbrGN2kKAJfC8PCGThh0SjBGxZR9c9F41mL&#10;0Y0uqrI8L1rwjfPARQh4e9MZ6TTHl1LweC9lEJHommJtMZ8+n0/pLKZXbPLsmVsr3pfB/qEKw5TF&#10;pEOoGxYZ2Xj1VyijuIcAMp5xMAVIqbjIPWA3o/JNN6s1cyL3gsMJbhhT+H9h+d126Ylqaoo/yjKD&#10;v+iLVi4Icplm07owQcjKLX2vBRRTozvpTfpiC2SX57kf5il2kXC8PD8fVx/HlHA0VeVFiTJGKY7O&#10;zof4VYAhSaip0Dl1HiTb3obYoQ+olM7CQmmd7lNpXTFZinstEkDb70JiQ5i+yoEylcRce7JlSALG&#10;ubCx6gvJ6OQmMergODrlqOOod+qxyU1kig2O5SnHPzMOHjkr2Dg4G2XBnwrQ/Bwyd/hD913Pqf0n&#10;aPb4Hz10BA+OLxSO9JaFuGQeGY3cxy2N93hIDW1NoZcoWYP/feo+4ZFoaKWkxQ2pafi1YV5Qor9Z&#10;pODn0XicVior408XFSr+teXptcVuzBxw/iN8DxzPYsJHfRClB/OIyzxLWdHELMfcNeXRH5R57DYX&#10;nwMuZrMMwzVyLN7aleMpeJpq4svD7pF51/MqIiHv4LBNbPKGWx02eVqYbSJIlYl3nGs/b1zBzN7+&#10;uUg7/lrPqOOjNn0BAAD//wMAUEsDBBQABgAIAAAAIQBcUhC03QAAAAcBAAAPAAAAZHJzL2Rvd25y&#10;ZXYueG1sTI7BTsMwEETvSPyDtUjcqNNWBAhxKijqiQNQEILbNt7GKfY6xG4T/h73BMfRjN68cjE6&#10;Kw7Uh9azgukkA0Fce91yo+DtdXVxDSJEZI3WMyn4oQCL6vSkxEL7gV/osI6NSBAOBSowMXaFlKE2&#10;5DBMfEecuq3vHcYU+0bqHocEd1bOsiyXDltODwY7Whqqv9Z7p6Cz8XO3zJ8e9cNu2zyvvs37x3Cv&#10;1PnZeHcLItIY/8Zw1E/qUCWnjd+zDsKmnOVpqSC/AnGsp5czEBsF85s5yKqU//2rXwAAAP//AwBQ&#10;SwECLQAUAAYACAAAACEAtoM4kv4AAADhAQAAEwAAAAAAAAAAAAAAAAAAAAAAW0NvbnRlbnRfVHlw&#10;ZXNdLnhtbFBLAQItABQABgAIAAAAIQA4/SH/1gAAAJQBAAALAAAAAAAAAAAAAAAAAC8BAABfcmVs&#10;cy8ucmVsc1BLAQItABQABgAIAAAAIQCB4g2EZQIAABwFAAAOAAAAAAAAAAAAAAAAAC4CAABkcnMv&#10;ZTJvRG9jLnhtbFBLAQItABQABgAIAAAAIQBcUhC03QAAAAcBAAAPAAAAAAAAAAAAAAAAAL8EAABk&#10;cnMvZG93bnJldi54bWxQSwUGAAAAAAQABADzAAAAyQUAAAAA&#10;" filled="f" strokecolor="#c0504d [3205]" strokeweight="2pt"/>
            </w:pict>
          </mc:Fallback>
        </mc:AlternateContent>
      </w:r>
      <w:r>
        <w:rPr>
          <w:noProof/>
        </w:rPr>
        <w:drawing>
          <wp:inline distT="0" distB="0" distL="0" distR="0" wp14:anchorId="622D9F10" wp14:editId="0B3C263F">
            <wp:extent cx="5753735" cy="9144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914400"/>
                    </a:xfrm>
                    <a:prstGeom prst="rect">
                      <a:avLst/>
                    </a:prstGeom>
                    <a:noFill/>
                    <a:ln>
                      <a:noFill/>
                    </a:ln>
                  </pic:spPr>
                </pic:pic>
              </a:graphicData>
            </a:graphic>
          </wp:inline>
        </w:drawing>
      </w:r>
    </w:p>
    <w:p w:rsidR="00A23871" w:rsidRPr="00FE0F3F" w:rsidRDefault="00A23871" w:rsidP="00A23871">
      <w:pPr>
        <w:rPr>
          <w:sz w:val="18"/>
        </w:rPr>
      </w:pPr>
      <w:r w:rsidRPr="00FE0F3F">
        <w:rPr>
          <w:sz w:val="18"/>
        </w:rPr>
        <w:t>Fonte: Produção do próprio autor.</w:t>
      </w:r>
    </w:p>
    <w:p w:rsidR="00527F0B" w:rsidRDefault="00527F0B">
      <w:pPr>
        <w:spacing w:line="240" w:lineRule="auto"/>
        <w:jc w:val="left"/>
        <w:rPr>
          <w:sz w:val="20"/>
        </w:rPr>
      </w:pPr>
      <w:bookmarkStart w:id="27" w:name="_Toc335989467"/>
      <w:r>
        <w:br w:type="page"/>
      </w:r>
    </w:p>
    <w:p w:rsidR="00230704" w:rsidRDefault="00D666BB" w:rsidP="00D666BB">
      <w:pPr>
        <w:pStyle w:val="Legenda"/>
        <w:ind w:left="630"/>
      </w:pPr>
      <w:r>
        <w:rPr>
          <w:noProof/>
        </w:rPr>
        <w:lastRenderedPageBreak/>
        <mc:AlternateContent>
          <mc:Choice Requires="wps">
            <w:drawing>
              <wp:anchor distT="0" distB="0" distL="114300" distR="114300" simplePos="0" relativeHeight="251671552" behindDoc="0" locked="0" layoutInCell="1" allowOverlap="1" wp14:anchorId="1D93F4EA" wp14:editId="5027670F">
                <wp:simplePos x="0" y="0"/>
                <wp:positionH relativeFrom="column">
                  <wp:posOffset>3004185</wp:posOffset>
                </wp:positionH>
                <wp:positionV relativeFrom="paragraph">
                  <wp:posOffset>222885</wp:posOffset>
                </wp:positionV>
                <wp:extent cx="2320290" cy="1819910"/>
                <wp:effectExtent l="1123950" t="0" r="22860" b="27940"/>
                <wp:wrapNone/>
                <wp:docPr id="22" name="Texto Explicativo 1 22"/>
                <wp:cNvGraphicFramePr/>
                <a:graphic xmlns:a="http://schemas.openxmlformats.org/drawingml/2006/main">
                  <a:graphicData uri="http://schemas.microsoft.com/office/word/2010/wordprocessingShape">
                    <wps:wsp>
                      <wps:cNvSpPr/>
                      <wps:spPr>
                        <a:xfrm>
                          <a:off x="0" y="0"/>
                          <a:ext cx="2320290" cy="1819910"/>
                        </a:xfrm>
                        <a:prstGeom prst="borderCallout1">
                          <a:avLst>
                            <a:gd name="adj1" fmla="val 29335"/>
                            <a:gd name="adj2" fmla="val -354"/>
                            <a:gd name="adj3" fmla="val 37744"/>
                            <a:gd name="adj4" fmla="val -47689"/>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66F4" w:rsidRDefault="001A66F4" w:rsidP="00E040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3F4E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Texto Explicativo 1 22" o:spid="_x0000_s1026" type="#_x0000_t47" style="position:absolute;left:0;text-align:left;margin-left:236.55pt;margin-top:17.55pt;width:182.7pt;height:14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dJ3wIAAEMGAAAOAAAAZHJzL2Uyb0RvYy54bWysVFFvGjEMfp+0/xDlvT3ugLagHhWi6zSp&#10;aqu1U59DLimZcnGWBDj26+fkjgO1aA/TeDjs2P5if3Z8fdPUmmyE8wpMSfPzASXCcKiUeSvpj5e7&#10;sytKfGCmYhqMKOlOeHoz+/zpemunooAV6Eo4giDGT7e2pKsQ7DTLPF+JmvlzsMKgUYKrWUDVvWWV&#10;Y1tEr3VWDAYX2RZcZR1w4T2e3rZGOkv4UgoeHqX0IhBdUswtpK9L32X8ZrNrNn1zzK4U79Jg/5BF&#10;zZTBS3uoWxYYWTv1AapW3IEHGc451BlIqbhINWA1+eBdNc8rZkWqBcnxtqfJ/z9Y/rB5ckRVJS0K&#10;SgyrsUcvoglAvjRWK86C2gDJCVqRqq31U4x4tk+u0zyKse5Gujr+Y0WkSfTuenoRjnA8LIbFoJhg&#10;Fzja8qt8MslTA7JDuHU+fBVQkyiUdInNFW7BtIZ1yBPBbHPvQ2K66tJl1c+cEllrbNyGaVJMhsNx&#10;19gjHyzv4HM2HI8+ugyPXYaXl6MTPqNjn7PR5cXVJAJhDV1mKO2riGkauFNapzHTJh540KqKZ0mJ&#10;cy4W2hHMvKSMc2FCohphjjxRi9FZbEBLeZLCTosIo813IbGLkeTEUno/73FbAv2KVaK9bjzAX5d9&#10;H5FqSYARWWKiPXYHcCrnvIPp/GOoSM+vDx78LbGWwT4i3Qwm9MG1MuBOAWgcizZYtv57klpqIkuh&#10;WTboEsUlVDscdwftHvCW3ykctHvmwxNzOD84nLjMwiN+pIZtSaGTKFmB+33qPPrje0QrJVtcJCX1&#10;v9bMCUr0N4MvdZKPRnHzJGU0vixQcceW5bHFrOsF4CTgRGN2SYz+Qe9F6aB+xWcxj7eiiRmOd5eU&#10;B7dXFqFdcLg1uZjPkxtuG8vCvXm2PIJHguOUvjSvzNnutQV8qA+wXzrdQLfkHnxjpIH5OoBUIRoP&#10;vHYKbqo0Q91WjavwWE9eh90/+wMAAP//AwBQSwMEFAAGAAgAAAAhAG6vGD/gAAAACgEAAA8AAABk&#10;cnMvZG93bnJldi54bWxMj01LxDAQhu+C/yGM4EXctFvXhtp0EaGevLgf4DFtYltsJqVJP/TXO57W&#10;0zAzD+88k+9X27PZjL5zKCHeRMAM1k532Eg4Hct7AcwHhVr1Do2Eb+NhX1xf5SrTbsF3Mx9CwygE&#10;faYktCEMGee+bo1VfuMGg7T7dKNVgdqx4XpUC4Xbnm+j6JFb1SFdaNVgXlpTfx0mK+E4T/b0+iaq&#10;Wvykd8uHO5dzeZby9mZ9fgIWzBouMPzpkzoU5FS5CbVnvYSHNIkJlZDsqBIgErEDVtFgG6fAi5z/&#10;f6H4BQAA//8DAFBLAQItABQABgAIAAAAIQC2gziS/gAAAOEBAAATAAAAAAAAAAAAAAAAAAAAAABb&#10;Q29udGVudF9UeXBlc10ueG1sUEsBAi0AFAAGAAgAAAAhADj9If/WAAAAlAEAAAsAAAAAAAAAAAAA&#10;AAAALwEAAF9yZWxzLy5yZWxzUEsBAi0AFAAGAAgAAAAhAICvB0nfAgAAQwYAAA4AAAAAAAAAAAAA&#10;AAAALgIAAGRycy9lMm9Eb2MueG1sUEsBAi0AFAAGAAgAAAAhAG6vGD/gAAAACgEAAA8AAAAAAAAA&#10;AAAAAAAAOQUAAGRycy9kb3ducmV2LnhtbFBLBQYAAAAABAAEAPMAAABGBgAAAAA=&#10;" adj="-10301,8153,-76,6336" filled="f" strokecolor="#c0504d [3205]" strokeweight="2pt">
                <v:textbox>
                  <w:txbxContent>
                    <w:p w:rsidR="001A66F4" w:rsidRDefault="001A66F4" w:rsidP="00E040B3">
                      <w:pPr>
                        <w:jc w:val="center"/>
                      </w:pPr>
                    </w:p>
                  </w:txbxContent>
                </v:textbox>
                <o:callout v:ext="edit" minusy="t"/>
              </v:shape>
            </w:pict>
          </mc:Fallback>
        </mc:AlternateContent>
      </w:r>
      <w:r w:rsidR="00230704">
        <w:t xml:space="preserve">Figura </w:t>
      </w:r>
      <w:r w:rsidR="000253A4">
        <w:fldChar w:fldCharType="begin"/>
      </w:r>
      <w:r w:rsidR="000253A4">
        <w:instrText xml:space="preserve"> SEQ Figura \* ARABIC </w:instrText>
      </w:r>
      <w:r w:rsidR="000253A4">
        <w:fldChar w:fldCharType="separate"/>
      </w:r>
      <w:r w:rsidR="00527F0B">
        <w:rPr>
          <w:noProof/>
        </w:rPr>
        <w:t>4</w:t>
      </w:r>
      <w:r w:rsidR="000253A4">
        <w:rPr>
          <w:noProof/>
        </w:rPr>
        <w:fldChar w:fldCharType="end"/>
      </w:r>
      <w:r w:rsidR="00230704">
        <w:t xml:space="preserve"> – Criação de Legenda</w:t>
      </w:r>
      <w:r w:rsidR="00E81253">
        <w:t xml:space="preserve"> de Figura no Microsoft </w:t>
      </w:r>
      <w:r w:rsidR="00230704">
        <w:t>Word 2007 ou 2010</w:t>
      </w:r>
      <w:bookmarkEnd w:id="27"/>
    </w:p>
    <w:p w:rsidR="00047514" w:rsidRDefault="00D666BB" w:rsidP="00025BB7">
      <w:pPr>
        <w:pStyle w:val="Corpodetexto"/>
        <w:spacing w:line="240" w:lineRule="auto"/>
        <w:jc w:val="center"/>
      </w:pPr>
      <w:r>
        <w:rPr>
          <w:noProof/>
        </w:rPr>
        <mc:AlternateContent>
          <mc:Choice Requires="wps">
            <w:drawing>
              <wp:anchor distT="0" distB="0" distL="114300" distR="114300" simplePos="0" relativeHeight="251666432" behindDoc="0" locked="0" layoutInCell="1" allowOverlap="1" wp14:anchorId="12A9912E" wp14:editId="0E334650">
                <wp:simplePos x="0" y="0"/>
                <wp:positionH relativeFrom="column">
                  <wp:posOffset>481965</wp:posOffset>
                </wp:positionH>
                <wp:positionV relativeFrom="paragraph">
                  <wp:posOffset>607695</wp:posOffset>
                </wp:positionV>
                <wp:extent cx="1475009" cy="309940"/>
                <wp:effectExtent l="0" t="0" r="11430" b="13970"/>
                <wp:wrapNone/>
                <wp:docPr id="18" name="Elipse 18"/>
                <wp:cNvGraphicFramePr/>
                <a:graphic xmlns:a="http://schemas.openxmlformats.org/drawingml/2006/main">
                  <a:graphicData uri="http://schemas.microsoft.com/office/word/2010/wordprocessingShape">
                    <wps:wsp>
                      <wps:cNvSpPr/>
                      <wps:spPr>
                        <a:xfrm>
                          <a:off x="0" y="0"/>
                          <a:ext cx="1475009" cy="30994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387898" id="Elipse 18" o:spid="_x0000_s1026" style="position:absolute;margin-left:37.95pt;margin-top:47.85pt;width:116.15pt;height:2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P7awIAAB8FAAAOAAAAZHJzL2Uyb0RvYy54bWysVFFv2yAQfp+0/4B4X2xn6bpEdaooXaZJ&#10;VVutnfpMMSRowDEgcbJf3wM7btfladqLzXHf3XEf33FxuTea7IQPCmxNq1FJibAcGmXXNf3xsPrw&#10;mZIQmW2YBitqehCBXs7fv7to3UyMYQO6EZ5gEhtmravpJkY3K4rAN8KwMAInLDoleMMimn5dNJ61&#10;mN3oYlyWn4oWfOM8cBEC7l51TjrP+aUUPN5KGUQkuqZ4tpi/Pn+f0reYX7DZ2jO3Ubw/BvuHUxim&#10;LBYdUl2xyMjWq79SGcU9BJBxxMEUIKXiIveA3VTlm27uN8yJ3AuSE9xAU/h/afnN7s4T1eDd4U1Z&#10;ZvCOvmjlgiC4gey0LswQdO/ufG8FXKZW99Kb9McmyD4zehgYFftIOG5Wk/OzspxSwtH3sZxOJ5ny&#10;4iXa+RC/CjAkLWoqdC6euWS76xCxKKKPqFTPwkppnfbT2brT5FU8aJEA2n4XEnvC+uOcKKtJLLUn&#10;O4Y6YJwLG8epO0yd0SlMYtYhsDoVqGPVB/XYFCayyobA8lTgnxWHiFwVbByCjbLgTyVofg6VO/yx&#10;+67n1P4TNAe8Sg+dxoPjK4WUXrMQ75hHUaP8cVDjLX6khram0K8o2YD/fWo/4VFr6KWkxSGpafi1&#10;ZV5Qor9ZVOG0muCFkpiNydn5GA3/2vP02mO3ZgnIf4VPguN5mfBRH5fSg3nEeV6kquhilmPtmvLo&#10;j8YydsOLLwIXi0WG4SQ5Fq/tveMpeWI16eVh/8i863UVUZE3cBwoNnujrQ6bIi0sthGkysJ74bXn&#10;G6cwi6Z/MdKYv7Yz6uVdmz8DAAD//wMAUEsDBBQABgAIAAAAIQAHgqS54QAAAAkBAAAPAAAAZHJz&#10;L2Rvd25yZXYueG1sTI/LTsMwEEX3SPyDNUjsqENp+ghxKijqikWhIAQ7N57GKfE4xG4T/p5hBcvR&#10;Pbr3TL4cXCNO2IXak4LrUQICqfSmpkrB68v6ag4iRE1GN55QwTcGWBbnZ7nOjO/pGU/bWAkuoZBp&#10;BTbGNpMylBadDiPfInG2953Tkc+ukqbTPZe7Ro6TZCqdrokXrG5xZbH83B6dgraJH4fVdPNoHg77&#10;6mn9Zd/e+3ulLi+Gu1sQEYf4B8OvPqtDwU47fyQTRKNgli6YVLBIZyA4v0nmYxA7BieTFGSRy/8f&#10;FD8AAAD//wMAUEsBAi0AFAAGAAgAAAAhALaDOJL+AAAA4QEAABMAAAAAAAAAAAAAAAAAAAAAAFtD&#10;b250ZW50X1R5cGVzXS54bWxQSwECLQAUAAYACAAAACEAOP0h/9YAAACUAQAACwAAAAAAAAAAAAAA&#10;AAAvAQAAX3JlbHMvLnJlbHNQSwECLQAUAAYACAAAACEARxWT+2sCAAAfBQAADgAAAAAAAAAAAAAA&#10;AAAuAgAAZHJzL2Uyb0RvYy54bWxQSwECLQAUAAYACAAAACEAB4KkueEAAAAJAQAADwAAAAAAAAAA&#10;AAAAAADFBAAAZHJzL2Rvd25yZXYueG1sUEsFBgAAAAAEAAQA8wAAANMFAAAAAA==&#10;" filled="f" strokecolor="#c0504d [3205]" strokeweight="2pt"/>
            </w:pict>
          </mc:Fallback>
        </mc:AlternateContent>
      </w:r>
      <w:r w:rsidR="00E81253">
        <w:rPr>
          <w:noProof/>
        </w:rPr>
        <w:t xml:space="preserve"> </w:t>
      </w:r>
      <w:r w:rsidR="00230704">
        <w:rPr>
          <w:noProof/>
        </w:rPr>
        <w:drawing>
          <wp:inline distT="0" distB="0" distL="0" distR="0" wp14:anchorId="601D322B" wp14:editId="5B1A83EC">
            <wp:extent cx="2296800" cy="1807200"/>
            <wp:effectExtent l="0" t="0" r="8255"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800" cy="1807200"/>
                    </a:xfrm>
                    <a:prstGeom prst="rect">
                      <a:avLst/>
                    </a:prstGeom>
                    <a:noFill/>
                    <a:ln>
                      <a:noFill/>
                    </a:ln>
                  </pic:spPr>
                </pic:pic>
              </a:graphicData>
            </a:graphic>
          </wp:inline>
        </w:drawing>
      </w:r>
      <w:r w:rsidR="00E81253">
        <w:rPr>
          <w:noProof/>
        </w:rPr>
        <w:t xml:space="preserve">       </w:t>
      </w:r>
      <w:r w:rsidR="00230704">
        <w:rPr>
          <w:noProof/>
        </w:rPr>
        <w:drawing>
          <wp:inline distT="0" distB="0" distL="0" distR="0" wp14:anchorId="2343C895" wp14:editId="7A72B96B">
            <wp:extent cx="2318400" cy="1821600"/>
            <wp:effectExtent l="0" t="0" r="5715"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8400" cy="1821600"/>
                    </a:xfrm>
                    <a:prstGeom prst="rect">
                      <a:avLst/>
                    </a:prstGeom>
                    <a:noFill/>
                    <a:ln>
                      <a:noFill/>
                    </a:ln>
                  </pic:spPr>
                </pic:pic>
              </a:graphicData>
            </a:graphic>
          </wp:inline>
        </w:drawing>
      </w:r>
    </w:p>
    <w:p w:rsidR="00E81253" w:rsidRPr="00FE0F3F" w:rsidRDefault="00E81253" w:rsidP="00D666BB">
      <w:pPr>
        <w:spacing w:before="120"/>
        <w:ind w:left="720"/>
        <w:rPr>
          <w:sz w:val="18"/>
        </w:rPr>
      </w:pPr>
      <w:r w:rsidRPr="00FE0F3F">
        <w:rPr>
          <w:sz w:val="18"/>
        </w:rPr>
        <w:t xml:space="preserve">Fonte: </w:t>
      </w:r>
      <w:r w:rsidR="00A23871" w:rsidRPr="00FE0F3F">
        <w:rPr>
          <w:sz w:val="18"/>
        </w:rPr>
        <w:t>Produção do próprio autor</w:t>
      </w:r>
      <w:r w:rsidRPr="00FE0F3F">
        <w:rPr>
          <w:sz w:val="18"/>
        </w:rPr>
        <w:t>.</w:t>
      </w:r>
    </w:p>
    <w:p w:rsidR="00E81253" w:rsidRDefault="00E81253" w:rsidP="00230704">
      <w:pPr>
        <w:pStyle w:val="Corpodetexto"/>
        <w:jc w:val="center"/>
      </w:pPr>
    </w:p>
    <w:p w:rsidR="007669DD" w:rsidRDefault="007669DD" w:rsidP="007669DD">
      <w:pPr>
        <w:pStyle w:val="Corpodetexto"/>
      </w:pPr>
      <w:r>
        <w:t>Sempre que precisar atualizar a numeração da legenda, devido à inclusão ou exclusão de alguma figura, basta selecionar o número da figura e pressionar a tecla F9.</w:t>
      </w:r>
    </w:p>
    <w:p w:rsidR="007669DD" w:rsidRDefault="007669DD">
      <w:pPr>
        <w:pStyle w:val="Corpodetexto"/>
      </w:pPr>
    </w:p>
    <w:p w:rsidR="00BA5A70" w:rsidRDefault="00BA5A70">
      <w:pPr>
        <w:pStyle w:val="Corpodetexto"/>
      </w:pPr>
      <w:r>
        <w:t xml:space="preserve">Caso prefira utilizar a numeração manual, basta aplicar o estilo </w:t>
      </w:r>
      <w:r>
        <w:rPr>
          <w:b/>
        </w:rPr>
        <w:t>Legenda</w:t>
      </w:r>
      <w:r>
        <w:t xml:space="preserve"> ao texto contendo os dados de identificação da figura exigidos pela norma </w:t>
      </w:r>
      <w:r w:rsidR="005122FB">
        <w:t xml:space="preserve">e indicados no início desta seção </w:t>
      </w:r>
      <w:r>
        <w:t>(ABNT, 2011, p. 11).</w:t>
      </w:r>
    </w:p>
    <w:p w:rsidR="00BA5A70" w:rsidRDefault="00BA5A70">
      <w:pPr>
        <w:pStyle w:val="Corpodetexto"/>
      </w:pPr>
    </w:p>
    <w:p w:rsidR="00BA5A70" w:rsidRDefault="00BA5A70">
      <w:pPr>
        <w:pStyle w:val="Corpodetexto"/>
      </w:pPr>
      <w:r>
        <w:t>Cabe ressaltar que o procedimento para inclusão de legendas de Tabelas e Quadros é o mesmo descrito anteriormente para o caso de Figuras.</w:t>
      </w:r>
    </w:p>
    <w:p w:rsidR="00BA5A70" w:rsidRDefault="00BA5A70">
      <w:pPr>
        <w:pStyle w:val="Corpodetexto"/>
      </w:pPr>
    </w:p>
    <w:p w:rsidR="00B4331E" w:rsidRDefault="005122FB">
      <w:pPr>
        <w:pStyle w:val="Corpodetexto"/>
      </w:pPr>
      <w:r>
        <w:t>Outro ponto importante, que geralmente é esquecido pelos alunos/autores, é que a</w:t>
      </w:r>
      <w:r w:rsidR="00B4331E">
        <w:t xml:space="preserve"> </w:t>
      </w:r>
      <w:r>
        <w:br/>
      </w:r>
      <w:r w:rsidR="00B4331E">
        <w:t xml:space="preserve">NBR 14724:2011 </w:t>
      </w:r>
      <w:r w:rsidR="00B4331E" w:rsidRPr="00B4331E">
        <w:rPr>
          <w:b/>
        </w:rPr>
        <w:t>torna obrigatória a identificação da Fonte consultada na parte inferior da figura</w:t>
      </w:r>
      <w:r w:rsidR="00B4331E">
        <w:t xml:space="preserve">, mesmo que </w:t>
      </w:r>
      <w:r>
        <w:t xml:space="preserve">ela </w:t>
      </w:r>
      <w:r w:rsidR="00B4331E">
        <w:t xml:space="preserve">seja de autoria própria: </w:t>
      </w:r>
    </w:p>
    <w:p w:rsidR="00B4331E" w:rsidRDefault="00B4331E" w:rsidP="00D666BB">
      <w:pPr>
        <w:pStyle w:val="Citao"/>
      </w:pPr>
      <w:r>
        <w:t xml:space="preserve">[...] Após a ilustração, na parte inferior, indicar a fonte consultada (elemento obrigatório, mesmo que seja produção do próprio autor), legenda, notas e outras informações necessárias à sua compreensão (se houver) [...] </w:t>
      </w:r>
      <w:r>
        <w:br/>
        <w:t>(ABNT, 2011, p. 11).</w:t>
      </w:r>
    </w:p>
    <w:p w:rsidR="00B4331E" w:rsidRDefault="00B4331E" w:rsidP="00B4331E"/>
    <w:p w:rsidR="00B4331E" w:rsidRDefault="00B4331E" w:rsidP="00B4331E">
      <w:r>
        <w:t xml:space="preserve">A obrigatoriedade de indicação da Fonte Consultada também é válida para </w:t>
      </w:r>
      <w:r w:rsidR="005122FB">
        <w:t xml:space="preserve">as </w:t>
      </w:r>
      <w:r w:rsidR="0054637C">
        <w:t xml:space="preserve">Tabelas, </w:t>
      </w:r>
      <w:r>
        <w:t>Quadros</w:t>
      </w:r>
      <w:r w:rsidR="0054637C">
        <w:t xml:space="preserve"> e Gráficos</w:t>
      </w:r>
      <w:r>
        <w:t xml:space="preserve"> apresentados no trabalho.</w:t>
      </w:r>
    </w:p>
    <w:p w:rsidR="006C729C" w:rsidRDefault="006C729C" w:rsidP="00B4331E"/>
    <w:p w:rsidR="00713B9E" w:rsidRDefault="00BA5A70" w:rsidP="00B4331E">
      <w:pPr>
        <w:pStyle w:val="Ttulo2"/>
      </w:pPr>
      <w:r>
        <w:t xml:space="preserve"> </w:t>
      </w:r>
      <w:bookmarkStart w:id="28" w:name="_Toc523891313"/>
      <w:bookmarkStart w:id="29" w:name="_Toc523964455"/>
      <w:bookmarkStart w:id="30" w:name="_Toc335309206"/>
      <w:bookmarkStart w:id="31" w:name="_Toc25869566"/>
      <w:r w:rsidR="00201762">
        <w:t>Criando a Lista de Figuras</w:t>
      </w:r>
      <w:bookmarkEnd w:id="28"/>
      <w:bookmarkEnd w:id="29"/>
      <w:bookmarkEnd w:id="30"/>
      <w:bookmarkEnd w:id="31"/>
    </w:p>
    <w:p w:rsidR="000B3E4E" w:rsidRDefault="00201762">
      <w:pPr>
        <w:pStyle w:val="Corpodetexto"/>
      </w:pPr>
      <w:r>
        <w:t>A Lista de Figuras também pode ser gerada automatica</w:t>
      </w:r>
      <w:r w:rsidR="000B3E4E">
        <w:t>mente, sem maiores complicações</w:t>
      </w:r>
      <w:r w:rsidR="00C55778">
        <w:t>, seguindo o procedimento descrito a seguir</w:t>
      </w:r>
      <w:r w:rsidR="000B3E4E">
        <w:t xml:space="preserve">: </w:t>
      </w:r>
    </w:p>
    <w:p w:rsidR="000B3E4E" w:rsidRDefault="000B3E4E" w:rsidP="0081017A">
      <w:pPr>
        <w:pStyle w:val="Corpodetexto"/>
        <w:numPr>
          <w:ilvl w:val="0"/>
          <w:numId w:val="5"/>
        </w:numPr>
      </w:pPr>
      <w:r>
        <w:lastRenderedPageBreak/>
        <w:t>Primeiramente, posicione o cursor na página referente à Lista de Figura</w:t>
      </w:r>
      <w:r w:rsidR="00D666BB">
        <w:t>s</w:t>
      </w:r>
      <w:r>
        <w:t xml:space="preserve"> (no caso deste documento, página </w:t>
      </w:r>
      <w:r w:rsidR="00D666BB">
        <w:t>6</w:t>
      </w:r>
      <w:r>
        <w:t>);</w:t>
      </w:r>
    </w:p>
    <w:p w:rsidR="00435539" w:rsidRDefault="000B3E4E" w:rsidP="0081017A">
      <w:pPr>
        <w:pStyle w:val="Corpodetexto"/>
        <w:numPr>
          <w:ilvl w:val="0"/>
          <w:numId w:val="5"/>
        </w:numPr>
      </w:pPr>
      <w:r>
        <w:t xml:space="preserve">Na aba </w:t>
      </w:r>
      <w:r>
        <w:rPr>
          <w:i/>
        </w:rPr>
        <w:t>Referências</w:t>
      </w:r>
      <w:r>
        <w:t xml:space="preserve"> selecione o botão </w:t>
      </w:r>
      <w:r>
        <w:rPr>
          <w:i/>
        </w:rPr>
        <w:t>Inserir Índice de Ilustrações</w:t>
      </w:r>
      <w:r>
        <w:t xml:space="preserve">, conforme mostrado na Figura 3. </w:t>
      </w:r>
      <w:r w:rsidR="00435539">
        <w:t xml:space="preserve">Aparecerá uma caixa de texto onde deve ser selecionada a aba </w:t>
      </w:r>
      <w:r w:rsidR="00435539">
        <w:rPr>
          <w:i/>
        </w:rPr>
        <w:t xml:space="preserve">Índice de </w:t>
      </w:r>
      <w:r w:rsidR="00C832BD">
        <w:rPr>
          <w:i/>
        </w:rPr>
        <w:t>Ilustrações</w:t>
      </w:r>
      <w:r w:rsidR="00C832BD">
        <w:t xml:space="preserve"> e depois o tipo da legenda </w:t>
      </w:r>
      <w:r w:rsidR="00435539">
        <w:t xml:space="preserve">no campo </w:t>
      </w:r>
      <w:r w:rsidR="00435539">
        <w:rPr>
          <w:i/>
        </w:rPr>
        <w:t>Nome</w:t>
      </w:r>
      <w:r w:rsidR="00C832BD">
        <w:rPr>
          <w:i/>
        </w:rPr>
        <w:t xml:space="preserve"> da legenda</w:t>
      </w:r>
      <w:r w:rsidR="00435539">
        <w:t xml:space="preserve"> (</w:t>
      </w:r>
      <w:r w:rsidR="00C832BD">
        <w:t xml:space="preserve">Equação, </w:t>
      </w:r>
      <w:r w:rsidR="00435539">
        <w:t xml:space="preserve">Figura, </w:t>
      </w:r>
      <w:r w:rsidR="00C832BD">
        <w:t xml:space="preserve">Quadro ou </w:t>
      </w:r>
      <w:r w:rsidR="00435539">
        <w:t>Tabela)</w:t>
      </w:r>
      <w:r w:rsidR="00217095">
        <w:t>, como mostrado na Figura 5;</w:t>
      </w:r>
    </w:p>
    <w:p w:rsidR="00217095" w:rsidRDefault="00217095" w:rsidP="0081017A">
      <w:pPr>
        <w:pStyle w:val="Corpodetexto"/>
        <w:numPr>
          <w:ilvl w:val="0"/>
          <w:numId w:val="5"/>
        </w:numPr>
      </w:pPr>
      <w:r>
        <w:t>Por fim, clique em</w:t>
      </w:r>
      <w:r>
        <w:rPr>
          <w:i/>
        </w:rPr>
        <w:t xml:space="preserve"> OK</w:t>
      </w:r>
      <w:r>
        <w:t xml:space="preserve"> que o índice será formatado e montado automaticamente.</w:t>
      </w:r>
    </w:p>
    <w:p w:rsidR="00230704" w:rsidRDefault="00230704">
      <w:pPr>
        <w:pStyle w:val="Corpodetexto"/>
      </w:pPr>
    </w:p>
    <w:p w:rsidR="00C832BD" w:rsidRDefault="00C832BD" w:rsidP="00025BB7">
      <w:pPr>
        <w:pStyle w:val="Legenda"/>
        <w:ind w:left="0"/>
      </w:pPr>
      <w:bookmarkStart w:id="32" w:name="_Toc335989468"/>
      <w:r>
        <w:t xml:space="preserve">Figura </w:t>
      </w:r>
      <w:r w:rsidR="000253A4">
        <w:fldChar w:fldCharType="begin"/>
      </w:r>
      <w:r w:rsidR="000253A4">
        <w:instrText xml:space="preserve"> SEQ Figura \* ARABIC </w:instrText>
      </w:r>
      <w:r w:rsidR="000253A4">
        <w:fldChar w:fldCharType="separate"/>
      </w:r>
      <w:r w:rsidR="00527F0B">
        <w:rPr>
          <w:noProof/>
        </w:rPr>
        <w:t>5</w:t>
      </w:r>
      <w:r w:rsidR="000253A4">
        <w:rPr>
          <w:noProof/>
        </w:rPr>
        <w:fldChar w:fldCharType="end"/>
      </w:r>
      <w:r>
        <w:t xml:space="preserve"> – Criação de Índice de Figuras no Microsoft Word 2007 ou 2010</w:t>
      </w:r>
      <w:bookmarkEnd w:id="32"/>
    </w:p>
    <w:p w:rsidR="00C832BD" w:rsidRDefault="00D666BB" w:rsidP="00025BB7">
      <w:pPr>
        <w:pStyle w:val="Corpodetexto"/>
        <w:spacing w:line="240" w:lineRule="auto"/>
        <w:jc w:val="left"/>
      </w:pPr>
      <w:r>
        <w:rPr>
          <w:noProof/>
        </w:rPr>
        <mc:AlternateContent>
          <mc:Choice Requires="wps">
            <w:drawing>
              <wp:anchor distT="0" distB="0" distL="114300" distR="114300" simplePos="0" relativeHeight="251669504" behindDoc="0" locked="0" layoutInCell="1" allowOverlap="1" wp14:anchorId="046CAC11" wp14:editId="5811A878">
                <wp:simplePos x="0" y="0"/>
                <wp:positionH relativeFrom="column">
                  <wp:posOffset>3084195</wp:posOffset>
                </wp:positionH>
                <wp:positionV relativeFrom="paragraph">
                  <wp:posOffset>755015</wp:posOffset>
                </wp:positionV>
                <wp:extent cx="2578735" cy="1724660"/>
                <wp:effectExtent l="1104900" t="0" r="12065" b="27940"/>
                <wp:wrapNone/>
                <wp:docPr id="21" name="Texto Explicativo 1 21"/>
                <wp:cNvGraphicFramePr/>
                <a:graphic xmlns:a="http://schemas.openxmlformats.org/drawingml/2006/main">
                  <a:graphicData uri="http://schemas.microsoft.com/office/word/2010/wordprocessingShape">
                    <wps:wsp>
                      <wps:cNvSpPr/>
                      <wps:spPr>
                        <a:xfrm>
                          <a:off x="0" y="0"/>
                          <a:ext cx="2578735" cy="1724660"/>
                        </a:xfrm>
                        <a:prstGeom prst="borderCallout1">
                          <a:avLst>
                            <a:gd name="adj1" fmla="val 20034"/>
                            <a:gd name="adj2" fmla="val 1451"/>
                            <a:gd name="adj3" fmla="val 99645"/>
                            <a:gd name="adj4" fmla="val -42408"/>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66F4" w:rsidRDefault="001A66F4" w:rsidP="00E040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CAC11" id="Texto Explicativo 1 21" o:spid="_x0000_s1027" type="#_x0000_t47" style="position:absolute;margin-left:242.85pt;margin-top:59.45pt;width:203.05pt;height:135.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g75AIAAEYGAAAOAAAAZHJzL2Uyb0RvYy54bWysVE1v2zAMvQ/YfxB0bx27zkeDOkWQrsOA&#10;oi3WDj0rstxokEVNUhJnv36U7DjG2u0wLAeHFMkn8onk1XVTK7IT1knQBU3PR5QIzaGU+rWg355v&#10;z2aUOM90yRRoUdCDcPR68fHD1d7MRQYbUKWwBEG0m+9NQTfem3mSOL4RNXPnYIRGYwW2Zh5V+5qU&#10;lu0RvVZJNhpNkj3Y0ljgwjk8vWmNdBHxq0pw/1BVTniiCoq5+fi18bsO32RxxeavlpmN5F0a7B+y&#10;qJnUeGkPdcM8I1sr30DVkltwUPlzDnUCVSW5iDVgNenot2qeNsyIWAuS40xPk/t/sPx+92iJLAua&#10;pZRoVuMbPYvGA/nUGCU583IHJCVoRar2xs0x4sk82k5zKIa6m8rW4R8rIk2k99DTi3CE42E2ns6m&#10;F2NKONrSaZZPJvEBklO4sc5/FlCTIBR0jY8r7IopBVufRoLZ7s75yHTZpcvK75h6VSt8uB1TBNvi&#10;Iu8eduCTDX3SfBwLwgcbuFwMXS4vJ/n4LUw+9DnLs3w0C05YQ5cZSscqQpoabqVSsc2UDgcOlCzD&#10;WVRCn4uVsgQzL6hvsg5s4IWAITIJ5Ld0R8kflAgQSn8VFb5gIDgyFGfnhMk4F7ojz21YKdqrxiP8&#10;HS87ZhHriIABucIke+yW/T9gtwR0/iFUxNHrg0d/S6wN7iPizaB9H1xLDfY9AIVVdTe3/keSWmoC&#10;S75ZN7G7+/ZdQ3nAjrfQrgJn+K3EXrtjzj8yiy2EWwL3mX/AT6VgX1DoJEo2YH++dx78cSTRSske&#10;d0lB3Y8ts4IS9UXjsF6meR6WT1Ty8TRDxQ4t66FFb+sVYDNgU2N2UQz+Xh3FykL9gpOxDLeiiWmO&#10;dxeUe3tUVr7dcbg4uVguoxsuHMP8nX4yPIAHnkOjPjcvzJpu4DzO6j0c907X0y3HJ98QqWG59VBJ&#10;H4yB6ZbXTsFlFVupW6xhGw716HVa/4tfAAAA//8DAFBLAwQUAAYACAAAACEA2/LzYeAAAAALAQAA&#10;DwAAAGRycy9kb3ducmV2LnhtbEyPQU7DMBBF90jcwRokNog6gZbaIU5VIYWuKkHbA7ixSaLG4yh2&#10;k3B7hhUsR//pz/v5ZnYdG+0QWo8K0kUCzGLlTYu1gtOxfBTAQtRodOfRKvi2ATbF7U2uM+Mn/LTj&#10;IdaMSjBkWkETY59xHqrGOh0WvrdI2ZcfnI50DjU3g56o3HX8KUleuNMt0odG9/atsdXlcHUKsB/7&#10;iyz3HzuRtuXDUm7fT7tJqfu7efsKLNo5/sHwq0/qUJDT2V/RBNYpWIrVmlAKUiGBESFkSmPOCp5l&#10;sgJe5Pz/huIHAAD//wMAUEsBAi0AFAAGAAgAAAAhALaDOJL+AAAA4QEAABMAAAAAAAAAAAAAAAAA&#10;AAAAAFtDb250ZW50X1R5cGVzXS54bWxQSwECLQAUAAYACAAAACEAOP0h/9YAAACUAQAACwAAAAAA&#10;AAAAAAAAAAAvAQAAX3JlbHMvLnJlbHNQSwECLQAUAAYACAAAACEAjkJYO+QCAABGBgAADgAAAAAA&#10;AAAAAAAAAAAuAgAAZHJzL2Uyb0RvYy54bWxQSwECLQAUAAYACAAAACEA2/LzYeAAAAALAQAADwAA&#10;AAAAAAAAAAAAAAA+BQAAZHJzL2Rvd25yZXYueG1sUEsFBgAAAAAEAAQA8wAAAEsGAAAAAA==&#10;" adj="-9160,21523,313,4327" filled="f" strokecolor="#1f497d [3215]" strokeweight="2pt">
                <v:textbox>
                  <w:txbxContent>
                    <w:p w:rsidR="001A66F4" w:rsidRDefault="001A66F4" w:rsidP="00E040B3">
                      <w:pPr>
                        <w:jc w:val="center"/>
                      </w:pPr>
                    </w:p>
                  </w:txbxContent>
                </v:textbox>
                <o:callout v:ext="edit" minusy="t"/>
              </v:shape>
            </w:pict>
          </mc:Fallback>
        </mc:AlternateContent>
      </w:r>
      <w:r w:rsidR="000D2355">
        <w:rPr>
          <w:noProof/>
        </w:rPr>
        <mc:AlternateContent>
          <mc:Choice Requires="wps">
            <w:drawing>
              <wp:anchor distT="0" distB="0" distL="114300" distR="114300" simplePos="0" relativeHeight="251681792" behindDoc="0" locked="0" layoutInCell="1" allowOverlap="1" wp14:anchorId="1E402E0B" wp14:editId="1F330C54">
                <wp:simplePos x="0" y="0"/>
                <wp:positionH relativeFrom="column">
                  <wp:posOffset>3794519</wp:posOffset>
                </wp:positionH>
                <wp:positionV relativeFrom="paragraph">
                  <wp:posOffset>1936974</wp:posOffset>
                </wp:positionV>
                <wp:extent cx="734060" cy="167738"/>
                <wp:effectExtent l="0" t="0" r="27940" b="22860"/>
                <wp:wrapNone/>
                <wp:docPr id="28" name="Elipse 28"/>
                <wp:cNvGraphicFramePr/>
                <a:graphic xmlns:a="http://schemas.openxmlformats.org/drawingml/2006/main">
                  <a:graphicData uri="http://schemas.microsoft.com/office/word/2010/wordprocessingShape">
                    <wps:wsp>
                      <wps:cNvSpPr/>
                      <wps:spPr>
                        <a:xfrm>
                          <a:off x="0" y="0"/>
                          <a:ext cx="734060" cy="167738"/>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172BDD" id="Elipse 28" o:spid="_x0000_s1026" style="position:absolute;margin-left:298.8pt;margin-top:152.5pt;width:57.8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KfgIAAGIFAAAOAAAAZHJzL2Uyb0RvYy54bWysVEtvEzEQviPxHyzf6WbTkEDUTRW1FCFF&#10;bUSKena9dmNhe4ztZBN+PWPvZhNKuCAuu573fPO6ut4ZTbbCBwW2ouXFgBJhOdTKvlT02+Pduw+U&#10;hMhszTRYUdG9CPR69vbNVeOmYghr0LXwBJ3YMG1cRdcxumlRBL4WhoULcMKiUII3LCLpX4raswa9&#10;G10MB4Nx0YCvnQcuQkDubSuks+xfSsHjg5RBRKIrirnF/PX5+5y+xeyKTV88c2vFuzTYP2RhmLIY&#10;tHd1yyIjG6/+cGUU9xBAxgsOpgApFRcZA6IpB6/QrNbMiYwFixNcX6bw/9zy++3SE1VXdIidssxg&#10;jz5p5YIgyMDqNC5MUWnllr6jAj4T1J30Jv0RBNnliu77iopdJByZk8vRYIx15ygqx5PJZfZZHI2d&#10;D/GzAEPSo6JC59i5lGy7CBFjovZBK4WzcKe0zn3TNjECaFUnXibS4Igb7cmWYcsZ58LGYQKCbk40&#10;kUrWRYLXAsqvuNciudH2q5BYFoQwzMnkgfyb36ydzCRm0RuW5wx1LLtkOt1kJvKg9oaDc4a/I+kt&#10;clSwsTc2yoI/56D+3kdu9Q/oW8wJ/jPUe5wGD+2aBMfvFLZlwUJcMo97gZ3EXY8P+JEamopC96Jk&#10;Df7nOX7Sx3FFKSUN7llFw48N84IS/cXiIH8sR6O0mJkYvZ8MkfCnkudTid2YG8C+lnhVHM/PpB/1&#10;4Sk9mCc8CfMUFUXMcoxdUR79gbiJ7f7jUeFiPs9quIyOxYVdOZ6cp6qmmXvcPTHvutmMONT3cNhJ&#10;Nn01n61usrQw30SQKg/vsa5dvXGR8zB2RyddilM6ax1P4+wXAAAA//8DAFBLAwQUAAYACAAAACEA&#10;qc+MMOIAAAALAQAADwAAAGRycy9kb3ducmV2LnhtbEyPwU7DMAyG70i8Q2QkbiztyjooTScY2okD&#10;sE0IblmTNR2JU5psLW+POcHR9qff318uRmfZSfeh9SggnSTANNZetdgI2G5WVzfAQpSopPWoBXzr&#10;AIvq/KyUhfIDvurTOjaMQjAUUoCJsSs4D7XRToaJ7zTSbe97JyONfcNVLwcKd5ZPkyTnTrZIH4zs&#10;9NLo+nN9dAI6Gz8Oy/z5ST0e9s3L6su8vQ8PQlxejPd3wKIe4x8Mv/qkDhU57fwRVWBWwOx2nhMq&#10;IEtmVIqIeZpNge1ok6XXwKuS/+9Q/QAAAP//AwBQSwECLQAUAAYACAAAACEAtoM4kv4AAADhAQAA&#10;EwAAAAAAAAAAAAAAAAAAAAAAW0NvbnRlbnRfVHlwZXNdLnhtbFBLAQItABQABgAIAAAAIQA4/SH/&#10;1gAAAJQBAAALAAAAAAAAAAAAAAAAAC8BAABfcmVscy8ucmVsc1BLAQItABQABgAIAAAAIQCdAf+K&#10;fgIAAGIFAAAOAAAAAAAAAAAAAAAAAC4CAABkcnMvZTJvRG9jLnhtbFBLAQItABQABgAIAAAAIQCp&#10;z4ww4gAAAAsBAAAPAAAAAAAAAAAAAAAAANgEAABkcnMvZG93bnJldi54bWxQSwUGAAAAAAQABADz&#10;AAAA5wUAAAAA&#10;" filled="f" strokecolor="#c0504d [3205]" strokeweight="2pt"/>
            </w:pict>
          </mc:Fallback>
        </mc:AlternateContent>
      </w:r>
      <w:r w:rsidR="00C832BD">
        <w:rPr>
          <w:noProof/>
        </w:rPr>
        <mc:AlternateContent>
          <mc:Choice Requires="wps">
            <w:drawing>
              <wp:anchor distT="0" distB="0" distL="114300" distR="114300" simplePos="0" relativeHeight="251668480" behindDoc="0" locked="0" layoutInCell="1" allowOverlap="1" wp14:anchorId="3878E873" wp14:editId="117A49FD">
                <wp:simplePos x="0" y="0"/>
                <wp:positionH relativeFrom="column">
                  <wp:posOffset>-1833</wp:posOffset>
                </wp:positionH>
                <wp:positionV relativeFrom="paragraph">
                  <wp:posOffset>2364213</wp:posOffset>
                </wp:positionV>
                <wp:extent cx="2001328" cy="309880"/>
                <wp:effectExtent l="0" t="0" r="18415" b="13970"/>
                <wp:wrapNone/>
                <wp:docPr id="20" name="Elipse 20"/>
                <wp:cNvGraphicFramePr/>
                <a:graphic xmlns:a="http://schemas.openxmlformats.org/drawingml/2006/main">
                  <a:graphicData uri="http://schemas.microsoft.com/office/word/2010/wordprocessingShape">
                    <wps:wsp>
                      <wps:cNvSpPr/>
                      <wps:spPr>
                        <a:xfrm>
                          <a:off x="0" y="0"/>
                          <a:ext cx="2001328" cy="309880"/>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DDC85" id="Elipse 20" o:spid="_x0000_s1026" style="position:absolute;margin-left:-.15pt;margin-top:186.15pt;width:157.6pt;height:2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24QggIAAF8FAAAOAAAAZHJzL2Uyb0RvYy54bWysVE1v2zAMvQ/YfxB0Xx2n3dYGdYqgXYcB&#10;RVusHXpWZCkRJouapMTJfn1J2XGyLqdhF1sUyccPPfLyatNYtlYhGnAVL09GnCknoTZuUfEfz7cf&#10;zjmLSbhaWHCq4lsV+dX0/bvL1k/UGJZgaxUYgrg4aX3Flyn5SVFEuVSNiCfglUOlhtCIhGJYFHUQ&#10;LaI3thiPRp+KFkLtA0gVI97edEo+zfhaK5ketI4qMVtxzC3lb8jfOX2L6aWYLILwSyP7NMQ/ZNEI&#10;4zDoAHUjkmCrYP6CaowMEEGnEwlNAVobqXINWE05elPN01J4lWvB5kQ/tCn+P1h5v34MzNQVH2N7&#10;nGjwjb5Y46NieIHdaX2coNGTfwy9FPFIpW50aOiPRbBN7uh26KjaJCbxEp+oPB0jByTqTkcX5+cZ&#10;tNh7+xDTVwUNo0PFlc3Bcy/F+i4mDIrWOyuK5+DWWJsfzjq6iGBNTXdZIOaoaxvYWuCbp82YqkCI&#10;AyuUyLOg2rpq8iltrSII674rjT2h/HMimY17TCGlcmmHm63JTWMGg2N5zNGmsk+mtyU3lVk6OI6O&#10;Of4ZcfDIUcGlwbkxDsIxgPrnELmz31Xf1Uzlz6HeIhUCdDMSvbw1+CR3IqZHEXAokB846OkBP9pC&#10;W3HoT5wtIfw+dk/2yFXUctbikFU8/lqJoDiz3xyy+KI8O6OpzMLZx8/EwXComR9q3Kq5BnzTEleK&#10;l/lI9snujjpA84L7YEZRUSWcxNgVlynshOvUDT9uFKlms2yGk+hFunNPXhI4dZX49rx5EcH3vEzI&#10;6HvYDaSYvOFmZ0ueDmarBNpk4u772vcbpziTsd84tCYO5Wy134vTVwAAAP//AwBQSwMEFAAGAAgA&#10;AAAhAA1doibiAAAACQEAAA8AAABkcnMvZG93bnJldi54bWxMj0trwzAQhO+F/gexhV5KIj9C67qW&#10;QzF9QCGEpr30trFU28RaGUtJnH+fzam9zTLDzLfFcrK9OJjRd44UxPMIhKHa6Y4aBd9fr7MMhA9I&#10;GntHRsHJeFiW11cF5tod6dMcNqERXEI+RwVtCEMupa9bY9HP3WCIvV83Wgx8jo3UIx653PYyiaJ7&#10;abEjXmhxMFVr6t1mbxVgdletu9Uqe1vr3enjvRqal59Bqdub6fkJRDBT+AvDBZ/RoWSmrduT9qJX&#10;MEs5qCB9SFiwn8aLRxBbBYskjkGWhfz/QXkGAAD//wMAUEsBAi0AFAAGAAgAAAAhALaDOJL+AAAA&#10;4QEAABMAAAAAAAAAAAAAAAAAAAAAAFtDb250ZW50X1R5cGVzXS54bWxQSwECLQAUAAYACAAAACEA&#10;OP0h/9YAAACUAQAACwAAAAAAAAAAAAAAAAAvAQAAX3JlbHMvLnJlbHNQSwECLQAUAAYACAAAACEA&#10;TVtuEIICAABfBQAADgAAAAAAAAAAAAAAAAAuAgAAZHJzL2Uyb0RvYy54bWxQSwECLQAUAAYACAAA&#10;ACEADV2iJuIAAAAJAQAADwAAAAAAAAAAAAAAAADcBAAAZHJzL2Rvd25yZXYueG1sUEsFBgAAAAAE&#10;AAQA8wAAAOsFAAAAAA==&#10;" filled="f" strokecolor="#1f497d [3215]" strokeweight="2pt"/>
            </w:pict>
          </mc:Fallback>
        </mc:AlternateContent>
      </w:r>
      <w:r w:rsidR="00C832BD">
        <w:rPr>
          <w:noProof/>
        </w:rPr>
        <w:drawing>
          <wp:anchor distT="0" distB="0" distL="114300" distR="114300" simplePos="0" relativeHeight="251664384" behindDoc="0" locked="0" layoutInCell="1" allowOverlap="1" wp14:anchorId="1B7529F5" wp14:editId="78D75492">
            <wp:simplePos x="0" y="0"/>
            <wp:positionH relativeFrom="column">
              <wp:posOffset>3085825</wp:posOffset>
            </wp:positionH>
            <wp:positionV relativeFrom="paragraph">
              <wp:posOffset>758825</wp:posOffset>
            </wp:positionV>
            <wp:extent cx="2581275" cy="1727835"/>
            <wp:effectExtent l="0" t="0" r="9525" b="571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1275"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832BD">
        <w:rPr>
          <w:noProof/>
        </w:rPr>
        <w:drawing>
          <wp:inline distT="0" distB="0" distL="0" distR="0" wp14:anchorId="77D46A8F" wp14:editId="2B08E404">
            <wp:extent cx="4076566" cy="3312000"/>
            <wp:effectExtent l="0" t="0" r="635"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566" cy="3312000"/>
                    </a:xfrm>
                    <a:prstGeom prst="rect">
                      <a:avLst/>
                    </a:prstGeom>
                    <a:noFill/>
                    <a:ln>
                      <a:noFill/>
                    </a:ln>
                  </pic:spPr>
                </pic:pic>
              </a:graphicData>
            </a:graphic>
          </wp:inline>
        </w:drawing>
      </w:r>
    </w:p>
    <w:p w:rsidR="00A23871" w:rsidRPr="00FE0F3F" w:rsidRDefault="00A23871" w:rsidP="008122A4">
      <w:pPr>
        <w:spacing w:before="120"/>
        <w:rPr>
          <w:sz w:val="18"/>
        </w:rPr>
      </w:pPr>
      <w:r w:rsidRPr="00FE0F3F">
        <w:rPr>
          <w:sz w:val="18"/>
        </w:rPr>
        <w:t>Fonte: Produção do próprio autor.</w:t>
      </w:r>
    </w:p>
    <w:p w:rsidR="007669DD" w:rsidRDefault="007669DD" w:rsidP="007669DD">
      <w:bookmarkStart w:id="33" w:name="_Toc335309207"/>
    </w:p>
    <w:p w:rsidR="007669DD" w:rsidRDefault="007669DD" w:rsidP="007669DD">
      <w:pPr>
        <w:pStyle w:val="Corpodetexto"/>
      </w:pPr>
      <w:r>
        <w:t xml:space="preserve">Para atualizar a Lista de Figuras, devido à inclusão ou exclusão de alguma figura, basta posicionar o cursor em algum trecho da Lista e pressionar a tecla F9.  Caso apareça a caixa de texto mostrada na Figura 6, selecione sempre a segunda opção: </w:t>
      </w:r>
      <w:r w:rsidRPr="007669DD">
        <w:rPr>
          <w:i/>
        </w:rPr>
        <w:t>Atualizar o índice inteiro</w:t>
      </w:r>
      <w:r>
        <w:t>.</w:t>
      </w:r>
    </w:p>
    <w:p w:rsidR="006C729C" w:rsidRDefault="006C729C" w:rsidP="00025BB7">
      <w:pPr>
        <w:pStyle w:val="Legenda"/>
      </w:pPr>
    </w:p>
    <w:p w:rsidR="006C729C" w:rsidRDefault="006C729C" w:rsidP="00025BB7">
      <w:pPr>
        <w:pStyle w:val="Legenda"/>
      </w:pPr>
    </w:p>
    <w:p w:rsidR="009F6588" w:rsidRDefault="009F6588">
      <w:pPr>
        <w:spacing w:line="240" w:lineRule="auto"/>
        <w:jc w:val="left"/>
        <w:rPr>
          <w:sz w:val="20"/>
        </w:rPr>
      </w:pPr>
      <w:r>
        <w:br w:type="page"/>
      </w:r>
    </w:p>
    <w:p w:rsidR="007669DD" w:rsidRDefault="007669DD" w:rsidP="00025BB7">
      <w:pPr>
        <w:pStyle w:val="Legenda"/>
        <w:ind w:left="2790" w:right="2862"/>
      </w:pPr>
      <w:bookmarkStart w:id="34" w:name="_Toc335989469"/>
      <w:r>
        <w:lastRenderedPageBreak/>
        <w:t xml:space="preserve">Figura </w:t>
      </w:r>
      <w:r w:rsidR="000253A4">
        <w:fldChar w:fldCharType="begin"/>
      </w:r>
      <w:r w:rsidR="000253A4">
        <w:instrText xml:space="preserve"> SEQ Figura \* ARABIC </w:instrText>
      </w:r>
      <w:r w:rsidR="000253A4">
        <w:fldChar w:fldCharType="separate"/>
      </w:r>
      <w:r w:rsidR="00527F0B">
        <w:rPr>
          <w:noProof/>
        </w:rPr>
        <w:t>6</w:t>
      </w:r>
      <w:r w:rsidR="000253A4">
        <w:rPr>
          <w:noProof/>
        </w:rPr>
        <w:fldChar w:fldCharType="end"/>
      </w:r>
      <w:r>
        <w:t xml:space="preserve"> – Caixa de texto de atualização de Lista de Figuras</w:t>
      </w:r>
      <w:bookmarkEnd w:id="34"/>
    </w:p>
    <w:p w:rsidR="007669DD" w:rsidRDefault="007669DD" w:rsidP="00025BB7">
      <w:pPr>
        <w:pStyle w:val="Corpodetexto"/>
        <w:spacing w:line="240" w:lineRule="auto"/>
        <w:jc w:val="center"/>
        <w:rPr>
          <w:highlight w:val="yellow"/>
        </w:rPr>
      </w:pPr>
      <w:r>
        <w:rPr>
          <w:noProof/>
        </w:rPr>
        <w:drawing>
          <wp:inline distT="0" distB="0" distL="0" distR="0" wp14:anchorId="0F202EDE" wp14:editId="60B2C414">
            <wp:extent cx="2175568" cy="1248507"/>
            <wp:effectExtent l="0" t="0" r="0" b="889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2683" cy="1252590"/>
                    </a:xfrm>
                    <a:prstGeom prst="rect">
                      <a:avLst/>
                    </a:prstGeom>
                    <a:noFill/>
                    <a:ln>
                      <a:noFill/>
                    </a:ln>
                  </pic:spPr>
                </pic:pic>
              </a:graphicData>
            </a:graphic>
          </wp:inline>
        </w:drawing>
      </w:r>
    </w:p>
    <w:p w:rsidR="007669DD" w:rsidRDefault="007669DD" w:rsidP="008122A4">
      <w:pPr>
        <w:ind w:left="2790"/>
        <w:rPr>
          <w:noProof/>
        </w:rPr>
      </w:pPr>
      <w:r w:rsidRPr="00FE0F3F">
        <w:rPr>
          <w:sz w:val="18"/>
        </w:rPr>
        <w:t>Fonte: Produção do próprio autor.</w:t>
      </w:r>
      <w:r w:rsidRPr="00217095">
        <w:rPr>
          <w:noProof/>
        </w:rPr>
        <w:t xml:space="preserve"> </w:t>
      </w:r>
    </w:p>
    <w:p w:rsidR="00025BB7" w:rsidRPr="00025BB7" w:rsidRDefault="00025BB7" w:rsidP="00025BB7">
      <w:pPr>
        <w:rPr>
          <w:szCs w:val="28"/>
        </w:rPr>
      </w:pPr>
    </w:p>
    <w:p w:rsidR="00713B9E" w:rsidRDefault="00713B9E">
      <w:pPr>
        <w:pStyle w:val="Ttulo2"/>
      </w:pPr>
      <w:bookmarkStart w:id="35" w:name="_Toc25869567"/>
      <w:r>
        <w:t>Conclusões</w:t>
      </w:r>
      <w:bookmarkEnd w:id="33"/>
      <w:bookmarkEnd w:id="35"/>
    </w:p>
    <w:p w:rsidR="00880C93" w:rsidRDefault="00713B9E">
      <w:r>
        <w:t>Neste capítulo</w:t>
      </w:r>
      <w:r w:rsidR="00F22546">
        <w:t xml:space="preserve"> foram abordados temas referentes à apresentação de Figuras no texto do trabalho. </w:t>
      </w:r>
      <w:r w:rsidR="00880C93">
        <w:t>Foram apresentados e discutidos aspectos como a inserção da legenda e da fonte de consultada da Figura, bem como a criação da Lista de Figuras do trabalho.</w:t>
      </w:r>
      <w:r>
        <w:t xml:space="preserve"> </w:t>
      </w:r>
      <w:r w:rsidR="00D171D1">
        <w:t>O próximo capítulo discutirá as regras de apresentação de tabelas e quadros.</w:t>
      </w:r>
    </w:p>
    <w:p w:rsidR="00713B9E" w:rsidRDefault="00713B9E" w:rsidP="0076010F">
      <w:pPr>
        <w:pStyle w:val="Ttulo1"/>
      </w:pPr>
      <w:bookmarkStart w:id="36" w:name="_Toc523891314"/>
      <w:r>
        <w:br w:type="page"/>
      </w:r>
      <w:bookmarkStart w:id="37" w:name="_Toc523964456"/>
      <w:bookmarkStart w:id="38" w:name="_Toc335309208"/>
      <w:bookmarkStart w:id="39" w:name="_Toc25869568"/>
      <w:r w:rsidR="0076010F">
        <w:lastRenderedPageBreak/>
        <w:t xml:space="preserve">Quadros e </w:t>
      </w:r>
      <w:r>
        <w:t>tabelas</w:t>
      </w:r>
      <w:bookmarkEnd w:id="36"/>
      <w:bookmarkEnd w:id="37"/>
      <w:bookmarkEnd w:id="38"/>
      <w:bookmarkEnd w:id="39"/>
    </w:p>
    <w:p w:rsidR="00713B9E" w:rsidRDefault="00713B9E">
      <w:pPr>
        <w:pStyle w:val="Ttulo2"/>
      </w:pPr>
      <w:bookmarkStart w:id="40" w:name="_Toc335309209"/>
      <w:bookmarkStart w:id="41" w:name="_Toc25869569"/>
      <w:r>
        <w:t>Introdução</w:t>
      </w:r>
      <w:bookmarkEnd w:id="40"/>
      <w:bookmarkEnd w:id="41"/>
    </w:p>
    <w:p w:rsidR="00FE1DF3" w:rsidRDefault="00FE1DF3">
      <w:r>
        <w:t xml:space="preserve">Outros dois elementos comumente utilizados em trabalhos acadêmicos são as tabelas e os quadros. Apesar de </w:t>
      </w:r>
      <w:r w:rsidR="00F34732">
        <w:t xml:space="preserve">apresentarem certa </w:t>
      </w:r>
      <w:r>
        <w:t>semelhança</w:t>
      </w:r>
      <w:r w:rsidR="00F34732">
        <w:t xml:space="preserve"> entre si</w:t>
      </w:r>
      <w:r>
        <w:t>, estes dois elementos diferenciam-se não apenas no formato exigido pela norma, mas t</w:t>
      </w:r>
      <w:r w:rsidR="00F34732">
        <w:t>ambém pelo conteúdo que exibem</w:t>
      </w:r>
      <w:r>
        <w:t>:</w:t>
      </w:r>
    </w:p>
    <w:p w:rsidR="00F34732" w:rsidRDefault="00FE1DF3" w:rsidP="0081017A">
      <w:pPr>
        <w:pStyle w:val="PargrafodaLista"/>
        <w:numPr>
          <w:ilvl w:val="0"/>
          <w:numId w:val="6"/>
        </w:numPr>
      </w:pPr>
      <w:r>
        <w:t xml:space="preserve">Um </w:t>
      </w:r>
      <w:r w:rsidRPr="00FE1DF3">
        <w:rPr>
          <w:b/>
        </w:rPr>
        <w:t>quadro</w:t>
      </w:r>
      <w:r>
        <w:t xml:space="preserve"> apresenta </w:t>
      </w:r>
      <w:r w:rsidR="00F34732">
        <w:t>informações ou resultados qualitativos, ou seja, em forma de texto;</w:t>
      </w:r>
    </w:p>
    <w:p w:rsidR="00F34732" w:rsidRDefault="00F34732" w:rsidP="0081017A">
      <w:pPr>
        <w:pStyle w:val="PargrafodaLista"/>
        <w:numPr>
          <w:ilvl w:val="0"/>
          <w:numId w:val="6"/>
        </w:numPr>
      </w:pPr>
      <w:r>
        <w:t xml:space="preserve">Uma </w:t>
      </w:r>
      <w:r>
        <w:rPr>
          <w:b/>
        </w:rPr>
        <w:t>tabela</w:t>
      </w:r>
      <w:r>
        <w:t xml:space="preserve"> apresenta informações ou resultados quantitativos, ou seja, números tratados estatisticamente. </w:t>
      </w:r>
    </w:p>
    <w:p w:rsidR="00F34732" w:rsidRDefault="00F34732" w:rsidP="00F34732"/>
    <w:p w:rsidR="00D701B2" w:rsidRDefault="00F34732" w:rsidP="00F34732">
      <w:r>
        <w:t xml:space="preserve">É comum observar-se </w:t>
      </w:r>
      <w:r w:rsidR="00D701B2">
        <w:t>certa</w:t>
      </w:r>
      <w:r>
        <w:t xml:space="preserve"> </w:t>
      </w:r>
      <w:r w:rsidR="00D701B2">
        <w:t xml:space="preserve">dúvida e até mesmo </w:t>
      </w:r>
      <w:r>
        <w:t>confusão nos trabalhos de engenharia quanto ao uso de tabelas ou de quadros</w:t>
      </w:r>
      <w:r w:rsidR="00D701B2">
        <w:t xml:space="preserve">. A fim de eliminar esta dúvida, </w:t>
      </w:r>
      <w:r w:rsidR="0077025C">
        <w:t>devem-se</w:t>
      </w:r>
      <w:r w:rsidR="00D701B2">
        <w:t xml:space="preserve"> considerar os seguintes fatores:</w:t>
      </w:r>
    </w:p>
    <w:p w:rsidR="00D701B2" w:rsidRDefault="00D701B2" w:rsidP="0081017A">
      <w:pPr>
        <w:pStyle w:val="PargrafodaLista"/>
        <w:numPr>
          <w:ilvl w:val="0"/>
          <w:numId w:val="7"/>
        </w:numPr>
      </w:pPr>
      <w:r>
        <w:t xml:space="preserve">Uma </w:t>
      </w:r>
      <w:r w:rsidRPr="00D701B2">
        <w:rPr>
          <w:b/>
        </w:rPr>
        <w:t>tabela</w:t>
      </w:r>
      <w:r>
        <w:t xml:space="preserve"> </w:t>
      </w:r>
      <w:r w:rsidRPr="00D701B2">
        <w:rPr>
          <w:b/>
        </w:rPr>
        <w:t>não</w:t>
      </w:r>
      <w:r>
        <w:t xml:space="preserve"> pode apresentar </w:t>
      </w:r>
      <w:r w:rsidRPr="00D701B2">
        <w:rPr>
          <w:b/>
        </w:rPr>
        <w:t>somente texto</w:t>
      </w:r>
      <w:r>
        <w:t>. Se a única informação contida no elemento for textual, então ele é um quadro;</w:t>
      </w:r>
    </w:p>
    <w:p w:rsidR="00D701B2" w:rsidRDefault="00D701B2" w:rsidP="0081017A">
      <w:pPr>
        <w:pStyle w:val="PargrafodaLista"/>
        <w:numPr>
          <w:ilvl w:val="0"/>
          <w:numId w:val="7"/>
        </w:numPr>
      </w:pPr>
      <w:r>
        <w:t xml:space="preserve">Um </w:t>
      </w:r>
      <w:r w:rsidRPr="00D701B2">
        <w:rPr>
          <w:b/>
        </w:rPr>
        <w:t>quadro</w:t>
      </w:r>
      <w:r>
        <w:t xml:space="preserve"> pode </w:t>
      </w:r>
      <w:r w:rsidRPr="00D701B2">
        <w:rPr>
          <w:b/>
        </w:rPr>
        <w:t>conter números</w:t>
      </w:r>
      <w:r>
        <w:t xml:space="preserve">, porém, </w:t>
      </w:r>
      <w:r w:rsidRPr="00D701B2">
        <w:rPr>
          <w:b/>
        </w:rPr>
        <w:t>sem nenhum tipo de tratamento</w:t>
      </w:r>
      <w:r>
        <w:t xml:space="preserve"> ou de cunho </w:t>
      </w:r>
      <w:r w:rsidRPr="00D701B2">
        <w:rPr>
          <w:b/>
        </w:rPr>
        <w:t>estatístico</w:t>
      </w:r>
      <w:r>
        <w:t>. Por exemplo, ao longo do texto, pode-se ter um quadro resumido contendo os valores das constantes ou das variáveis que serão utilizadas nas equações</w:t>
      </w:r>
      <w:r w:rsidR="005C3BC2">
        <w:t xml:space="preserve"> de projeto</w:t>
      </w:r>
      <w:r>
        <w:t>. Da mesma forma, pode-se utilizar um quadro para apresentar, de forma agrupada, os valores das grandezas calculadas com as equaç</w:t>
      </w:r>
      <w:r w:rsidR="005C3BC2">
        <w:t>ões que foram apresentadas.</w:t>
      </w:r>
    </w:p>
    <w:p w:rsidR="005C3BC2" w:rsidRDefault="005C3BC2" w:rsidP="005C3BC2"/>
    <w:p w:rsidR="00FE0F3F" w:rsidRDefault="005C3BC2" w:rsidP="005C3BC2">
      <w:r>
        <w:t xml:space="preserve">A seguir, são mostrados alguns exemplos de </w:t>
      </w:r>
      <w:r w:rsidR="00FE0F3F">
        <w:t>tabelas e quadros</w:t>
      </w:r>
      <w:r>
        <w:t xml:space="preserve"> que ajudam a compreender melhor a diferença entre estes dois elementos. </w:t>
      </w:r>
    </w:p>
    <w:p w:rsidR="00FE0F3F" w:rsidRDefault="00FE0F3F" w:rsidP="005C3BC2"/>
    <w:p w:rsidR="00FE0F3F" w:rsidRDefault="00A23871" w:rsidP="005C3BC2">
      <w:r>
        <w:t xml:space="preserve">A Tabela 1 apresenta dados numéricos com tratamento estatístico, uma vez que sua função é traçar um comparativo </w:t>
      </w:r>
      <w:r w:rsidR="00795440">
        <w:t xml:space="preserve">entre a oferta interna de energia no Brasil para cada tipo de fonte energética entre os anos de 2010 e 2011. </w:t>
      </w:r>
      <w:r w:rsidR="00FE0F3F">
        <w:t xml:space="preserve">A Tabela 2, por sua vez, mostra dados percentuais com a participação de cada tipo de combustível no total da energia termelétrica gerada no país durante o ano de 2011. Nos dois casos, a análise estatística comparativa fica evidente, caracterizando o uso da tabela como elemento </w:t>
      </w:r>
      <w:r w:rsidR="00684D15">
        <w:t xml:space="preserve">para </w:t>
      </w:r>
      <w:r w:rsidR="00FE0F3F">
        <w:t>apresentação da informação.</w:t>
      </w:r>
    </w:p>
    <w:p w:rsidR="00FE0F3F" w:rsidRDefault="00FE0F3F" w:rsidP="005C3BC2"/>
    <w:p w:rsidR="005C3BC2" w:rsidRDefault="005C3BC2" w:rsidP="00025BB7">
      <w:pPr>
        <w:pStyle w:val="Legenda"/>
        <w:ind w:left="2250"/>
      </w:pPr>
      <w:bookmarkStart w:id="42" w:name="_Toc335989479"/>
      <w:r>
        <w:lastRenderedPageBreak/>
        <w:t xml:space="preserve">Tabela </w:t>
      </w:r>
      <w:r w:rsidR="000253A4">
        <w:fldChar w:fldCharType="begin"/>
      </w:r>
      <w:r w:rsidR="000253A4">
        <w:instrText xml:space="preserve"> SEQ Tabela \* ARABIC </w:instrText>
      </w:r>
      <w:r w:rsidR="000253A4">
        <w:fldChar w:fldCharType="separate"/>
      </w:r>
      <w:r w:rsidR="00527F0B">
        <w:rPr>
          <w:noProof/>
        </w:rPr>
        <w:t>1</w:t>
      </w:r>
      <w:r w:rsidR="000253A4">
        <w:rPr>
          <w:noProof/>
        </w:rPr>
        <w:fldChar w:fldCharType="end"/>
      </w:r>
      <w:r>
        <w:t xml:space="preserve"> – Oferta interna de energia no Brasil</w:t>
      </w:r>
      <w:r w:rsidR="008122A4">
        <w:t>,</w:t>
      </w:r>
      <w:r>
        <w:t xml:space="preserve"> em </w:t>
      </w:r>
      <w:proofErr w:type="spellStart"/>
      <w:r>
        <w:t>Mtep</w:t>
      </w:r>
      <w:bookmarkEnd w:id="42"/>
      <w:proofErr w:type="spellEnd"/>
    </w:p>
    <w:tbl>
      <w:tblPr>
        <w:tblW w:w="0" w:type="auto"/>
        <w:jc w:val="center"/>
        <w:tblLayout w:type="fixed"/>
        <w:tblCellMar>
          <w:left w:w="0" w:type="dxa"/>
          <w:right w:w="0" w:type="dxa"/>
        </w:tblCellMar>
        <w:tblLook w:val="0000" w:firstRow="0" w:lastRow="0" w:firstColumn="0" w:lastColumn="0" w:noHBand="0" w:noVBand="0"/>
      </w:tblPr>
      <w:tblGrid>
        <w:gridCol w:w="3018"/>
        <w:gridCol w:w="779"/>
        <w:gridCol w:w="709"/>
      </w:tblGrid>
      <w:tr w:rsidR="00A23871" w:rsidRPr="00A23871" w:rsidTr="00A23871">
        <w:trPr>
          <w:trHeight w:hRule="exact" w:val="255"/>
          <w:jc w:val="center"/>
        </w:trPr>
        <w:tc>
          <w:tcPr>
            <w:tcW w:w="3018" w:type="dxa"/>
            <w:tcBorders>
              <w:top w:val="nil"/>
              <w:left w:val="nil"/>
              <w:right w:val="nil"/>
            </w:tcBorders>
            <w:shd w:val="clear" w:color="auto" w:fill="000000" w:themeFill="text1"/>
          </w:tcPr>
          <w:p w:rsidR="005C3BC2" w:rsidRPr="00A23871" w:rsidRDefault="005C3BC2" w:rsidP="005C3BC2">
            <w:pPr>
              <w:rPr>
                <w:sz w:val="20"/>
              </w:rPr>
            </w:pPr>
            <w:r w:rsidRPr="00A23871">
              <w:rPr>
                <w:b/>
                <w:bCs/>
                <w:color w:val="FFFFFF"/>
                <w:sz w:val="20"/>
              </w:rPr>
              <w:t>Fonte</w:t>
            </w:r>
          </w:p>
        </w:tc>
        <w:tc>
          <w:tcPr>
            <w:tcW w:w="779" w:type="dxa"/>
            <w:tcBorders>
              <w:top w:val="nil"/>
              <w:left w:val="nil"/>
              <w:right w:val="nil"/>
            </w:tcBorders>
            <w:shd w:val="clear" w:color="auto" w:fill="000000" w:themeFill="text1"/>
          </w:tcPr>
          <w:p w:rsidR="005C3BC2" w:rsidRPr="00A23871" w:rsidRDefault="005C3BC2" w:rsidP="005C3BC2">
            <w:pPr>
              <w:rPr>
                <w:sz w:val="20"/>
              </w:rPr>
            </w:pPr>
            <w:r w:rsidRPr="00A23871">
              <w:rPr>
                <w:b/>
                <w:bCs/>
                <w:color w:val="FFFFFF"/>
                <w:sz w:val="20"/>
              </w:rPr>
              <w:t>2011</w:t>
            </w:r>
          </w:p>
        </w:tc>
        <w:tc>
          <w:tcPr>
            <w:tcW w:w="709" w:type="dxa"/>
            <w:tcBorders>
              <w:top w:val="nil"/>
              <w:left w:val="nil"/>
              <w:right w:val="nil"/>
            </w:tcBorders>
            <w:shd w:val="clear" w:color="auto" w:fill="000000" w:themeFill="text1"/>
          </w:tcPr>
          <w:p w:rsidR="005C3BC2" w:rsidRPr="00A23871" w:rsidRDefault="005C3BC2" w:rsidP="005C3BC2">
            <w:pPr>
              <w:rPr>
                <w:sz w:val="20"/>
              </w:rPr>
            </w:pPr>
            <w:r w:rsidRPr="00A23871">
              <w:rPr>
                <w:b/>
                <w:bCs/>
                <w:color w:val="FFFFFF"/>
                <w:sz w:val="20"/>
              </w:rPr>
              <w:t>2010</w:t>
            </w:r>
          </w:p>
        </w:tc>
      </w:tr>
      <w:tr w:rsidR="005C3BC2" w:rsidRPr="00A23871" w:rsidTr="00A23871">
        <w:trPr>
          <w:trHeight w:hRule="exact" w:val="249"/>
          <w:jc w:val="center"/>
        </w:trPr>
        <w:tc>
          <w:tcPr>
            <w:tcW w:w="3018" w:type="dxa"/>
            <w:tcBorders>
              <w:top w:val="nil"/>
              <w:left w:val="nil"/>
              <w:bottom w:val="single" w:sz="4" w:space="0" w:color="auto"/>
              <w:right w:val="nil"/>
            </w:tcBorders>
          </w:tcPr>
          <w:p w:rsidR="005C3BC2" w:rsidRPr="00A23871" w:rsidRDefault="005C3BC2" w:rsidP="005C3BC2">
            <w:pPr>
              <w:rPr>
                <w:sz w:val="20"/>
              </w:rPr>
            </w:pPr>
            <w:r w:rsidRPr="00A23871">
              <w:rPr>
                <w:sz w:val="20"/>
              </w:rPr>
              <w:t>RENOVÁVEIS</w:t>
            </w:r>
          </w:p>
        </w:tc>
        <w:tc>
          <w:tcPr>
            <w:tcW w:w="779" w:type="dxa"/>
            <w:tcBorders>
              <w:top w:val="nil"/>
              <w:left w:val="nil"/>
              <w:bottom w:val="single" w:sz="4" w:space="0" w:color="auto"/>
              <w:right w:val="nil"/>
            </w:tcBorders>
          </w:tcPr>
          <w:p w:rsidR="005C3BC2" w:rsidRPr="00A23871" w:rsidRDefault="005C3BC2" w:rsidP="005C3BC2">
            <w:pPr>
              <w:rPr>
                <w:sz w:val="20"/>
              </w:rPr>
            </w:pPr>
            <w:r w:rsidRPr="00A23871">
              <w:rPr>
                <w:sz w:val="20"/>
              </w:rPr>
              <w:t>120,1</w:t>
            </w:r>
          </w:p>
        </w:tc>
        <w:tc>
          <w:tcPr>
            <w:tcW w:w="709" w:type="dxa"/>
            <w:tcBorders>
              <w:top w:val="nil"/>
              <w:left w:val="nil"/>
              <w:bottom w:val="single" w:sz="4" w:space="0" w:color="auto"/>
              <w:right w:val="nil"/>
            </w:tcBorders>
          </w:tcPr>
          <w:p w:rsidR="005C3BC2" w:rsidRPr="00A23871" w:rsidRDefault="005C3BC2" w:rsidP="005C3BC2">
            <w:pPr>
              <w:rPr>
                <w:sz w:val="20"/>
              </w:rPr>
            </w:pPr>
            <w:r w:rsidRPr="00A23871">
              <w:rPr>
                <w:sz w:val="20"/>
              </w:rPr>
              <w:t>121,2</w:t>
            </w:r>
          </w:p>
        </w:tc>
      </w:tr>
      <w:tr w:rsidR="005C3BC2" w:rsidRPr="00A23871" w:rsidTr="00A23871">
        <w:trPr>
          <w:trHeight w:hRule="exact" w:val="249"/>
          <w:jc w:val="center"/>
        </w:trPr>
        <w:tc>
          <w:tcPr>
            <w:tcW w:w="3018" w:type="dxa"/>
            <w:tcBorders>
              <w:top w:val="single" w:sz="4" w:space="0" w:color="auto"/>
              <w:left w:val="nil"/>
              <w:bottom w:val="nil"/>
              <w:right w:val="nil"/>
            </w:tcBorders>
          </w:tcPr>
          <w:p w:rsidR="005C3BC2" w:rsidRPr="00A23871" w:rsidRDefault="005C3BC2" w:rsidP="005C3BC2">
            <w:pPr>
              <w:rPr>
                <w:sz w:val="20"/>
              </w:rPr>
            </w:pPr>
            <w:r w:rsidRPr="00A23871">
              <w:rPr>
                <w:sz w:val="20"/>
              </w:rPr>
              <w:t>Energia hidráulica e eletricidade</w:t>
            </w:r>
          </w:p>
        </w:tc>
        <w:tc>
          <w:tcPr>
            <w:tcW w:w="779" w:type="dxa"/>
            <w:tcBorders>
              <w:top w:val="single" w:sz="4" w:space="0" w:color="auto"/>
              <w:left w:val="nil"/>
              <w:bottom w:val="nil"/>
              <w:right w:val="nil"/>
            </w:tcBorders>
          </w:tcPr>
          <w:p w:rsidR="005C3BC2" w:rsidRPr="00A23871" w:rsidRDefault="005C3BC2" w:rsidP="005C3BC2">
            <w:pPr>
              <w:rPr>
                <w:sz w:val="20"/>
              </w:rPr>
            </w:pPr>
            <w:r w:rsidRPr="00A23871">
              <w:rPr>
                <w:sz w:val="20"/>
              </w:rPr>
              <w:t>39,9</w:t>
            </w:r>
          </w:p>
        </w:tc>
        <w:tc>
          <w:tcPr>
            <w:tcW w:w="709" w:type="dxa"/>
            <w:tcBorders>
              <w:top w:val="single" w:sz="4" w:space="0" w:color="auto"/>
              <w:left w:val="nil"/>
              <w:bottom w:val="nil"/>
              <w:right w:val="nil"/>
            </w:tcBorders>
          </w:tcPr>
          <w:p w:rsidR="005C3BC2" w:rsidRPr="00A23871" w:rsidRDefault="005C3BC2" w:rsidP="005C3BC2">
            <w:pPr>
              <w:rPr>
                <w:sz w:val="20"/>
              </w:rPr>
            </w:pPr>
            <w:r w:rsidRPr="00A23871">
              <w:rPr>
                <w:sz w:val="20"/>
              </w:rPr>
              <w:t>37,7</w:t>
            </w:r>
          </w:p>
        </w:tc>
      </w:tr>
      <w:tr w:rsidR="005C3BC2" w:rsidRPr="00A23871" w:rsidTr="00A23871">
        <w:trPr>
          <w:trHeight w:hRule="exact" w:val="244"/>
          <w:jc w:val="center"/>
        </w:trPr>
        <w:tc>
          <w:tcPr>
            <w:tcW w:w="3018" w:type="dxa"/>
            <w:tcBorders>
              <w:top w:val="nil"/>
              <w:left w:val="nil"/>
              <w:bottom w:val="nil"/>
              <w:right w:val="nil"/>
            </w:tcBorders>
          </w:tcPr>
          <w:p w:rsidR="005C3BC2" w:rsidRPr="00A23871" w:rsidRDefault="005C3BC2" w:rsidP="005C3BC2">
            <w:pPr>
              <w:rPr>
                <w:sz w:val="20"/>
              </w:rPr>
            </w:pPr>
            <w:r w:rsidRPr="00A23871">
              <w:rPr>
                <w:sz w:val="20"/>
              </w:rPr>
              <w:t>Biomassa da cana</w:t>
            </w:r>
          </w:p>
        </w:tc>
        <w:tc>
          <w:tcPr>
            <w:tcW w:w="779" w:type="dxa"/>
            <w:tcBorders>
              <w:top w:val="nil"/>
              <w:left w:val="nil"/>
              <w:bottom w:val="nil"/>
              <w:right w:val="nil"/>
            </w:tcBorders>
          </w:tcPr>
          <w:p w:rsidR="005C3BC2" w:rsidRPr="00A23871" w:rsidRDefault="005C3BC2" w:rsidP="005C3BC2">
            <w:pPr>
              <w:rPr>
                <w:sz w:val="20"/>
              </w:rPr>
            </w:pPr>
            <w:r w:rsidRPr="00A23871">
              <w:rPr>
                <w:sz w:val="20"/>
              </w:rPr>
              <w:t>42,8</w:t>
            </w:r>
          </w:p>
        </w:tc>
        <w:tc>
          <w:tcPr>
            <w:tcW w:w="709" w:type="dxa"/>
            <w:tcBorders>
              <w:top w:val="nil"/>
              <w:left w:val="nil"/>
              <w:bottom w:val="nil"/>
              <w:right w:val="nil"/>
            </w:tcBorders>
          </w:tcPr>
          <w:p w:rsidR="005C3BC2" w:rsidRPr="00A23871" w:rsidRDefault="005C3BC2" w:rsidP="005C3BC2">
            <w:pPr>
              <w:rPr>
                <w:sz w:val="20"/>
              </w:rPr>
            </w:pPr>
            <w:r w:rsidRPr="00A23871">
              <w:rPr>
                <w:sz w:val="20"/>
              </w:rPr>
              <w:t>47,1</w:t>
            </w:r>
          </w:p>
        </w:tc>
      </w:tr>
      <w:tr w:rsidR="005C3BC2" w:rsidRPr="00A23871" w:rsidTr="00A23871">
        <w:trPr>
          <w:trHeight w:hRule="exact" w:val="244"/>
          <w:jc w:val="center"/>
        </w:trPr>
        <w:tc>
          <w:tcPr>
            <w:tcW w:w="3018" w:type="dxa"/>
            <w:tcBorders>
              <w:top w:val="nil"/>
              <w:left w:val="nil"/>
              <w:bottom w:val="nil"/>
              <w:right w:val="nil"/>
            </w:tcBorders>
          </w:tcPr>
          <w:p w:rsidR="005C3BC2" w:rsidRPr="00A23871" w:rsidRDefault="005C3BC2" w:rsidP="005C3BC2">
            <w:pPr>
              <w:rPr>
                <w:sz w:val="20"/>
              </w:rPr>
            </w:pPr>
            <w:r w:rsidRPr="00A23871">
              <w:rPr>
                <w:sz w:val="20"/>
              </w:rPr>
              <w:t>Biomassa tradicional</w:t>
            </w:r>
          </w:p>
        </w:tc>
        <w:tc>
          <w:tcPr>
            <w:tcW w:w="779" w:type="dxa"/>
            <w:tcBorders>
              <w:top w:val="nil"/>
              <w:left w:val="nil"/>
              <w:bottom w:val="nil"/>
              <w:right w:val="nil"/>
            </w:tcBorders>
          </w:tcPr>
          <w:p w:rsidR="005C3BC2" w:rsidRPr="00A23871" w:rsidRDefault="005C3BC2" w:rsidP="005C3BC2">
            <w:pPr>
              <w:rPr>
                <w:sz w:val="20"/>
              </w:rPr>
            </w:pPr>
            <w:r w:rsidRPr="00A23871">
              <w:rPr>
                <w:sz w:val="20"/>
              </w:rPr>
              <w:t>26,3</w:t>
            </w:r>
          </w:p>
        </w:tc>
        <w:tc>
          <w:tcPr>
            <w:tcW w:w="709" w:type="dxa"/>
            <w:tcBorders>
              <w:top w:val="nil"/>
              <w:left w:val="nil"/>
              <w:bottom w:val="nil"/>
              <w:right w:val="nil"/>
            </w:tcBorders>
          </w:tcPr>
          <w:p w:rsidR="005C3BC2" w:rsidRPr="00A23871" w:rsidRDefault="005C3BC2" w:rsidP="005C3BC2">
            <w:pPr>
              <w:rPr>
                <w:sz w:val="20"/>
              </w:rPr>
            </w:pPr>
            <w:r w:rsidRPr="00A23871">
              <w:rPr>
                <w:sz w:val="20"/>
              </w:rPr>
              <w:t>26,0</w:t>
            </w:r>
          </w:p>
        </w:tc>
      </w:tr>
      <w:tr w:rsidR="00A23871" w:rsidRPr="00A23871" w:rsidTr="00A23871">
        <w:trPr>
          <w:trHeight w:hRule="exact" w:val="239"/>
          <w:jc w:val="center"/>
        </w:trPr>
        <w:tc>
          <w:tcPr>
            <w:tcW w:w="3018" w:type="dxa"/>
            <w:tcBorders>
              <w:top w:val="nil"/>
              <w:left w:val="nil"/>
              <w:bottom w:val="single" w:sz="4" w:space="0" w:color="auto"/>
              <w:right w:val="nil"/>
            </w:tcBorders>
          </w:tcPr>
          <w:p w:rsidR="005C3BC2" w:rsidRPr="00A23871" w:rsidRDefault="005C3BC2" w:rsidP="005C3BC2">
            <w:pPr>
              <w:rPr>
                <w:sz w:val="20"/>
              </w:rPr>
            </w:pPr>
            <w:r w:rsidRPr="00A23871">
              <w:rPr>
                <w:sz w:val="20"/>
              </w:rPr>
              <w:t>Outras renováveis</w:t>
            </w:r>
          </w:p>
        </w:tc>
        <w:tc>
          <w:tcPr>
            <w:tcW w:w="779" w:type="dxa"/>
            <w:tcBorders>
              <w:top w:val="nil"/>
              <w:left w:val="nil"/>
              <w:bottom w:val="single" w:sz="4" w:space="0" w:color="auto"/>
              <w:right w:val="nil"/>
            </w:tcBorders>
          </w:tcPr>
          <w:p w:rsidR="005C3BC2" w:rsidRPr="00A23871" w:rsidRDefault="005C3BC2" w:rsidP="005C3BC2">
            <w:pPr>
              <w:rPr>
                <w:sz w:val="20"/>
              </w:rPr>
            </w:pPr>
            <w:r w:rsidRPr="00A23871">
              <w:rPr>
                <w:sz w:val="20"/>
              </w:rPr>
              <w:t>11,1</w:t>
            </w:r>
          </w:p>
        </w:tc>
        <w:tc>
          <w:tcPr>
            <w:tcW w:w="709" w:type="dxa"/>
            <w:tcBorders>
              <w:top w:val="nil"/>
              <w:left w:val="nil"/>
              <w:bottom w:val="single" w:sz="4" w:space="0" w:color="auto"/>
              <w:right w:val="nil"/>
            </w:tcBorders>
          </w:tcPr>
          <w:p w:rsidR="005C3BC2" w:rsidRPr="00A23871" w:rsidRDefault="005C3BC2" w:rsidP="005C3BC2">
            <w:pPr>
              <w:rPr>
                <w:sz w:val="20"/>
              </w:rPr>
            </w:pPr>
            <w:r w:rsidRPr="00A23871">
              <w:rPr>
                <w:sz w:val="20"/>
              </w:rPr>
              <w:t>10,4</w:t>
            </w:r>
          </w:p>
        </w:tc>
      </w:tr>
      <w:tr w:rsidR="00A23871" w:rsidRPr="00A23871" w:rsidTr="00A23871">
        <w:trPr>
          <w:trHeight w:hRule="exact" w:val="244"/>
          <w:jc w:val="center"/>
        </w:trPr>
        <w:tc>
          <w:tcPr>
            <w:tcW w:w="3018" w:type="dxa"/>
            <w:tcBorders>
              <w:top w:val="single" w:sz="4" w:space="0" w:color="auto"/>
              <w:left w:val="nil"/>
              <w:bottom w:val="single" w:sz="4" w:space="0" w:color="auto"/>
              <w:right w:val="nil"/>
            </w:tcBorders>
          </w:tcPr>
          <w:p w:rsidR="005C3BC2" w:rsidRPr="00A23871" w:rsidRDefault="005C3BC2" w:rsidP="005C3BC2">
            <w:pPr>
              <w:rPr>
                <w:sz w:val="20"/>
              </w:rPr>
            </w:pPr>
            <w:r w:rsidRPr="00A23871">
              <w:rPr>
                <w:sz w:val="20"/>
              </w:rPr>
              <w:t>NÃO RENOVÁVEIS</w:t>
            </w:r>
          </w:p>
        </w:tc>
        <w:tc>
          <w:tcPr>
            <w:tcW w:w="779" w:type="dxa"/>
            <w:tcBorders>
              <w:top w:val="single" w:sz="4" w:space="0" w:color="auto"/>
              <w:left w:val="nil"/>
              <w:bottom w:val="single" w:sz="4" w:space="0" w:color="auto"/>
              <w:right w:val="nil"/>
            </w:tcBorders>
          </w:tcPr>
          <w:p w:rsidR="005C3BC2" w:rsidRPr="00A23871" w:rsidRDefault="005C3BC2" w:rsidP="005C3BC2">
            <w:pPr>
              <w:rPr>
                <w:sz w:val="20"/>
              </w:rPr>
            </w:pPr>
            <w:r w:rsidRPr="00A23871">
              <w:rPr>
                <w:sz w:val="20"/>
              </w:rPr>
              <w:t>152,2</w:t>
            </w:r>
          </w:p>
        </w:tc>
        <w:tc>
          <w:tcPr>
            <w:tcW w:w="709" w:type="dxa"/>
            <w:tcBorders>
              <w:top w:val="single" w:sz="4" w:space="0" w:color="auto"/>
              <w:left w:val="nil"/>
              <w:bottom w:val="single" w:sz="4" w:space="0" w:color="auto"/>
              <w:right w:val="nil"/>
            </w:tcBorders>
          </w:tcPr>
          <w:p w:rsidR="005C3BC2" w:rsidRPr="00A23871" w:rsidRDefault="005C3BC2" w:rsidP="005C3BC2">
            <w:pPr>
              <w:rPr>
                <w:sz w:val="20"/>
              </w:rPr>
            </w:pPr>
            <w:r w:rsidRPr="00A23871">
              <w:rPr>
                <w:sz w:val="20"/>
              </w:rPr>
              <w:t>147,6</w:t>
            </w:r>
          </w:p>
        </w:tc>
      </w:tr>
      <w:tr w:rsidR="005C3BC2" w:rsidRPr="00A23871" w:rsidTr="00A23871">
        <w:trPr>
          <w:trHeight w:hRule="exact" w:val="249"/>
          <w:jc w:val="center"/>
        </w:trPr>
        <w:tc>
          <w:tcPr>
            <w:tcW w:w="3018" w:type="dxa"/>
            <w:tcBorders>
              <w:top w:val="single" w:sz="4" w:space="0" w:color="auto"/>
              <w:left w:val="nil"/>
              <w:bottom w:val="nil"/>
              <w:right w:val="nil"/>
            </w:tcBorders>
          </w:tcPr>
          <w:p w:rsidR="005C3BC2" w:rsidRPr="00A23871" w:rsidRDefault="005C3BC2" w:rsidP="005C3BC2">
            <w:pPr>
              <w:rPr>
                <w:sz w:val="20"/>
              </w:rPr>
            </w:pPr>
            <w:r w:rsidRPr="00A23871">
              <w:rPr>
                <w:sz w:val="20"/>
              </w:rPr>
              <w:t>Petróleo</w:t>
            </w:r>
          </w:p>
        </w:tc>
        <w:tc>
          <w:tcPr>
            <w:tcW w:w="779" w:type="dxa"/>
            <w:tcBorders>
              <w:top w:val="single" w:sz="4" w:space="0" w:color="auto"/>
              <w:left w:val="nil"/>
              <w:bottom w:val="nil"/>
              <w:right w:val="nil"/>
            </w:tcBorders>
          </w:tcPr>
          <w:p w:rsidR="005C3BC2" w:rsidRPr="00A23871" w:rsidRDefault="005C3BC2" w:rsidP="005C3BC2">
            <w:pPr>
              <w:rPr>
                <w:sz w:val="20"/>
              </w:rPr>
            </w:pPr>
            <w:r w:rsidRPr="00A23871">
              <w:rPr>
                <w:sz w:val="20"/>
              </w:rPr>
              <w:t>105,2</w:t>
            </w:r>
          </w:p>
        </w:tc>
        <w:tc>
          <w:tcPr>
            <w:tcW w:w="709" w:type="dxa"/>
            <w:tcBorders>
              <w:top w:val="single" w:sz="4" w:space="0" w:color="auto"/>
              <w:left w:val="nil"/>
              <w:bottom w:val="nil"/>
              <w:right w:val="nil"/>
            </w:tcBorders>
          </w:tcPr>
          <w:p w:rsidR="005C3BC2" w:rsidRPr="00A23871" w:rsidRDefault="005C3BC2" w:rsidP="005C3BC2">
            <w:pPr>
              <w:rPr>
                <w:sz w:val="20"/>
              </w:rPr>
            </w:pPr>
            <w:r w:rsidRPr="00A23871">
              <w:rPr>
                <w:sz w:val="20"/>
              </w:rPr>
              <w:t>101,7</w:t>
            </w:r>
          </w:p>
        </w:tc>
      </w:tr>
      <w:tr w:rsidR="005C3BC2" w:rsidRPr="00A23871" w:rsidTr="00A23871">
        <w:trPr>
          <w:trHeight w:hRule="exact" w:val="244"/>
          <w:jc w:val="center"/>
        </w:trPr>
        <w:tc>
          <w:tcPr>
            <w:tcW w:w="3018" w:type="dxa"/>
            <w:tcBorders>
              <w:top w:val="nil"/>
              <w:left w:val="nil"/>
              <w:bottom w:val="nil"/>
              <w:right w:val="nil"/>
            </w:tcBorders>
          </w:tcPr>
          <w:p w:rsidR="005C3BC2" w:rsidRPr="00A23871" w:rsidRDefault="005C3BC2" w:rsidP="005C3BC2">
            <w:pPr>
              <w:rPr>
                <w:sz w:val="20"/>
              </w:rPr>
            </w:pPr>
            <w:r w:rsidRPr="00A23871">
              <w:rPr>
                <w:sz w:val="20"/>
              </w:rPr>
              <w:t>Gás natural</w:t>
            </w:r>
          </w:p>
        </w:tc>
        <w:tc>
          <w:tcPr>
            <w:tcW w:w="779" w:type="dxa"/>
            <w:tcBorders>
              <w:top w:val="nil"/>
              <w:left w:val="nil"/>
              <w:bottom w:val="nil"/>
              <w:right w:val="nil"/>
            </w:tcBorders>
          </w:tcPr>
          <w:p w:rsidR="005C3BC2" w:rsidRPr="00A23871" w:rsidRDefault="005C3BC2" w:rsidP="005C3BC2">
            <w:pPr>
              <w:rPr>
                <w:sz w:val="20"/>
              </w:rPr>
            </w:pPr>
            <w:r w:rsidRPr="00A23871">
              <w:rPr>
                <w:sz w:val="20"/>
              </w:rPr>
              <w:t>27,6</w:t>
            </w:r>
          </w:p>
        </w:tc>
        <w:tc>
          <w:tcPr>
            <w:tcW w:w="709" w:type="dxa"/>
            <w:tcBorders>
              <w:top w:val="nil"/>
              <w:left w:val="nil"/>
              <w:bottom w:val="nil"/>
              <w:right w:val="nil"/>
            </w:tcBorders>
          </w:tcPr>
          <w:p w:rsidR="005C3BC2" w:rsidRPr="00A23871" w:rsidRDefault="005C3BC2" w:rsidP="005C3BC2">
            <w:pPr>
              <w:rPr>
                <w:sz w:val="20"/>
              </w:rPr>
            </w:pPr>
            <w:r w:rsidRPr="00A23871">
              <w:rPr>
                <w:sz w:val="20"/>
              </w:rPr>
              <w:t>27,5</w:t>
            </w:r>
          </w:p>
        </w:tc>
      </w:tr>
      <w:tr w:rsidR="005C3BC2" w:rsidRPr="00A23871" w:rsidTr="00A23871">
        <w:trPr>
          <w:trHeight w:hRule="exact" w:val="244"/>
          <w:jc w:val="center"/>
        </w:trPr>
        <w:tc>
          <w:tcPr>
            <w:tcW w:w="3018" w:type="dxa"/>
            <w:tcBorders>
              <w:top w:val="nil"/>
              <w:left w:val="nil"/>
              <w:right w:val="nil"/>
            </w:tcBorders>
          </w:tcPr>
          <w:p w:rsidR="005C3BC2" w:rsidRPr="00A23871" w:rsidRDefault="005C3BC2" w:rsidP="005C3BC2">
            <w:pPr>
              <w:rPr>
                <w:sz w:val="20"/>
              </w:rPr>
            </w:pPr>
            <w:r w:rsidRPr="00A23871">
              <w:rPr>
                <w:sz w:val="20"/>
              </w:rPr>
              <w:t>Carvão mineral</w:t>
            </w:r>
          </w:p>
        </w:tc>
        <w:tc>
          <w:tcPr>
            <w:tcW w:w="779" w:type="dxa"/>
            <w:tcBorders>
              <w:top w:val="nil"/>
              <w:left w:val="nil"/>
              <w:right w:val="nil"/>
            </w:tcBorders>
          </w:tcPr>
          <w:p w:rsidR="005C3BC2" w:rsidRPr="00A23871" w:rsidRDefault="005C3BC2" w:rsidP="005C3BC2">
            <w:pPr>
              <w:rPr>
                <w:sz w:val="20"/>
              </w:rPr>
            </w:pPr>
            <w:r w:rsidRPr="00A23871">
              <w:rPr>
                <w:sz w:val="20"/>
              </w:rPr>
              <w:t>15,2</w:t>
            </w:r>
          </w:p>
        </w:tc>
        <w:tc>
          <w:tcPr>
            <w:tcW w:w="709" w:type="dxa"/>
            <w:tcBorders>
              <w:top w:val="nil"/>
              <w:left w:val="nil"/>
              <w:right w:val="nil"/>
            </w:tcBorders>
          </w:tcPr>
          <w:p w:rsidR="005C3BC2" w:rsidRPr="00A23871" w:rsidRDefault="005C3BC2" w:rsidP="005C3BC2">
            <w:pPr>
              <w:rPr>
                <w:sz w:val="20"/>
              </w:rPr>
            </w:pPr>
            <w:r w:rsidRPr="00A23871">
              <w:rPr>
                <w:sz w:val="20"/>
              </w:rPr>
              <w:t>14,5</w:t>
            </w:r>
          </w:p>
        </w:tc>
      </w:tr>
      <w:tr w:rsidR="005C3BC2" w:rsidRPr="00A23871" w:rsidTr="00A23871">
        <w:trPr>
          <w:trHeight w:hRule="exact" w:val="239"/>
          <w:jc w:val="center"/>
        </w:trPr>
        <w:tc>
          <w:tcPr>
            <w:tcW w:w="3018" w:type="dxa"/>
            <w:tcBorders>
              <w:top w:val="nil"/>
              <w:left w:val="nil"/>
              <w:bottom w:val="single" w:sz="4" w:space="0" w:color="auto"/>
              <w:right w:val="nil"/>
            </w:tcBorders>
          </w:tcPr>
          <w:p w:rsidR="005C3BC2" w:rsidRPr="00A23871" w:rsidRDefault="005C3BC2" w:rsidP="005C3BC2">
            <w:pPr>
              <w:rPr>
                <w:sz w:val="20"/>
              </w:rPr>
            </w:pPr>
            <w:r w:rsidRPr="00A23871">
              <w:rPr>
                <w:sz w:val="20"/>
              </w:rPr>
              <w:t>Urânio (U3O8)</w:t>
            </w:r>
          </w:p>
        </w:tc>
        <w:tc>
          <w:tcPr>
            <w:tcW w:w="779" w:type="dxa"/>
            <w:tcBorders>
              <w:top w:val="nil"/>
              <w:left w:val="nil"/>
              <w:bottom w:val="single" w:sz="4" w:space="0" w:color="auto"/>
              <w:right w:val="nil"/>
            </w:tcBorders>
          </w:tcPr>
          <w:p w:rsidR="005C3BC2" w:rsidRPr="00A23871" w:rsidRDefault="005C3BC2" w:rsidP="005C3BC2">
            <w:pPr>
              <w:rPr>
                <w:sz w:val="20"/>
              </w:rPr>
            </w:pPr>
            <w:r w:rsidRPr="00A23871">
              <w:rPr>
                <w:sz w:val="20"/>
              </w:rPr>
              <w:t>4,1</w:t>
            </w:r>
          </w:p>
        </w:tc>
        <w:tc>
          <w:tcPr>
            <w:tcW w:w="709" w:type="dxa"/>
            <w:tcBorders>
              <w:top w:val="nil"/>
              <w:left w:val="nil"/>
              <w:bottom w:val="single" w:sz="4" w:space="0" w:color="auto"/>
              <w:right w:val="nil"/>
            </w:tcBorders>
          </w:tcPr>
          <w:p w:rsidR="005C3BC2" w:rsidRPr="00A23871" w:rsidRDefault="005C3BC2" w:rsidP="005C3BC2">
            <w:pPr>
              <w:rPr>
                <w:sz w:val="20"/>
              </w:rPr>
            </w:pPr>
            <w:r w:rsidRPr="00A23871">
              <w:rPr>
                <w:sz w:val="20"/>
              </w:rPr>
              <w:t>3,9</w:t>
            </w:r>
          </w:p>
        </w:tc>
      </w:tr>
    </w:tbl>
    <w:p w:rsidR="00A23871" w:rsidRPr="00FE0F3F" w:rsidRDefault="00A23871" w:rsidP="00A23871">
      <w:pPr>
        <w:spacing w:before="120"/>
        <w:ind w:left="2268"/>
        <w:rPr>
          <w:sz w:val="18"/>
        </w:rPr>
      </w:pPr>
      <w:r w:rsidRPr="00FE0F3F">
        <w:rPr>
          <w:sz w:val="18"/>
        </w:rPr>
        <w:t>Fonte: EPE (2012).</w:t>
      </w:r>
    </w:p>
    <w:p w:rsidR="005C3BC2" w:rsidRDefault="005C3BC2" w:rsidP="005C3BC2"/>
    <w:p w:rsidR="00871CA2" w:rsidRDefault="00FE0F3F" w:rsidP="00025BB7">
      <w:pPr>
        <w:pStyle w:val="Legenda"/>
        <w:ind w:left="2160"/>
      </w:pPr>
      <w:bookmarkStart w:id="43" w:name="_Toc335989480"/>
      <w:r>
        <w:t xml:space="preserve">Tabela </w:t>
      </w:r>
      <w:r w:rsidR="000253A4">
        <w:fldChar w:fldCharType="begin"/>
      </w:r>
      <w:r w:rsidR="000253A4">
        <w:instrText xml:space="preserve"> SEQ Tabela \* ARABIC </w:instrText>
      </w:r>
      <w:r w:rsidR="000253A4">
        <w:fldChar w:fldCharType="separate"/>
      </w:r>
      <w:r w:rsidR="00527F0B">
        <w:rPr>
          <w:noProof/>
        </w:rPr>
        <w:t>2</w:t>
      </w:r>
      <w:r w:rsidR="000253A4">
        <w:rPr>
          <w:noProof/>
        </w:rPr>
        <w:fldChar w:fldCharType="end"/>
      </w:r>
      <w:r>
        <w:t xml:space="preserve"> – Participação de cada fonte termelétrica em 2011</w:t>
      </w:r>
      <w:bookmarkEnd w:id="43"/>
    </w:p>
    <w:tbl>
      <w:tblPr>
        <w:tblW w:w="0" w:type="auto"/>
        <w:jc w:val="center"/>
        <w:tblLayout w:type="fixed"/>
        <w:tblCellMar>
          <w:left w:w="0" w:type="dxa"/>
          <w:right w:w="0" w:type="dxa"/>
        </w:tblCellMar>
        <w:tblLook w:val="0000" w:firstRow="0" w:lastRow="0" w:firstColumn="0" w:lastColumn="0" w:noHBand="0" w:noVBand="0"/>
      </w:tblPr>
      <w:tblGrid>
        <w:gridCol w:w="3479"/>
        <w:gridCol w:w="1291"/>
      </w:tblGrid>
      <w:tr w:rsidR="00871CA2" w:rsidRPr="00A23871" w:rsidTr="00025BB7">
        <w:trPr>
          <w:trHeight w:hRule="exact" w:val="249"/>
          <w:jc w:val="center"/>
        </w:trPr>
        <w:tc>
          <w:tcPr>
            <w:tcW w:w="3479" w:type="dxa"/>
            <w:tcBorders>
              <w:top w:val="single" w:sz="4" w:space="0" w:color="auto"/>
              <w:left w:val="nil"/>
              <w:bottom w:val="nil"/>
              <w:right w:val="nil"/>
            </w:tcBorders>
          </w:tcPr>
          <w:p w:rsidR="00871CA2" w:rsidRPr="00A23871" w:rsidRDefault="00871CA2" w:rsidP="00871CA2">
            <w:pPr>
              <w:rPr>
                <w:sz w:val="20"/>
              </w:rPr>
            </w:pPr>
            <w:r>
              <w:rPr>
                <w:sz w:val="20"/>
              </w:rPr>
              <w:t>Biomassa*</w:t>
            </w:r>
          </w:p>
        </w:tc>
        <w:tc>
          <w:tcPr>
            <w:tcW w:w="1291" w:type="dxa"/>
            <w:tcBorders>
              <w:top w:val="single" w:sz="4" w:space="0" w:color="auto"/>
              <w:left w:val="nil"/>
              <w:bottom w:val="nil"/>
              <w:right w:val="nil"/>
            </w:tcBorders>
          </w:tcPr>
          <w:p w:rsidR="00871CA2" w:rsidRPr="00A23871" w:rsidRDefault="00871CA2" w:rsidP="00871CA2">
            <w:pPr>
              <w:rPr>
                <w:sz w:val="20"/>
              </w:rPr>
            </w:pPr>
            <w:r>
              <w:rPr>
                <w:sz w:val="20"/>
              </w:rPr>
              <w:t>36,8%</w:t>
            </w:r>
          </w:p>
        </w:tc>
      </w:tr>
      <w:tr w:rsidR="00871CA2" w:rsidRPr="00A23871" w:rsidTr="00025BB7">
        <w:trPr>
          <w:trHeight w:hRule="exact" w:val="244"/>
          <w:jc w:val="center"/>
        </w:trPr>
        <w:tc>
          <w:tcPr>
            <w:tcW w:w="3479" w:type="dxa"/>
            <w:tcBorders>
              <w:top w:val="nil"/>
              <w:left w:val="nil"/>
              <w:bottom w:val="nil"/>
              <w:right w:val="nil"/>
            </w:tcBorders>
          </w:tcPr>
          <w:p w:rsidR="00871CA2" w:rsidRPr="00A23871" w:rsidRDefault="00871CA2" w:rsidP="00871CA2">
            <w:pPr>
              <w:rPr>
                <w:sz w:val="20"/>
              </w:rPr>
            </w:pPr>
            <w:r>
              <w:rPr>
                <w:sz w:val="20"/>
              </w:rPr>
              <w:t>Gás Natural</w:t>
            </w:r>
          </w:p>
        </w:tc>
        <w:tc>
          <w:tcPr>
            <w:tcW w:w="1291" w:type="dxa"/>
            <w:tcBorders>
              <w:top w:val="nil"/>
              <w:left w:val="nil"/>
              <w:bottom w:val="nil"/>
              <w:right w:val="nil"/>
            </w:tcBorders>
          </w:tcPr>
          <w:p w:rsidR="00871CA2" w:rsidRPr="00A23871" w:rsidRDefault="00871CA2" w:rsidP="00871CA2">
            <w:pPr>
              <w:rPr>
                <w:sz w:val="20"/>
              </w:rPr>
            </w:pPr>
            <w:r>
              <w:rPr>
                <w:sz w:val="20"/>
              </w:rPr>
              <w:t>25,8%</w:t>
            </w:r>
          </w:p>
        </w:tc>
      </w:tr>
      <w:tr w:rsidR="00871CA2" w:rsidRPr="00A23871" w:rsidTr="00025BB7">
        <w:trPr>
          <w:trHeight w:hRule="exact" w:val="244"/>
          <w:jc w:val="center"/>
        </w:trPr>
        <w:tc>
          <w:tcPr>
            <w:tcW w:w="3479" w:type="dxa"/>
            <w:tcBorders>
              <w:top w:val="nil"/>
              <w:left w:val="nil"/>
              <w:bottom w:val="nil"/>
              <w:right w:val="nil"/>
            </w:tcBorders>
          </w:tcPr>
          <w:p w:rsidR="00871CA2" w:rsidRPr="00A23871" w:rsidRDefault="00871CA2" w:rsidP="00871CA2">
            <w:pPr>
              <w:rPr>
                <w:sz w:val="20"/>
              </w:rPr>
            </w:pPr>
            <w:r>
              <w:rPr>
                <w:sz w:val="20"/>
              </w:rPr>
              <w:t>Nuclear</w:t>
            </w:r>
          </w:p>
        </w:tc>
        <w:tc>
          <w:tcPr>
            <w:tcW w:w="1291" w:type="dxa"/>
            <w:tcBorders>
              <w:top w:val="nil"/>
              <w:left w:val="nil"/>
              <w:bottom w:val="nil"/>
              <w:right w:val="nil"/>
            </w:tcBorders>
          </w:tcPr>
          <w:p w:rsidR="00871CA2" w:rsidRPr="00A23871" w:rsidRDefault="00871CA2" w:rsidP="00871CA2">
            <w:pPr>
              <w:rPr>
                <w:sz w:val="20"/>
              </w:rPr>
            </w:pPr>
            <w:r>
              <w:rPr>
                <w:sz w:val="20"/>
              </w:rPr>
              <w:t>15,4%</w:t>
            </w:r>
          </w:p>
        </w:tc>
      </w:tr>
      <w:tr w:rsidR="00871CA2" w:rsidRPr="00A23871" w:rsidTr="00025BB7">
        <w:trPr>
          <w:trHeight w:hRule="exact" w:val="244"/>
          <w:jc w:val="center"/>
        </w:trPr>
        <w:tc>
          <w:tcPr>
            <w:tcW w:w="3479" w:type="dxa"/>
            <w:tcBorders>
              <w:top w:val="nil"/>
              <w:left w:val="nil"/>
              <w:bottom w:val="nil"/>
              <w:right w:val="nil"/>
            </w:tcBorders>
          </w:tcPr>
          <w:p w:rsidR="00871CA2" w:rsidRPr="00A23871" w:rsidRDefault="00871CA2" w:rsidP="00871CA2">
            <w:pPr>
              <w:rPr>
                <w:sz w:val="20"/>
              </w:rPr>
            </w:pPr>
            <w:r>
              <w:rPr>
                <w:sz w:val="20"/>
              </w:rPr>
              <w:t>Derivados de Petróleo</w:t>
            </w:r>
          </w:p>
        </w:tc>
        <w:tc>
          <w:tcPr>
            <w:tcW w:w="1291" w:type="dxa"/>
            <w:tcBorders>
              <w:top w:val="nil"/>
              <w:left w:val="nil"/>
              <w:bottom w:val="nil"/>
              <w:right w:val="nil"/>
            </w:tcBorders>
          </w:tcPr>
          <w:p w:rsidR="00871CA2" w:rsidRPr="00A23871" w:rsidRDefault="00871CA2" w:rsidP="00871CA2">
            <w:pPr>
              <w:rPr>
                <w:sz w:val="20"/>
              </w:rPr>
            </w:pPr>
            <w:r>
              <w:rPr>
                <w:sz w:val="20"/>
              </w:rPr>
              <w:t>14,2%</w:t>
            </w:r>
          </w:p>
        </w:tc>
      </w:tr>
      <w:tr w:rsidR="00871CA2" w:rsidRPr="00A23871" w:rsidTr="00025BB7">
        <w:trPr>
          <w:trHeight w:hRule="exact" w:val="239"/>
          <w:jc w:val="center"/>
        </w:trPr>
        <w:tc>
          <w:tcPr>
            <w:tcW w:w="3479" w:type="dxa"/>
            <w:tcBorders>
              <w:top w:val="nil"/>
              <w:left w:val="nil"/>
              <w:bottom w:val="single" w:sz="4" w:space="0" w:color="auto"/>
              <w:right w:val="nil"/>
            </w:tcBorders>
          </w:tcPr>
          <w:p w:rsidR="00871CA2" w:rsidRPr="00A23871" w:rsidRDefault="00871CA2" w:rsidP="00871CA2">
            <w:pPr>
              <w:rPr>
                <w:sz w:val="20"/>
              </w:rPr>
            </w:pPr>
            <w:r>
              <w:rPr>
                <w:sz w:val="20"/>
              </w:rPr>
              <w:t>Carvão e Derivados</w:t>
            </w:r>
          </w:p>
        </w:tc>
        <w:tc>
          <w:tcPr>
            <w:tcW w:w="1291" w:type="dxa"/>
            <w:tcBorders>
              <w:top w:val="nil"/>
              <w:left w:val="nil"/>
              <w:bottom w:val="single" w:sz="4" w:space="0" w:color="auto"/>
              <w:right w:val="nil"/>
            </w:tcBorders>
          </w:tcPr>
          <w:p w:rsidR="00871CA2" w:rsidRPr="00A23871" w:rsidRDefault="00871CA2" w:rsidP="00871CA2">
            <w:pPr>
              <w:rPr>
                <w:sz w:val="20"/>
              </w:rPr>
            </w:pPr>
            <w:r>
              <w:rPr>
                <w:sz w:val="20"/>
              </w:rPr>
              <w:t>7,8%</w:t>
            </w:r>
          </w:p>
        </w:tc>
      </w:tr>
    </w:tbl>
    <w:p w:rsidR="00FE0F3F" w:rsidRPr="00FE0F3F" w:rsidRDefault="00FE0F3F" w:rsidP="00025BB7">
      <w:pPr>
        <w:spacing w:before="120" w:line="240" w:lineRule="auto"/>
        <w:ind w:left="2160"/>
        <w:rPr>
          <w:sz w:val="18"/>
        </w:rPr>
      </w:pPr>
      <w:r w:rsidRPr="00FE0F3F">
        <w:rPr>
          <w:sz w:val="18"/>
        </w:rPr>
        <w:t>Fonte: EPE (2012).</w:t>
      </w:r>
    </w:p>
    <w:p w:rsidR="00871CA2" w:rsidRPr="00FE0F3F" w:rsidRDefault="00871CA2" w:rsidP="00025BB7">
      <w:pPr>
        <w:tabs>
          <w:tab w:val="left" w:pos="2880"/>
        </w:tabs>
        <w:spacing w:line="240" w:lineRule="auto"/>
        <w:ind w:left="2610" w:right="1843" w:hanging="450"/>
        <w:jc w:val="left"/>
        <w:rPr>
          <w:iCs/>
          <w:sz w:val="18"/>
        </w:rPr>
      </w:pPr>
      <w:r w:rsidRPr="00FE0F3F">
        <w:rPr>
          <w:iCs/>
          <w:sz w:val="18"/>
        </w:rPr>
        <w:t>Nota:</w:t>
      </w:r>
      <w:r w:rsidR="00025BB7">
        <w:rPr>
          <w:iCs/>
          <w:sz w:val="18"/>
        </w:rPr>
        <w:t xml:space="preserve"> </w:t>
      </w:r>
      <w:r w:rsidRPr="00FE0F3F">
        <w:rPr>
          <w:iCs/>
          <w:sz w:val="18"/>
        </w:rPr>
        <w:t xml:space="preserve">* Inclui bagaço de cana-de-açúcar, lixívia, lenha, e outras </w:t>
      </w:r>
      <w:r w:rsidR="00B31228" w:rsidRPr="00FE0F3F">
        <w:rPr>
          <w:iCs/>
          <w:sz w:val="18"/>
        </w:rPr>
        <w:t>recuperações.</w:t>
      </w:r>
    </w:p>
    <w:p w:rsidR="00871CA2" w:rsidRDefault="00871CA2" w:rsidP="00871CA2"/>
    <w:p w:rsidR="00FE0F3F" w:rsidRDefault="00FE0F3F" w:rsidP="00FE0F3F">
      <w:r>
        <w:t xml:space="preserve">O Quadro 2 mostra um exemplo de apresentação de dados puramente qualitativos. Toda a informação é apresentada em forma de texto, logo, o uso de um quadro </w:t>
      </w:r>
      <w:r w:rsidR="00684D15">
        <w:t>é obrigatório</w:t>
      </w:r>
      <w:r>
        <w:t>.</w:t>
      </w:r>
    </w:p>
    <w:p w:rsidR="00FE0F3F" w:rsidRPr="00871CA2" w:rsidRDefault="00FE0F3F" w:rsidP="00871CA2"/>
    <w:p w:rsidR="00FE0F3F" w:rsidRDefault="00FE0F3F" w:rsidP="00025BB7">
      <w:pPr>
        <w:pStyle w:val="Legenda"/>
        <w:ind w:left="630"/>
      </w:pPr>
      <w:bookmarkStart w:id="44" w:name="_Toc335989477"/>
      <w:r>
        <w:t xml:space="preserve">Quadro </w:t>
      </w:r>
      <w:r w:rsidR="000253A4">
        <w:fldChar w:fldCharType="begin"/>
      </w:r>
      <w:r w:rsidR="000253A4">
        <w:instrText xml:space="preserve"> SEQ Quadro \* ARABIC </w:instrText>
      </w:r>
      <w:r w:rsidR="000253A4">
        <w:fldChar w:fldCharType="separate"/>
      </w:r>
      <w:r w:rsidR="00527F0B">
        <w:rPr>
          <w:noProof/>
        </w:rPr>
        <w:t>2</w:t>
      </w:r>
      <w:r w:rsidR="000253A4">
        <w:rPr>
          <w:noProof/>
        </w:rPr>
        <w:fldChar w:fldCharType="end"/>
      </w:r>
      <w:r>
        <w:t xml:space="preserve"> – Diferenças entre Racionamento e Racionalização em Conservação de Energia</w:t>
      </w:r>
      <w:bookmarkEnd w:id="44"/>
    </w:p>
    <w:tbl>
      <w:tblPr>
        <w:tblStyle w:val="Tabelacomgrade"/>
        <w:tblW w:w="0" w:type="auto"/>
        <w:jc w:val="center"/>
        <w:tblLook w:val="04A0" w:firstRow="1" w:lastRow="0" w:firstColumn="1" w:lastColumn="0" w:noHBand="0" w:noVBand="1"/>
      </w:tblPr>
      <w:tblGrid>
        <w:gridCol w:w="3912"/>
        <w:gridCol w:w="3823"/>
      </w:tblGrid>
      <w:tr w:rsidR="00FE0F3F" w:rsidRPr="00FE0F3F" w:rsidTr="00D666BB">
        <w:trPr>
          <w:trHeight w:val="149"/>
          <w:jc w:val="center"/>
        </w:trPr>
        <w:tc>
          <w:tcPr>
            <w:tcW w:w="7735" w:type="dxa"/>
            <w:gridSpan w:val="2"/>
            <w:shd w:val="clear" w:color="auto" w:fill="000000" w:themeFill="text1"/>
          </w:tcPr>
          <w:p w:rsidR="00FE0F3F" w:rsidRPr="00FE0F3F" w:rsidRDefault="00FE0F3F" w:rsidP="00FE0F3F">
            <w:pPr>
              <w:spacing w:line="240" w:lineRule="auto"/>
              <w:jc w:val="center"/>
              <w:rPr>
                <w:color w:val="FFFFFF" w:themeColor="background1"/>
                <w:sz w:val="20"/>
              </w:rPr>
            </w:pPr>
            <w:r w:rsidRPr="00FE0F3F">
              <w:rPr>
                <w:color w:val="FFFFFF" w:themeColor="background1"/>
                <w:sz w:val="20"/>
              </w:rPr>
              <w:t>CONSERVAÇÃO DE ENERGIA</w:t>
            </w:r>
          </w:p>
        </w:tc>
      </w:tr>
      <w:tr w:rsidR="00FE0F3F" w:rsidRPr="00FE0F3F" w:rsidTr="00D666BB">
        <w:trPr>
          <w:jc w:val="center"/>
        </w:trPr>
        <w:tc>
          <w:tcPr>
            <w:tcW w:w="3912" w:type="dxa"/>
            <w:shd w:val="clear" w:color="auto" w:fill="BFBFBF" w:themeFill="background1" w:themeFillShade="BF"/>
          </w:tcPr>
          <w:p w:rsidR="00FE0F3F" w:rsidRPr="00FE0F3F" w:rsidRDefault="00FE0F3F" w:rsidP="00FE0F3F">
            <w:pPr>
              <w:spacing w:line="240" w:lineRule="auto"/>
              <w:jc w:val="center"/>
              <w:rPr>
                <w:sz w:val="20"/>
              </w:rPr>
            </w:pPr>
            <w:r w:rsidRPr="00FE0F3F">
              <w:rPr>
                <w:sz w:val="20"/>
              </w:rPr>
              <w:t>É</w:t>
            </w:r>
          </w:p>
        </w:tc>
        <w:tc>
          <w:tcPr>
            <w:tcW w:w="3823" w:type="dxa"/>
            <w:shd w:val="clear" w:color="auto" w:fill="BFBFBF" w:themeFill="background1" w:themeFillShade="BF"/>
          </w:tcPr>
          <w:p w:rsidR="00FE0F3F" w:rsidRPr="00FE0F3F" w:rsidRDefault="00FE0F3F" w:rsidP="00FE0F3F">
            <w:pPr>
              <w:spacing w:line="240" w:lineRule="auto"/>
              <w:jc w:val="center"/>
              <w:rPr>
                <w:sz w:val="20"/>
              </w:rPr>
            </w:pPr>
            <w:r w:rsidRPr="00FE0F3F">
              <w:rPr>
                <w:sz w:val="20"/>
              </w:rPr>
              <w:t>NÃO É</w:t>
            </w:r>
          </w:p>
        </w:tc>
      </w:tr>
      <w:tr w:rsidR="00FE0F3F" w:rsidRPr="00FE0F3F" w:rsidTr="00D666BB">
        <w:trPr>
          <w:jc w:val="center"/>
        </w:trPr>
        <w:tc>
          <w:tcPr>
            <w:tcW w:w="3912" w:type="dxa"/>
          </w:tcPr>
          <w:p w:rsidR="00FE0F3F" w:rsidRPr="00FE0F3F" w:rsidRDefault="00FE0F3F" w:rsidP="00FE0F3F">
            <w:pPr>
              <w:spacing w:line="240" w:lineRule="auto"/>
              <w:jc w:val="center"/>
              <w:rPr>
                <w:sz w:val="20"/>
              </w:rPr>
            </w:pPr>
            <w:r w:rsidRPr="00FE0F3F">
              <w:rPr>
                <w:sz w:val="20"/>
              </w:rPr>
              <w:t>RACIONALIZAÇÃO</w:t>
            </w:r>
          </w:p>
        </w:tc>
        <w:tc>
          <w:tcPr>
            <w:tcW w:w="3823" w:type="dxa"/>
          </w:tcPr>
          <w:p w:rsidR="00FE0F3F" w:rsidRPr="00FE0F3F" w:rsidRDefault="00FE0F3F" w:rsidP="00FE0F3F">
            <w:pPr>
              <w:spacing w:line="240" w:lineRule="auto"/>
              <w:jc w:val="center"/>
              <w:rPr>
                <w:sz w:val="20"/>
              </w:rPr>
            </w:pPr>
            <w:r w:rsidRPr="00FE0F3F">
              <w:rPr>
                <w:sz w:val="20"/>
              </w:rPr>
              <w:t>RACIONAMENTO</w:t>
            </w:r>
          </w:p>
        </w:tc>
      </w:tr>
      <w:tr w:rsidR="00FE0F3F" w:rsidRPr="00FE0F3F" w:rsidTr="00D666BB">
        <w:trPr>
          <w:jc w:val="center"/>
        </w:trPr>
        <w:tc>
          <w:tcPr>
            <w:tcW w:w="3912" w:type="dxa"/>
            <w:vAlign w:val="center"/>
          </w:tcPr>
          <w:p w:rsidR="00FE0F3F" w:rsidRPr="00FE0F3F" w:rsidRDefault="00FE0F3F" w:rsidP="00FE0F3F">
            <w:pPr>
              <w:spacing w:line="240" w:lineRule="auto"/>
              <w:jc w:val="left"/>
              <w:rPr>
                <w:sz w:val="20"/>
              </w:rPr>
            </w:pPr>
            <w:r w:rsidRPr="00FE0F3F">
              <w:rPr>
                <w:sz w:val="20"/>
              </w:rPr>
              <w:t>Eliminar desperdícios</w:t>
            </w:r>
          </w:p>
        </w:tc>
        <w:tc>
          <w:tcPr>
            <w:tcW w:w="3823" w:type="dxa"/>
            <w:vAlign w:val="center"/>
          </w:tcPr>
          <w:p w:rsidR="00FE0F3F" w:rsidRPr="00FE0F3F" w:rsidRDefault="00FE0F3F" w:rsidP="00FE0F3F">
            <w:pPr>
              <w:spacing w:line="240" w:lineRule="auto"/>
              <w:jc w:val="left"/>
              <w:rPr>
                <w:sz w:val="20"/>
              </w:rPr>
            </w:pPr>
            <w:r w:rsidRPr="00FE0F3F">
              <w:rPr>
                <w:sz w:val="20"/>
              </w:rPr>
              <w:t>Perda de qualidade de vida, conforto e segurança</w:t>
            </w:r>
          </w:p>
        </w:tc>
      </w:tr>
      <w:tr w:rsidR="00FE0F3F" w:rsidRPr="00FE0F3F" w:rsidTr="00D666BB">
        <w:trPr>
          <w:jc w:val="center"/>
        </w:trPr>
        <w:tc>
          <w:tcPr>
            <w:tcW w:w="3912" w:type="dxa"/>
            <w:vAlign w:val="center"/>
          </w:tcPr>
          <w:p w:rsidR="00FE0F3F" w:rsidRPr="00FE0F3F" w:rsidRDefault="00FE0F3F" w:rsidP="00FE0F3F">
            <w:pPr>
              <w:spacing w:line="240" w:lineRule="auto"/>
              <w:jc w:val="left"/>
              <w:rPr>
                <w:sz w:val="20"/>
              </w:rPr>
            </w:pPr>
            <w:r w:rsidRPr="00FE0F3F">
              <w:rPr>
                <w:sz w:val="20"/>
              </w:rPr>
              <w:t>O máximo de desempenho com o mínimo consumo de energia</w:t>
            </w:r>
          </w:p>
        </w:tc>
        <w:tc>
          <w:tcPr>
            <w:tcW w:w="3823" w:type="dxa"/>
            <w:vAlign w:val="center"/>
          </w:tcPr>
          <w:p w:rsidR="00FE0F3F" w:rsidRPr="00FE0F3F" w:rsidRDefault="00FE0F3F" w:rsidP="00FE0F3F">
            <w:pPr>
              <w:spacing w:line="240" w:lineRule="auto"/>
              <w:jc w:val="left"/>
              <w:rPr>
                <w:sz w:val="20"/>
              </w:rPr>
            </w:pPr>
            <w:r w:rsidRPr="00FE0F3F">
              <w:rPr>
                <w:sz w:val="20"/>
              </w:rPr>
              <w:t>Perda de produtividade ou de produção</w:t>
            </w:r>
          </w:p>
        </w:tc>
      </w:tr>
      <w:tr w:rsidR="00FE0F3F" w:rsidRPr="00FE0F3F" w:rsidTr="00D666BB">
        <w:trPr>
          <w:jc w:val="center"/>
        </w:trPr>
        <w:tc>
          <w:tcPr>
            <w:tcW w:w="3912" w:type="dxa"/>
            <w:vAlign w:val="center"/>
          </w:tcPr>
          <w:p w:rsidR="00FE0F3F" w:rsidRPr="00FE0F3F" w:rsidRDefault="00FE0F3F" w:rsidP="00FE0F3F">
            <w:pPr>
              <w:spacing w:line="240" w:lineRule="auto"/>
              <w:jc w:val="left"/>
              <w:rPr>
                <w:sz w:val="20"/>
              </w:rPr>
            </w:pPr>
            <w:r w:rsidRPr="00FE0F3F">
              <w:rPr>
                <w:sz w:val="20"/>
              </w:rPr>
              <w:t>Uma atitude moderna, lógica e consciente</w:t>
            </w:r>
          </w:p>
        </w:tc>
        <w:tc>
          <w:tcPr>
            <w:tcW w:w="3823" w:type="dxa"/>
            <w:vAlign w:val="center"/>
          </w:tcPr>
          <w:p w:rsidR="00FE0F3F" w:rsidRPr="00FE0F3F" w:rsidRDefault="00FE0F3F" w:rsidP="00FE0F3F">
            <w:pPr>
              <w:spacing w:line="240" w:lineRule="auto"/>
              <w:jc w:val="left"/>
              <w:rPr>
                <w:sz w:val="20"/>
              </w:rPr>
            </w:pPr>
            <w:r w:rsidRPr="00FE0F3F">
              <w:rPr>
                <w:sz w:val="20"/>
              </w:rPr>
              <w:t>Avareza</w:t>
            </w:r>
          </w:p>
        </w:tc>
      </w:tr>
    </w:tbl>
    <w:p w:rsidR="00D666BB" w:rsidRPr="0031093F" w:rsidRDefault="00D666BB" w:rsidP="00D666BB">
      <w:pPr>
        <w:spacing w:before="120" w:line="240" w:lineRule="auto"/>
        <w:ind w:left="630"/>
        <w:rPr>
          <w:w w:val="84"/>
          <w:sz w:val="28"/>
          <w:szCs w:val="22"/>
        </w:rPr>
      </w:pPr>
      <w:r w:rsidRPr="0031093F">
        <w:rPr>
          <w:sz w:val="20"/>
        </w:rPr>
        <w:t xml:space="preserve">Fonte: Centrais Elétricas Brasileiras e </w:t>
      </w:r>
      <w:proofErr w:type="spellStart"/>
      <w:r w:rsidRPr="0031093F">
        <w:rPr>
          <w:sz w:val="20"/>
        </w:rPr>
        <w:t>Fupai</w:t>
      </w:r>
      <w:proofErr w:type="spellEnd"/>
      <w:r w:rsidRPr="0031093F">
        <w:rPr>
          <w:sz w:val="20"/>
        </w:rPr>
        <w:t>/</w:t>
      </w:r>
      <w:proofErr w:type="spellStart"/>
      <w:r w:rsidRPr="0031093F">
        <w:rPr>
          <w:sz w:val="20"/>
        </w:rPr>
        <w:t>Efficientia</w:t>
      </w:r>
      <w:proofErr w:type="spellEnd"/>
      <w:r w:rsidRPr="0031093F">
        <w:rPr>
          <w:sz w:val="20"/>
        </w:rPr>
        <w:t xml:space="preserve"> (2005).</w:t>
      </w:r>
      <w:r w:rsidRPr="0031093F">
        <w:rPr>
          <w:w w:val="84"/>
          <w:sz w:val="28"/>
          <w:szCs w:val="22"/>
        </w:rPr>
        <w:t xml:space="preserve"> </w:t>
      </w:r>
    </w:p>
    <w:p w:rsidR="00FE0F3F" w:rsidRDefault="00FE0F3F"/>
    <w:p w:rsidR="00FE0F3F" w:rsidRDefault="00FE0F3F">
      <w:r>
        <w:t xml:space="preserve">O Quadro 3 apresenta um exemplo de quadro contendo informações numéricas. Pode-se observar que os números nele apresentados não possuem nenhuma função comparativa ou de tratamento estatístico; sua única função é informar os valores obtidos durante a fase de dimensionamento dos elementos de um determinado conversor. Ele serve como um quadro resumo dos valores calculados durante o projeto do conversor. </w:t>
      </w:r>
    </w:p>
    <w:p w:rsidR="005C3BC2" w:rsidRDefault="005C3BC2"/>
    <w:p w:rsidR="0054637C" w:rsidRDefault="0054637C"/>
    <w:p w:rsidR="00FE1DF3" w:rsidRDefault="00FE0F3F" w:rsidP="008122A4">
      <w:pPr>
        <w:pStyle w:val="Legenda"/>
        <w:ind w:left="1530"/>
      </w:pPr>
      <w:bookmarkStart w:id="45" w:name="_Toc335989478"/>
      <w:r>
        <w:lastRenderedPageBreak/>
        <w:t xml:space="preserve">Quadro </w:t>
      </w:r>
      <w:r w:rsidR="000253A4">
        <w:fldChar w:fldCharType="begin"/>
      </w:r>
      <w:r w:rsidR="000253A4">
        <w:instrText xml:space="preserve"> SEQ Quadro \* ARABIC </w:instrText>
      </w:r>
      <w:r w:rsidR="000253A4">
        <w:fldChar w:fldCharType="separate"/>
      </w:r>
      <w:r w:rsidR="00527F0B">
        <w:rPr>
          <w:noProof/>
        </w:rPr>
        <w:t>3</w:t>
      </w:r>
      <w:r w:rsidR="000253A4">
        <w:rPr>
          <w:noProof/>
        </w:rPr>
        <w:fldChar w:fldCharType="end"/>
      </w:r>
      <w:r>
        <w:t xml:space="preserve"> – Dimensionamento dos elementos de um Conversor </w:t>
      </w:r>
      <w:proofErr w:type="spellStart"/>
      <w:r w:rsidRPr="008122A4">
        <w:rPr>
          <w:i/>
          <w:iCs/>
        </w:rPr>
        <w:t>Boost</w:t>
      </w:r>
      <w:bookmarkEnd w:id="45"/>
      <w:proofErr w:type="spellEnd"/>
    </w:p>
    <w:tbl>
      <w:tblPr>
        <w:tblStyle w:val="Tabelacomgrade"/>
        <w:tblW w:w="0" w:type="auto"/>
        <w:jc w:val="center"/>
        <w:tblLook w:val="04A0" w:firstRow="1" w:lastRow="0" w:firstColumn="1" w:lastColumn="0" w:noHBand="0" w:noVBand="1"/>
      </w:tblPr>
      <w:tblGrid>
        <w:gridCol w:w="3055"/>
        <w:gridCol w:w="2880"/>
      </w:tblGrid>
      <w:tr w:rsidR="00FE0F3F" w:rsidTr="00CF495B">
        <w:trPr>
          <w:jc w:val="center"/>
        </w:trPr>
        <w:tc>
          <w:tcPr>
            <w:tcW w:w="3055" w:type="dxa"/>
            <w:shd w:val="clear" w:color="auto" w:fill="000000" w:themeFill="text1"/>
          </w:tcPr>
          <w:p w:rsidR="00FE0F3F" w:rsidRPr="00FE0F3F" w:rsidRDefault="00FE0F3F" w:rsidP="00FE0F3F">
            <w:pPr>
              <w:spacing w:line="240" w:lineRule="auto"/>
              <w:jc w:val="center"/>
              <w:rPr>
                <w:color w:val="FFFFFF" w:themeColor="background1"/>
                <w:sz w:val="20"/>
              </w:rPr>
            </w:pPr>
            <w:r w:rsidRPr="00FE0F3F">
              <w:rPr>
                <w:color w:val="FFFFFF" w:themeColor="background1"/>
                <w:sz w:val="20"/>
              </w:rPr>
              <w:t>Elemento</w:t>
            </w:r>
            <w:r>
              <w:rPr>
                <w:color w:val="FFFFFF" w:themeColor="background1"/>
                <w:sz w:val="20"/>
              </w:rPr>
              <w:t xml:space="preserve"> ou Grandeza</w:t>
            </w:r>
          </w:p>
        </w:tc>
        <w:tc>
          <w:tcPr>
            <w:tcW w:w="2880" w:type="dxa"/>
            <w:shd w:val="clear" w:color="auto" w:fill="000000" w:themeFill="text1"/>
          </w:tcPr>
          <w:p w:rsidR="00FE0F3F" w:rsidRPr="00FE0F3F" w:rsidRDefault="00FE0F3F" w:rsidP="00FE0F3F">
            <w:pPr>
              <w:spacing w:line="240" w:lineRule="auto"/>
              <w:jc w:val="center"/>
              <w:rPr>
                <w:color w:val="FFFFFF" w:themeColor="background1"/>
                <w:sz w:val="20"/>
              </w:rPr>
            </w:pPr>
            <w:r w:rsidRPr="00FE0F3F">
              <w:rPr>
                <w:color w:val="FFFFFF" w:themeColor="background1"/>
                <w:sz w:val="20"/>
              </w:rPr>
              <w:t>Valor ou Modelo</w:t>
            </w:r>
          </w:p>
        </w:tc>
      </w:tr>
      <w:tr w:rsidR="00FE0F3F" w:rsidTr="00CF495B">
        <w:trPr>
          <w:jc w:val="center"/>
        </w:trPr>
        <w:tc>
          <w:tcPr>
            <w:tcW w:w="3055" w:type="dxa"/>
          </w:tcPr>
          <w:p w:rsidR="00FE0F3F" w:rsidRPr="00FE0F3F" w:rsidRDefault="00FE0F3F" w:rsidP="00FE0F3F">
            <w:pPr>
              <w:spacing w:line="240" w:lineRule="auto"/>
              <w:rPr>
                <w:sz w:val="20"/>
              </w:rPr>
            </w:pPr>
            <w:r w:rsidRPr="00FE0F3F">
              <w:rPr>
                <w:sz w:val="20"/>
              </w:rPr>
              <w:t>Tensão de entrada</w:t>
            </w:r>
          </w:p>
        </w:tc>
        <w:tc>
          <w:tcPr>
            <w:tcW w:w="2880" w:type="dxa"/>
          </w:tcPr>
          <w:p w:rsidR="00FE0F3F" w:rsidRPr="00FE0F3F" w:rsidRDefault="00FE0F3F" w:rsidP="00FE0F3F">
            <w:pPr>
              <w:spacing w:line="240" w:lineRule="auto"/>
              <w:rPr>
                <w:sz w:val="20"/>
              </w:rPr>
            </w:pPr>
            <w:r w:rsidRPr="00FE0F3F">
              <w:rPr>
                <w:sz w:val="20"/>
              </w:rPr>
              <w:t>48 V</w:t>
            </w:r>
          </w:p>
        </w:tc>
      </w:tr>
      <w:tr w:rsidR="00FE0F3F" w:rsidTr="00CF495B">
        <w:trPr>
          <w:jc w:val="center"/>
        </w:trPr>
        <w:tc>
          <w:tcPr>
            <w:tcW w:w="3055" w:type="dxa"/>
          </w:tcPr>
          <w:p w:rsidR="00FE0F3F" w:rsidRPr="00FE0F3F" w:rsidRDefault="00FE0F3F" w:rsidP="00FE0F3F">
            <w:pPr>
              <w:spacing w:line="240" w:lineRule="auto"/>
              <w:rPr>
                <w:sz w:val="20"/>
              </w:rPr>
            </w:pPr>
            <w:r w:rsidRPr="00FE0F3F">
              <w:rPr>
                <w:sz w:val="20"/>
              </w:rPr>
              <w:t>Tensão de saída</w:t>
            </w:r>
          </w:p>
        </w:tc>
        <w:tc>
          <w:tcPr>
            <w:tcW w:w="2880" w:type="dxa"/>
          </w:tcPr>
          <w:p w:rsidR="00FE0F3F" w:rsidRPr="00FE0F3F" w:rsidRDefault="00FE0F3F" w:rsidP="00FE0F3F">
            <w:pPr>
              <w:spacing w:line="240" w:lineRule="auto"/>
              <w:rPr>
                <w:sz w:val="20"/>
              </w:rPr>
            </w:pPr>
            <w:r w:rsidRPr="00FE0F3F">
              <w:rPr>
                <w:sz w:val="20"/>
              </w:rPr>
              <w:t>200 V</w:t>
            </w:r>
          </w:p>
        </w:tc>
      </w:tr>
      <w:tr w:rsidR="00FE0F3F" w:rsidTr="00CF495B">
        <w:trPr>
          <w:jc w:val="center"/>
        </w:trPr>
        <w:tc>
          <w:tcPr>
            <w:tcW w:w="3055" w:type="dxa"/>
          </w:tcPr>
          <w:p w:rsidR="00FE0F3F" w:rsidRPr="00FE0F3F" w:rsidRDefault="00FE0F3F" w:rsidP="00FE0F3F">
            <w:pPr>
              <w:spacing w:line="240" w:lineRule="auto"/>
              <w:rPr>
                <w:sz w:val="20"/>
              </w:rPr>
            </w:pPr>
            <w:r w:rsidRPr="00FE0F3F">
              <w:rPr>
                <w:sz w:val="20"/>
              </w:rPr>
              <w:t>Potência de saída</w:t>
            </w:r>
          </w:p>
        </w:tc>
        <w:tc>
          <w:tcPr>
            <w:tcW w:w="2880" w:type="dxa"/>
          </w:tcPr>
          <w:p w:rsidR="00FE0F3F" w:rsidRPr="00FE0F3F" w:rsidRDefault="00FE0F3F" w:rsidP="00FE0F3F">
            <w:pPr>
              <w:spacing w:line="240" w:lineRule="auto"/>
              <w:rPr>
                <w:sz w:val="20"/>
              </w:rPr>
            </w:pPr>
            <w:r w:rsidRPr="00FE0F3F">
              <w:rPr>
                <w:sz w:val="20"/>
              </w:rPr>
              <w:t>200 W</w:t>
            </w:r>
          </w:p>
        </w:tc>
      </w:tr>
      <w:tr w:rsidR="00FE0F3F" w:rsidTr="00CF495B">
        <w:trPr>
          <w:jc w:val="center"/>
        </w:trPr>
        <w:tc>
          <w:tcPr>
            <w:tcW w:w="3055" w:type="dxa"/>
          </w:tcPr>
          <w:p w:rsidR="00FE0F3F" w:rsidRPr="00FE0F3F" w:rsidRDefault="00FE0F3F" w:rsidP="00FE0F3F">
            <w:pPr>
              <w:spacing w:line="240" w:lineRule="auto"/>
              <w:rPr>
                <w:sz w:val="20"/>
              </w:rPr>
            </w:pPr>
            <w:r w:rsidRPr="00FE0F3F">
              <w:rPr>
                <w:sz w:val="20"/>
              </w:rPr>
              <w:t>Frequência de comutação</w:t>
            </w:r>
          </w:p>
        </w:tc>
        <w:tc>
          <w:tcPr>
            <w:tcW w:w="2880" w:type="dxa"/>
          </w:tcPr>
          <w:p w:rsidR="00FE0F3F" w:rsidRPr="00FE0F3F" w:rsidRDefault="00FE0F3F" w:rsidP="00FE0F3F">
            <w:pPr>
              <w:spacing w:line="240" w:lineRule="auto"/>
              <w:rPr>
                <w:sz w:val="20"/>
              </w:rPr>
            </w:pPr>
            <w:r w:rsidRPr="00FE0F3F">
              <w:rPr>
                <w:sz w:val="20"/>
              </w:rPr>
              <w:t>50 kHz</w:t>
            </w:r>
          </w:p>
        </w:tc>
      </w:tr>
      <w:tr w:rsidR="00FE0F3F" w:rsidTr="00CF495B">
        <w:trPr>
          <w:jc w:val="center"/>
        </w:trPr>
        <w:tc>
          <w:tcPr>
            <w:tcW w:w="3055" w:type="dxa"/>
          </w:tcPr>
          <w:p w:rsidR="00FE0F3F" w:rsidRPr="00FE0F3F" w:rsidRDefault="00FE0F3F" w:rsidP="00FE0F3F">
            <w:pPr>
              <w:spacing w:line="240" w:lineRule="auto"/>
              <w:rPr>
                <w:sz w:val="20"/>
              </w:rPr>
            </w:pPr>
            <w:r w:rsidRPr="00FE0F3F">
              <w:rPr>
                <w:sz w:val="20"/>
              </w:rPr>
              <w:t>Indutor de entrada</w:t>
            </w:r>
          </w:p>
        </w:tc>
        <w:tc>
          <w:tcPr>
            <w:tcW w:w="2880" w:type="dxa"/>
          </w:tcPr>
          <w:p w:rsidR="00FE0F3F" w:rsidRPr="00FE0F3F" w:rsidRDefault="00FE0F3F" w:rsidP="00FE0F3F">
            <w:pPr>
              <w:spacing w:line="240" w:lineRule="auto"/>
              <w:rPr>
                <w:sz w:val="20"/>
              </w:rPr>
            </w:pPr>
            <w:r w:rsidRPr="00FE0F3F">
              <w:rPr>
                <w:sz w:val="20"/>
              </w:rPr>
              <w:t>880 µH</w:t>
            </w:r>
          </w:p>
        </w:tc>
      </w:tr>
      <w:tr w:rsidR="00FE0F3F" w:rsidTr="00CF495B">
        <w:trPr>
          <w:jc w:val="center"/>
        </w:trPr>
        <w:tc>
          <w:tcPr>
            <w:tcW w:w="3055" w:type="dxa"/>
          </w:tcPr>
          <w:p w:rsidR="00FE0F3F" w:rsidRPr="00FE0F3F" w:rsidRDefault="00FE0F3F" w:rsidP="00FE0F3F">
            <w:pPr>
              <w:spacing w:line="240" w:lineRule="auto"/>
              <w:rPr>
                <w:sz w:val="20"/>
              </w:rPr>
            </w:pPr>
            <w:r w:rsidRPr="00FE0F3F">
              <w:rPr>
                <w:sz w:val="20"/>
              </w:rPr>
              <w:t>Capacitor de saída</w:t>
            </w:r>
          </w:p>
        </w:tc>
        <w:tc>
          <w:tcPr>
            <w:tcW w:w="2880" w:type="dxa"/>
          </w:tcPr>
          <w:p w:rsidR="00FE0F3F" w:rsidRPr="00FE0F3F" w:rsidRDefault="00FE0F3F" w:rsidP="00FE0F3F">
            <w:pPr>
              <w:spacing w:line="240" w:lineRule="auto"/>
              <w:rPr>
                <w:sz w:val="20"/>
              </w:rPr>
            </w:pPr>
            <w:r w:rsidRPr="00FE0F3F">
              <w:rPr>
                <w:sz w:val="20"/>
              </w:rPr>
              <w:t>22 µF</w:t>
            </w:r>
          </w:p>
        </w:tc>
      </w:tr>
      <w:tr w:rsidR="00FE0F3F" w:rsidTr="00CF495B">
        <w:trPr>
          <w:jc w:val="center"/>
        </w:trPr>
        <w:tc>
          <w:tcPr>
            <w:tcW w:w="3055" w:type="dxa"/>
          </w:tcPr>
          <w:p w:rsidR="00FE0F3F" w:rsidRPr="00FE0F3F" w:rsidRDefault="00FE0F3F" w:rsidP="00FE0F3F">
            <w:pPr>
              <w:spacing w:line="240" w:lineRule="auto"/>
              <w:rPr>
                <w:sz w:val="20"/>
              </w:rPr>
            </w:pPr>
            <w:r w:rsidRPr="00FE0F3F">
              <w:rPr>
                <w:sz w:val="20"/>
              </w:rPr>
              <w:t>Diodo</w:t>
            </w:r>
          </w:p>
        </w:tc>
        <w:tc>
          <w:tcPr>
            <w:tcW w:w="2880" w:type="dxa"/>
          </w:tcPr>
          <w:p w:rsidR="00FE0F3F" w:rsidRPr="00FE0F3F" w:rsidRDefault="00FE0F3F" w:rsidP="00FE0F3F">
            <w:pPr>
              <w:spacing w:line="240" w:lineRule="auto"/>
              <w:rPr>
                <w:sz w:val="20"/>
              </w:rPr>
            </w:pPr>
            <w:r w:rsidRPr="00FE0F3F">
              <w:rPr>
                <w:sz w:val="20"/>
              </w:rPr>
              <w:t>FES8HT</w:t>
            </w:r>
          </w:p>
        </w:tc>
      </w:tr>
      <w:tr w:rsidR="00FE0F3F" w:rsidTr="00CF495B">
        <w:trPr>
          <w:jc w:val="center"/>
        </w:trPr>
        <w:tc>
          <w:tcPr>
            <w:tcW w:w="3055" w:type="dxa"/>
          </w:tcPr>
          <w:p w:rsidR="00FE0F3F" w:rsidRPr="00FE0F3F" w:rsidRDefault="00FE0F3F" w:rsidP="00FE0F3F">
            <w:pPr>
              <w:spacing w:line="240" w:lineRule="auto"/>
              <w:rPr>
                <w:sz w:val="20"/>
              </w:rPr>
            </w:pPr>
            <w:r w:rsidRPr="00FE0F3F">
              <w:rPr>
                <w:sz w:val="20"/>
              </w:rPr>
              <w:t>Interruptor</w:t>
            </w:r>
          </w:p>
        </w:tc>
        <w:tc>
          <w:tcPr>
            <w:tcW w:w="2880" w:type="dxa"/>
          </w:tcPr>
          <w:p w:rsidR="00FE0F3F" w:rsidRPr="00FE0F3F" w:rsidRDefault="00FE0F3F" w:rsidP="00FE0F3F">
            <w:pPr>
              <w:spacing w:line="240" w:lineRule="auto"/>
              <w:rPr>
                <w:sz w:val="20"/>
              </w:rPr>
            </w:pPr>
            <w:r w:rsidRPr="00FE0F3F">
              <w:rPr>
                <w:sz w:val="20"/>
              </w:rPr>
              <w:t>IRFP360</w:t>
            </w:r>
          </w:p>
        </w:tc>
      </w:tr>
    </w:tbl>
    <w:p w:rsidR="00FE0F3F" w:rsidRPr="00FE0F3F" w:rsidRDefault="00FE0F3F" w:rsidP="00FE0F3F">
      <w:pPr>
        <w:spacing w:before="120" w:line="240" w:lineRule="auto"/>
        <w:ind w:left="1560"/>
        <w:rPr>
          <w:sz w:val="18"/>
        </w:rPr>
      </w:pPr>
      <w:r>
        <w:rPr>
          <w:sz w:val="18"/>
        </w:rPr>
        <w:t xml:space="preserve">Fonte: </w:t>
      </w:r>
      <w:proofErr w:type="spellStart"/>
      <w:r>
        <w:rPr>
          <w:sz w:val="18"/>
        </w:rPr>
        <w:t>M</w:t>
      </w:r>
      <w:r w:rsidR="008122A4">
        <w:rPr>
          <w:sz w:val="18"/>
        </w:rPr>
        <w:t>enegáz</w:t>
      </w:r>
      <w:proofErr w:type="spellEnd"/>
      <w:r w:rsidR="008122A4">
        <w:rPr>
          <w:sz w:val="18"/>
        </w:rPr>
        <w:t xml:space="preserve"> </w:t>
      </w:r>
      <w:r>
        <w:rPr>
          <w:sz w:val="18"/>
        </w:rPr>
        <w:t>(1997).</w:t>
      </w:r>
    </w:p>
    <w:p w:rsidR="00FE0F3F" w:rsidRDefault="00FE0F3F"/>
    <w:p w:rsidR="00B31228" w:rsidRDefault="00910409" w:rsidP="00B31228">
      <w:pPr>
        <w:pStyle w:val="Ttulo2"/>
      </w:pPr>
      <w:bookmarkStart w:id="46" w:name="_Toc335309210"/>
      <w:bookmarkStart w:id="47" w:name="_Toc25869570"/>
      <w:r>
        <w:t xml:space="preserve">Localização, </w:t>
      </w:r>
      <w:r w:rsidR="008122A4">
        <w:t>Formato, Legenda e Fonte Consultada</w:t>
      </w:r>
      <w:bookmarkEnd w:id="46"/>
      <w:bookmarkEnd w:id="47"/>
    </w:p>
    <w:p w:rsidR="00DF786B" w:rsidRDefault="00B245F1">
      <w:r>
        <w:t>Segundo a</w:t>
      </w:r>
      <w:r w:rsidR="00CF495B">
        <w:t xml:space="preserve"> ABNT</w:t>
      </w:r>
      <w:r>
        <w:t xml:space="preserve"> </w:t>
      </w:r>
      <w:r w:rsidR="00677FC0">
        <w:t>NBR 14724:2011</w:t>
      </w:r>
      <w:r>
        <w:t xml:space="preserve">, a </w:t>
      </w:r>
      <w:r w:rsidR="00DF786B">
        <w:t>padronização</w:t>
      </w:r>
      <w:r>
        <w:t xml:space="preserve"> de tabelas</w:t>
      </w:r>
      <w:r w:rsidR="00DF786B">
        <w:t xml:space="preserve"> e quadros </w:t>
      </w:r>
      <w:r>
        <w:t>deve seguir as Normas de Ap</w:t>
      </w:r>
      <w:r w:rsidR="00DF786B">
        <w:t>resentação Tabular (IBGE, 1993). Sua citação no texto é obrigatória</w:t>
      </w:r>
      <w:r w:rsidR="0030065F">
        <w:t xml:space="preserve"> e sua localização deve acontecer o </w:t>
      </w:r>
      <w:r w:rsidR="00DF786B">
        <w:t xml:space="preserve">mais próximo possível do trecho a que se referem. </w:t>
      </w:r>
    </w:p>
    <w:p w:rsidR="00910409" w:rsidRDefault="00910409"/>
    <w:p w:rsidR="00910409" w:rsidRDefault="00910409">
      <w:r>
        <w:t xml:space="preserve">Quanto ao formato e à apresentação das tabelas e quadros, </w:t>
      </w:r>
      <w:r w:rsidR="00791BC4">
        <w:t>devem-se</w:t>
      </w:r>
      <w:r>
        <w:t xml:space="preserve"> observar as seguintes regras (IBGE, 1993):</w:t>
      </w:r>
    </w:p>
    <w:p w:rsidR="003B695B" w:rsidRDefault="00910409" w:rsidP="0081017A">
      <w:pPr>
        <w:pStyle w:val="PargrafodaLista"/>
        <w:numPr>
          <w:ilvl w:val="0"/>
          <w:numId w:val="8"/>
        </w:numPr>
      </w:pPr>
      <w:r>
        <w:t xml:space="preserve">A moldura das tabelas não deve ser fechada com </w:t>
      </w:r>
      <w:r w:rsidR="003B695B">
        <w:t>traços</w:t>
      </w:r>
      <w:r>
        <w:t xml:space="preserve"> </w:t>
      </w:r>
      <w:r w:rsidR="003B695B">
        <w:t>verticais à esquerda e à direita;</w:t>
      </w:r>
    </w:p>
    <w:p w:rsidR="003B695B" w:rsidRDefault="003B695B" w:rsidP="0081017A">
      <w:pPr>
        <w:pStyle w:val="PargrafodaLista"/>
        <w:numPr>
          <w:ilvl w:val="0"/>
          <w:numId w:val="8"/>
        </w:numPr>
      </w:pPr>
      <w:r>
        <w:t>Deve-se evitar o uso de traços verticais para separar as colunas e de traços horizontais para separar as linhas de uma tabela;</w:t>
      </w:r>
    </w:p>
    <w:p w:rsidR="00791BC4" w:rsidRDefault="003B695B" w:rsidP="0081017A">
      <w:pPr>
        <w:pStyle w:val="PargrafodaLista"/>
        <w:numPr>
          <w:ilvl w:val="0"/>
          <w:numId w:val="8"/>
        </w:numPr>
      </w:pPr>
      <w:r>
        <w:t>O quadro é um elemento fechado. Portanto, deve conter traços horizontais e verticais para separar suas linhas e colunas, além de traços horizontais e verticais para delimitar sua moldura</w:t>
      </w:r>
      <w:r w:rsidR="00791BC4">
        <w:t>;</w:t>
      </w:r>
    </w:p>
    <w:p w:rsidR="00791BC4" w:rsidRDefault="00791BC4" w:rsidP="0081017A">
      <w:pPr>
        <w:pStyle w:val="PargrafodaLista"/>
        <w:numPr>
          <w:ilvl w:val="0"/>
          <w:numId w:val="8"/>
        </w:numPr>
      </w:pPr>
      <w:r>
        <w:t>A legenda das tabelas e quadros deve aparecer na parte superior dos mesmos, contendo a palavra designativa (Tabela ou Quadro) seguida do número de ordem de ocorrência</w:t>
      </w:r>
      <w:r w:rsidR="0054637C">
        <w:t xml:space="preserve">, travessão </w:t>
      </w:r>
      <w:r>
        <w:t>e do respectivo título, o qual deve ser completo, claro e conciso;</w:t>
      </w:r>
    </w:p>
    <w:p w:rsidR="00791BC4" w:rsidRDefault="00791BC4" w:rsidP="0081017A">
      <w:pPr>
        <w:pStyle w:val="PargrafodaLista"/>
        <w:numPr>
          <w:ilvl w:val="0"/>
          <w:numId w:val="8"/>
        </w:numPr>
      </w:pPr>
      <w:r>
        <w:t>Assim como no caso das figuras, a fonte de consulta é um elemento obrigatório, devendo ser inserida na parte inferior das tabelas e dos quadros. Quando houver transformação ou modificação dos dados numéricos retirados de uma fonte, deve-se indicar o nome do responsável pela operação em nota, no pé da tabela.</w:t>
      </w:r>
    </w:p>
    <w:p w:rsidR="003B695B" w:rsidRDefault="003B695B" w:rsidP="003B695B"/>
    <w:p w:rsidR="003B695B" w:rsidRDefault="008D4C1D" w:rsidP="003B695B">
      <w:r>
        <w:t>A aplicação de</w:t>
      </w:r>
      <w:r w:rsidR="003B695B">
        <w:t>ssas regras pode ser observada nos quadros e tabelas apresentados anteriormente.</w:t>
      </w:r>
    </w:p>
    <w:p w:rsidR="00791BC4" w:rsidRDefault="00791BC4" w:rsidP="00791BC4">
      <w:r>
        <w:t xml:space="preserve">As tabelas e quadros devem ser colocados preferencialmente em posição vertical, a fim de facilitar sua leitura. Caso o espaço disponível não seja suficiente, eles podem ser colocados em </w:t>
      </w:r>
      <w:r w:rsidRPr="00910409">
        <w:rPr>
          <w:b/>
        </w:rPr>
        <w:lastRenderedPageBreak/>
        <w:t>posição horizontal</w:t>
      </w:r>
      <w:r>
        <w:t>. Entretanto, nestes casos, a</w:t>
      </w:r>
      <w:r w:rsidRPr="00910409">
        <w:rPr>
          <w:b/>
        </w:rPr>
        <w:t xml:space="preserve"> legenda sempre deve estar voltada para a margem esquerda</w:t>
      </w:r>
      <w:r>
        <w:t xml:space="preserve"> da folha.</w:t>
      </w:r>
    </w:p>
    <w:p w:rsidR="00791BC4" w:rsidRDefault="00791BC4" w:rsidP="003B695B"/>
    <w:p w:rsidR="00791BC4" w:rsidRDefault="00791BC4" w:rsidP="003B695B">
      <w:r>
        <w:t>Quando a tabela ou o quadro ultrapassarem as dimensões da página, eles podem ser fragmentados em mais de uma página. Entretanto, as seguintes regras devem ser observadas:</w:t>
      </w:r>
    </w:p>
    <w:p w:rsidR="00791BC4" w:rsidRDefault="00791BC4" w:rsidP="0081017A">
      <w:pPr>
        <w:pStyle w:val="PargrafodaLista"/>
        <w:numPr>
          <w:ilvl w:val="0"/>
          <w:numId w:val="9"/>
        </w:numPr>
      </w:pPr>
      <w:r>
        <w:t>Cada página deverá conter tanto o título quanto o cabeçalho da tabela ou do quadro;</w:t>
      </w:r>
    </w:p>
    <w:p w:rsidR="00791BC4" w:rsidRDefault="00791BC4" w:rsidP="0081017A">
      <w:pPr>
        <w:pStyle w:val="PargrafodaLista"/>
        <w:numPr>
          <w:ilvl w:val="0"/>
          <w:numId w:val="9"/>
        </w:numPr>
      </w:pPr>
      <w:r>
        <w:t xml:space="preserve">A fragmentação e a sequência das partes </w:t>
      </w:r>
      <w:r w:rsidR="00B46840">
        <w:t>devem ser informadas</w:t>
      </w:r>
      <w:r w:rsidR="007E1F78">
        <w:t xml:space="preserve"> logo abaixo da legenda, </w:t>
      </w:r>
      <w:r>
        <w:t xml:space="preserve">através das </w:t>
      </w:r>
      <w:r w:rsidR="007E1F78">
        <w:t>seguintes indicações</w:t>
      </w:r>
      <w:r w:rsidR="00B46840">
        <w:t xml:space="preserve"> alinhadas à direita</w:t>
      </w:r>
      <w:r>
        <w:t>:</w:t>
      </w:r>
    </w:p>
    <w:p w:rsidR="00791BC4" w:rsidRDefault="007E1F78" w:rsidP="0081017A">
      <w:pPr>
        <w:pStyle w:val="PargrafodaLista"/>
        <w:numPr>
          <w:ilvl w:val="1"/>
          <w:numId w:val="10"/>
        </w:numPr>
        <w:ind w:hanging="164"/>
      </w:pPr>
      <w:r w:rsidRPr="007E1F78">
        <w:rPr>
          <w:b/>
        </w:rPr>
        <w:t>(c</w:t>
      </w:r>
      <w:r w:rsidR="00791BC4" w:rsidRPr="007E1F78">
        <w:rPr>
          <w:b/>
        </w:rPr>
        <w:t>ontinua</w:t>
      </w:r>
      <w:r w:rsidRPr="007E1F78">
        <w:rPr>
          <w:b/>
        </w:rPr>
        <w:t>)</w:t>
      </w:r>
      <w:r w:rsidR="00791BC4">
        <w:t xml:space="preserve"> – na primeira página;</w:t>
      </w:r>
    </w:p>
    <w:p w:rsidR="00791BC4" w:rsidRDefault="007E1F78" w:rsidP="0081017A">
      <w:pPr>
        <w:pStyle w:val="PargrafodaLista"/>
        <w:numPr>
          <w:ilvl w:val="1"/>
          <w:numId w:val="10"/>
        </w:numPr>
        <w:ind w:hanging="164"/>
      </w:pPr>
      <w:r w:rsidRPr="007E1F78">
        <w:rPr>
          <w:b/>
        </w:rPr>
        <w:t>(c</w:t>
      </w:r>
      <w:r w:rsidR="00791BC4" w:rsidRPr="007E1F78">
        <w:rPr>
          <w:b/>
        </w:rPr>
        <w:t>ontinuação</w:t>
      </w:r>
      <w:r w:rsidRPr="007E1F78">
        <w:rPr>
          <w:b/>
        </w:rPr>
        <w:t>)</w:t>
      </w:r>
      <w:r w:rsidR="00791BC4">
        <w:t xml:space="preserve"> – nas páginas seguintes;</w:t>
      </w:r>
    </w:p>
    <w:p w:rsidR="00791BC4" w:rsidRDefault="007E1F78" w:rsidP="0081017A">
      <w:pPr>
        <w:pStyle w:val="PargrafodaLista"/>
        <w:numPr>
          <w:ilvl w:val="1"/>
          <w:numId w:val="10"/>
        </w:numPr>
        <w:ind w:hanging="164"/>
      </w:pPr>
      <w:r w:rsidRPr="007E1F78">
        <w:rPr>
          <w:b/>
        </w:rPr>
        <w:t>(c</w:t>
      </w:r>
      <w:r w:rsidR="00791BC4" w:rsidRPr="007E1F78">
        <w:rPr>
          <w:b/>
        </w:rPr>
        <w:t>onclusão</w:t>
      </w:r>
      <w:r w:rsidRPr="007E1F78">
        <w:rPr>
          <w:b/>
        </w:rPr>
        <w:t>)</w:t>
      </w:r>
      <w:r w:rsidR="009D401C">
        <w:t xml:space="preserve"> – na última pá</w:t>
      </w:r>
      <w:r w:rsidR="00791BC4">
        <w:t>gina</w:t>
      </w:r>
      <w:r>
        <w:t>;</w:t>
      </w:r>
    </w:p>
    <w:p w:rsidR="00791BC4" w:rsidRDefault="00791BC4" w:rsidP="003B695B"/>
    <w:p w:rsidR="00B46840" w:rsidRDefault="00B46840" w:rsidP="003B695B">
      <w:r>
        <w:t>A Tabela 3 apresenta um exemplo de aplicação dessas regras no caso de uma tabela que precisa ser fragmentada em três páginas.</w:t>
      </w:r>
    </w:p>
    <w:p w:rsidR="004A6149" w:rsidRDefault="004A6149" w:rsidP="003B695B"/>
    <w:p w:rsidR="004A6149" w:rsidRDefault="004A6149" w:rsidP="004A6149">
      <w:r>
        <w:t xml:space="preserve">Para utilizar a formatação e a numeração automática de legendas de tabelas e de quadros disponíveis neste modelo, deve-se seguir o mesmo procedimento descrito na seção 3.2. </w:t>
      </w:r>
      <w:r w:rsidR="009D401C">
        <w:t>Entretanto</w:t>
      </w:r>
      <w:r>
        <w:t xml:space="preserve">, na caixa de texto que aparecerá, deve-se selecionar </w:t>
      </w:r>
      <w:r>
        <w:rPr>
          <w:b/>
        </w:rPr>
        <w:t>Tabela</w:t>
      </w:r>
      <w:r>
        <w:t xml:space="preserve"> ou </w:t>
      </w:r>
      <w:r>
        <w:rPr>
          <w:b/>
        </w:rPr>
        <w:t>Quadro</w:t>
      </w:r>
      <w:r>
        <w:t xml:space="preserve"> no campo </w:t>
      </w:r>
      <w:r>
        <w:rPr>
          <w:i/>
        </w:rPr>
        <w:t>Rótulo</w:t>
      </w:r>
      <w:r>
        <w:t xml:space="preserve">, conforme pode ser visto na Figura </w:t>
      </w:r>
      <w:r w:rsidR="007669DD">
        <w:t>7</w:t>
      </w:r>
      <w:r>
        <w:t>.</w:t>
      </w:r>
    </w:p>
    <w:p w:rsidR="004A6149" w:rsidRDefault="004A6149" w:rsidP="004A6149"/>
    <w:p w:rsidR="004A6149" w:rsidRDefault="004A6149" w:rsidP="008122A4">
      <w:pPr>
        <w:pStyle w:val="Legenda"/>
        <w:ind w:left="2430" w:right="2412"/>
      </w:pPr>
      <w:bookmarkStart w:id="48" w:name="_Toc335989470"/>
      <w:r>
        <w:t xml:space="preserve">Figura </w:t>
      </w:r>
      <w:r w:rsidR="000253A4">
        <w:fldChar w:fldCharType="begin"/>
      </w:r>
      <w:r w:rsidR="000253A4">
        <w:instrText xml:space="preserve"> SEQ Figura \* ARABIC </w:instrText>
      </w:r>
      <w:r w:rsidR="000253A4">
        <w:fldChar w:fldCharType="separate"/>
      </w:r>
      <w:r w:rsidR="00527F0B">
        <w:rPr>
          <w:noProof/>
        </w:rPr>
        <w:t>7</w:t>
      </w:r>
      <w:r w:rsidR="000253A4">
        <w:rPr>
          <w:noProof/>
        </w:rPr>
        <w:fldChar w:fldCharType="end"/>
      </w:r>
      <w:r>
        <w:t xml:space="preserve"> – Criação de Legenda de Tabela ou de Quadro no Microsoft Word 2007 ou 2010</w:t>
      </w:r>
      <w:bookmarkEnd w:id="48"/>
    </w:p>
    <w:p w:rsidR="004A6149" w:rsidRDefault="004A6149" w:rsidP="008122A4">
      <w:pPr>
        <w:spacing w:line="240" w:lineRule="auto"/>
        <w:jc w:val="center"/>
      </w:pPr>
      <w:r>
        <w:rPr>
          <w:noProof/>
        </w:rPr>
        <mc:AlternateContent>
          <mc:Choice Requires="wps">
            <w:drawing>
              <wp:anchor distT="0" distB="0" distL="114300" distR="114300" simplePos="0" relativeHeight="251673600" behindDoc="0" locked="0" layoutInCell="1" allowOverlap="1" wp14:anchorId="45190D68" wp14:editId="6D2415F6">
                <wp:simplePos x="0" y="0"/>
                <wp:positionH relativeFrom="column">
                  <wp:posOffset>2016214</wp:posOffset>
                </wp:positionH>
                <wp:positionV relativeFrom="paragraph">
                  <wp:posOffset>1151890</wp:posOffset>
                </wp:positionV>
                <wp:extent cx="734096" cy="264804"/>
                <wp:effectExtent l="0" t="0" r="27940" b="20955"/>
                <wp:wrapNone/>
                <wp:docPr id="14" name="Elipse 14"/>
                <wp:cNvGraphicFramePr/>
                <a:graphic xmlns:a="http://schemas.openxmlformats.org/drawingml/2006/main">
                  <a:graphicData uri="http://schemas.microsoft.com/office/word/2010/wordprocessingShape">
                    <wps:wsp>
                      <wps:cNvSpPr/>
                      <wps:spPr>
                        <a:xfrm>
                          <a:off x="0" y="0"/>
                          <a:ext cx="734096" cy="264804"/>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AC34B" id="Elipse 14" o:spid="_x0000_s1026" style="position:absolute;margin-left:158.75pt;margin-top:90.7pt;width:57.8pt;height:2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dfgIAAGIFAAAOAAAAZHJzL2Uyb0RvYy54bWysVEtvGjEQvlfqf7B8b3ahlCQoS4SSpqqE&#10;ElRS5ex47WDV9ri2YaG/PmPvstCUXqpedj3v+eZ1db01mmyEDwpsRQdnJSXCcqiVfano98e7DxeU&#10;hMhszTRYUdGdCPR6+v7dVeMmYggr0LXwBJ3YMGlcRVcxuklRBL4ShoUzcMKiUII3LCLpX4raswa9&#10;G10My3JcNOBr54GLEJB72wrpNPuXUvD4IGUQkeiKYm4xf33+PqdvMb1ikxfP3ErxLg32D1kYpiwG&#10;7V3dssjI2qs/XBnFPQSQ8YyDKUBKxUXGgGgG5Rs0yxVzImPB4gTXlyn8P7f8frPwRNXYuxEllhns&#10;0WetXBAEGVidxoUJKi3dwndUwGeCupXepD+CINtc0V1fUbGNhCPz/OOovBxTwlE0HI8uyuyzOBg7&#10;H+IXAYakR0WFzrFzKdlmHiLGRO29Vgpn4U5pnfumbWIE0KpOvEykwRE32pMNw5YzzoWNwwQE3Rxp&#10;IpWsiwSvBZRfcadFcqPtNyGxLAhhmJPJA/k3v1k7mUnMojccnDLUcdAl0+kmM5EHtTcsTxn+jqS3&#10;yFHBxt7YKAv+lIP6Rx+51d+jbzEn+M9Q73AaPLRrEhy/U9iWOQtxwTzuBW4Q7np8wI/U0FQUuhcl&#10;K/C/TvGTPo4rSilpcM8qGn6umReU6K8WB/lyMBqlxczE6NP5EAl/LHk+lti1uQHs6wCviuP5mfSj&#10;3j+lB/OEJ2GWoqKIWY6xK8qj3xM3sd1/PCpczGZZDZfRsTi3S8eT81TVNHOP2yfmXTebEYf6HvY7&#10;ySZv5rPVTZYWZusIUuXhPdS1qzcuch7G7uikS3FMZ63DaZy+AgAA//8DAFBLAwQUAAYACAAAACEA&#10;yddbr+IAAAALAQAADwAAAGRycy9kb3ducmV2LnhtbEyPy07DMBBF90j8gzVI7KjzKG0V4lRQ1BUL&#10;SqkQ7Nx4Gqf4EWK3CX/PsILdjO7RnTPlcrSGnbEPrXcC0kkCDF3tVesaAbvX9c0CWIjSKWm8QwHf&#10;GGBZXV6UslB+cC943saGUYkLhRSgY+wKzkOt0cow8R06yg6+tzLS2jdc9XKgcmt4liQzbmXr6IKW&#10;Ha401p/bkxXQmfhxXM2en9Tj8dBs1l/67X14EOL6ary/AxZxjH8w/OqTOlTktPcnpwIzAvJ0fkso&#10;BYt0CoyIaZ6nwPYCsowGXpX8/w/VDwAAAP//AwBQSwECLQAUAAYACAAAACEAtoM4kv4AAADhAQAA&#10;EwAAAAAAAAAAAAAAAAAAAAAAW0NvbnRlbnRfVHlwZXNdLnhtbFBLAQItABQABgAIAAAAIQA4/SH/&#10;1gAAAJQBAAALAAAAAAAAAAAAAAAAAC8BAABfcmVscy8ucmVsc1BLAQItABQABgAIAAAAIQC/iyGd&#10;fgIAAGIFAAAOAAAAAAAAAAAAAAAAAC4CAABkcnMvZTJvRG9jLnhtbFBLAQItABQABgAIAAAAIQDJ&#10;11uv4gAAAAsBAAAPAAAAAAAAAAAAAAAAANgEAABkcnMvZG93bnJldi54bWxQSwUGAAAAAAQABADz&#10;AAAA5wUAAAAA&#10;" filled="f" strokecolor="#c0504d [3205]" strokeweight="2pt"/>
            </w:pict>
          </mc:Fallback>
        </mc:AlternateContent>
      </w:r>
      <w:r>
        <w:rPr>
          <w:noProof/>
        </w:rPr>
        <w:drawing>
          <wp:inline distT="0" distB="0" distL="0" distR="0" wp14:anchorId="1C6B6DA3" wp14:editId="6059D603">
            <wp:extent cx="2643505" cy="1881553"/>
            <wp:effectExtent l="0" t="0" r="4445"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503" cy="1893651"/>
                    </a:xfrm>
                    <a:prstGeom prst="rect">
                      <a:avLst/>
                    </a:prstGeom>
                    <a:noFill/>
                    <a:ln>
                      <a:noFill/>
                    </a:ln>
                  </pic:spPr>
                </pic:pic>
              </a:graphicData>
            </a:graphic>
          </wp:inline>
        </w:drawing>
      </w:r>
    </w:p>
    <w:p w:rsidR="004A6149" w:rsidRPr="00FE0F3F" w:rsidRDefault="004A6149" w:rsidP="008122A4">
      <w:pPr>
        <w:ind w:left="2430"/>
        <w:rPr>
          <w:sz w:val="18"/>
        </w:rPr>
      </w:pPr>
      <w:r w:rsidRPr="00FE0F3F">
        <w:rPr>
          <w:sz w:val="18"/>
        </w:rPr>
        <w:t>Fonte: Produção do próprio autor.</w:t>
      </w:r>
    </w:p>
    <w:p w:rsidR="006C729C" w:rsidRDefault="006C729C" w:rsidP="006C729C">
      <w:pPr>
        <w:pStyle w:val="Corpodetexto"/>
      </w:pPr>
    </w:p>
    <w:p w:rsidR="0077025C" w:rsidRDefault="006C729C" w:rsidP="006C729C">
      <w:pPr>
        <w:pStyle w:val="Corpodetexto"/>
      </w:pPr>
      <w:r>
        <w:t>Para atualizar a numeração da legenda basta selecionar seu número e pressionar a tecla F9.</w:t>
      </w:r>
    </w:p>
    <w:p w:rsidR="008122A4" w:rsidRDefault="008122A4" w:rsidP="006C729C">
      <w:pPr>
        <w:pStyle w:val="Corpodetexto"/>
      </w:pPr>
    </w:p>
    <w:p w:rsidR="00B46840" w:rsidRDefault="00B46840" w:rsidP="008122A4">
      <w:pPr>
        <w:pStyle w:val="Legenda"/>
        <w:ind w:left="0"/>
      </w:pPr>
      <w:bookmarkStart w:id="49" w:name="_Toc335989481"/>
      <w:r w:rsidRPr="00B46840">
        <w:lastRenderedPageBreak/>
        <w:t xml:space="preserve">Tabela </w:t>
      </w:r>
      <w:r w:rsidR="000253A4">
        <w:fldChar w:fldCharType="begin"/>
      </w:r>
      <w:r w:rsidR="000253A4">
        <w:instrText xml:space="preserve"> SEQ Tabela \* ARABIC </w:instrText>
      </w:r>
      <w:r w:rsidR="000253A4">
        <w:fldChar w:fldCharType="separate"/>
      </w:r>
      <w:r w:rsidR="00527F0B">
        <w:rPr>
          <w:noProof/>
        </w:rPr>
        <w:t>3</w:t>
      </w:r>
      <w:r w:rsidR="000253A4">
        <w:rPr>
          <w:noProof/>
        </w:rPr>
        <w:fldChar w:fldCharType="end"/>
      </w:r>
      <w:r w:rsidRPr="00B46840">
        <w:t xml:space="preserve"> – Domicílios particulares permanentes, por situação do domicílio e espécie de unidade doméstica, segundo a existência de compartilhamento da responsabilidade pelo domicílio com a pessoa responsável, o sexo, a cor ou raça e os grupos de idade da pessoa responsável e as classes de rendimento </w:t>
      </w:r>
      <w:r>
        <w:br/>
      </w:r>
      <w:r w:rsidRPr="00B46840">
        <w:t xml:space="preserve">nominal mensal domiciliar </w:t>
      </w:r>
      <w:r w:rsidRPr="009D401C">
        <w:rPr>
          <w:i/>
        </w:rPr>
        <w:t>per capita</w:t>
      </w:r>
      <w:r w:rsidR="00684D15">
        <w:t xml:space="preserve"> – </w:t>
      </w:r>
      <w:r w:rsidRPr="00B46840">
        <w:t xml:space="preserve">Brasil </w:t>
      </w:r>
      <w:r w:rsidR="00314ACE">
        <w:t>–</w:t>
      </w:r>
      <w:r w:rsidRPr="00B46840">
        <w:t xml:space="preserve"> 2010</w:t>
      </w:r>
      <w:bookmarkEnd w:id="49"/>
    </w:p>
    <w:p w:rsidR="00314ACE" w:rsidRPr="00314ACE" w:rsidRDefault="00314ACE" w:rsidP="00314ACE">
      <w:r>
        <w:rPr>
          <w:noProof/>
        </w:rPr>
        <w:drawing>
          <wp:inline distT="0" distB="0" distL="0" distR="0" wp14:anchorId="71741C16" wp14:editId="0E666085">
            <wp:extent cx="5756910" cy="6877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6877050"/>
                    </a:xfrm>
                    <a:prstGeom prst="rect">
                      <a:avLst/>
                    </a:prstGeom>
                    <a:noFill/>
                    <a:ln>
                      <a:noFill/>
                    </a:ln>
                  </pic:spPr>
                </pic:pic>
              </a:graphicData>
            </a:graphic>
          </wp:inline>
        </w:drawing>
      </w:r>
    </w:p>
    <w:p w:rsidR="0054637C" w:rsidRDefault="0054637C" w:rsidP="00025BB7">
      <w:pPr>
        <w:pStyle w:val="Legenda"/>
      </w:pPr>
    </w:p>
    <w:p w:rsidR="0054637C" w:rsidRDefault="0054637C">
      <w:pPr>
        <w:spacing w:line="240" w:lineRule="auto"/>
        <w:jc w:val="left"/>
        <w:rPr>
          <w:sz w:val="20"/>
        </w:rPr>
      </w:pPr>
      <w:r>
        <w:br w:type="page"/>
      </w:r>
    </w:p>
    <w:p w:rsidR="00314ACE" w:rsidRDefault="00314ACE" w:rsidP="008122A4">
      <w:pPr>
        <w:pStyle w:val="Legenda"/>
        <w:ind w:left="0"/>
      </w:pPr>
      <w:r w:rsidRPr="00B46840">
        <w:lastRenderedPageBreak/>
        <w:t>Tabela</w:t>
      </w:r>
      <w:r>
        <w:t xml:space="preserve"> 3</w:t>
      </w:r>
      <w:r w:rsidRPr="00B46840">
        <w:t xml:space="preserve"> – Domicílios particulares permanentes, por situação do domicílio e espécie de unidade doméstica, segundo a existência de compartilhamento da responsabilidade pelo domicílio com a pessoa responsável, o sexo, a cor ou raça e os grupos de idade da pessoa responsável e as classes de rendimento </w:t>
      </w:r>
      <w:r>
        <w:br/>
      </w:r>
      <w:r w:rsidRPr="00B46840">
        <w:t xml:space="preserve">nominal mensal domiciliar </w:t>
      </w:r>
      <w:r w:rsidRPr="009D401C">
        <w:rPr>
          <w:i/>
        </w:rPr>
        <w:t>per capita</w:t>
      </w:r>
      <w:r w:rsidRPr="00B46840">
        <w:t xml:space="preserve"> - Brasil </w:t>
      </w:r>
      <w:r>
        <w:t>–</w:t>
      </w:r>
      <w:r w:rsidRPr="00B46840">
        <w:t xml:space="preserve"> 2010</w:t>
      </w:r>
    </w:p>
    <w:p w:rsidR="00314ACE" w:rsidRDefault="00314ACE">
      <w:r>
        <w:rPr>
          <w:noProof/>
        </w:rPr>
        <w:drawing>
          <wp:inline distT="0" distB="0" distL="0" distR="0" wp14:anchorId="089190C8" wp14:editId="536C008D">
            <wp:extent cx="5750560" cy="6851650"/>
            <wp:effectExtent l="0" t="0" r="254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6851650"/>
                    </a:xfrm>
                    <a:prstGeom prst="rect">
                      <a:avLst/>
                    </a:prstGeom>
                    <a:noFill/>
                    <a:ln>
                      <a:noFill/>
                    </a:ln>
                  </pic:spPr>
                </pic:pic>
              </a:graphicData>
            </a:graphic>
          </wp:inline>
        </w:drawing>
      </w:r>
    </w:p>
    <w:p w:rsidR="00314ACE" w:rsidRDefault="00314ACE">
      <w:pPr>
        <w:spacing w:line="240" w:lineRule="auto"/>
        <w:jc w:val="left"/>
        <w:rPr>
          <w:sz w:val="20"/>
        </w:rPr>
      </w:pPr>
      <w:r>
        <w:br w:type="page"/>
      </w:r>
    </w:p>
    <w:p w:rsidR="00314ACE" w:rsidRDefault="00314ACE" w:rsidP="008122A4">
      <w:pPr>
        <w:pStyle w:val="Legenda"/>
        <w:ind w:left="0"/>
      </w:pPr>
      <w:r w:rsidRPr="00B46840">
        <w:lastRenderedPageBreak/>
        <w:t>Tabela</w:t>
      </w:r>
      <w:r>
        <w:t xml:space="preserve"> 3</w:t>
      </w:r>
      <w:r w:rsidRPr="00B46840">
        <w:t xml:space="preserve"> – Domicílios particulares permanentes, por situação do domicílio e espécie de unidade doméstica, segundo a existência de compartilhamento da responsabilidade pelo domicílio com a pessoa responsável, o sexo, a cor ou raça e os grupos de idade da pessoa responsável e as classes de rendimento </w:t>
      </w:r>
      <w:r>
        <w:br/>
      </w:r>
      <w:r w:rsidRPr="00B46840">
        <w:t xml:space="preserve">nominal mensal domiciliar </w:t>
      </w:r>
      <w:r w:rsidRPr="009D401C">
        <w:rPr>
          <w:i/>
        </w:rPr>
        <w:t>per capita</w:t>
      </w:r>
      <w:r w:rsidRPr="00B46840">
        <w:t xml:space="preserve"> - Brasil </w:t>
      </w:r>
      <w:r>
        <w:t>–</w:t>
      </w:r>
      <w:r w:rsidRPr="00B46840">
        <w:t xml:space="preserve"> 2010</w:t>
      </w:r>
    </w:p>
    <w:p w:rsidR="00314ACE" w:rsidRDefault="00314ACE">
      <w:r>
        <w:rPr>
          <w:noProof/>
        </w:rPr>
        <w:drawing>
          <wp:inline distT="0" distB="0" distL="0" distR="0" wp14:anchorId="715E0E64" wp14:editId="405B051E">
            <wp:extent cx="5756910" cy="69545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6954520"/>
                    </a:xfrm>
                    <a:prstGeom prst="rect">
                      <a:avLst/>
                    </a:prstGeom>
                    <a:noFill/>
                    <a:ln>
                      <a:noFill/>
                    </a:ln>
                  </pic:spPr>
                </pic:pic>
              </a:graphicData>
            </a:graphic>
          </wp:inline>
        </w:drawing>
      </w:r>
    </w:p>
    <w:p w:rsidR="004A6149" w:rsidRDefault="004A6149">
      <w:pPr>
        <w:spacing w:line="240" w:lineRule="auto"/>
        <w:jc w:val="left"/>
      </w:pPr>
      <w:r>
        <w:br w:type="page"/>
      </w:r>
    </w:p>
    <w:p w:rsidR="00217095" w:rsidRDefault="00217095" w:rsidP="00217095">
      <w:pPr>
        <w:pStyle w:val="Ttulo2"/>
      </w:pPr>
      <w:bookmarkStart w:id="50" w:name="_Toc335309211"/>
      <w:bookmarkStart w:id="51" w:name="_Toc25869571"/>
      <w:r>
        <w:lastRenderedPageBreak/>
        <w:t>Criando a Lista de Tabelas e a Lista de Quadros</w:t>
      </w:r>
      <w:bookmarkEnd w:id="50"/>
      <w:bookmarkEnd w:id="51"/>
    </w:p>
    <w:p w:rsidR="00217095" w:rsidRDefault="00217095" w:rsidP="00217095">
      <w:pPr>
        <w:pStyle w:val="Corpodetexto"/>
      </w:pPr>
      <w:r>
        <w:t>A Lista de Tabelas e de Quadros pode ser gerada automatica</w:t>
      </w:r>
      <w:r w:rsidR="004D029C">
        <w:t>mente</w:t>
      </w:r>
      <w:r>
        <w:t xml:space="preserve"> seguindo o procedimento descrito na seção 3.3, tomando o cuidado de selecionar </w:t>
      </w:r>
      <w:r w:rsidR="004D029C">
        <w:t>o tipo correto de</w:t>
      </w:r>
      <w:r>
        <w:t xml:space="preserve"> </w:t>
      </w:r>
      <w:r w:rsidR="004D029C">
        <w:t>elemento</w:t>
      </w:r>
      <w:r>
        <w:t xml:space="preserve"> (Tabela ou Quadro) no campo </w:t>
      </w:r>
      <w:r>
        <w:rPr>
          <w:i/>
        </w:rPr>
        <w:t>Nome da legenda</w:t>
      </w:r>
      <w:r>
        <w:t xml:space="preserve">, conforme pode ser visto na Figura </w:t>
      </w:r>
      <w:r w:rsidR="007669DD">
        <w:t>8</w:t>
      </w:r>
      <w:r>
        <w:t xml:space="preserve">. </w:t>
      </w:r>
    </w:p>
    <w:p w:rsidR="00217095" w:rsidRDefault="00217095" w:rsidP="00217095">
      <w:pPr>
        <w:pStyle w:val="Corpodetexto"/>
      </w:pPr>
    </w:p>
    <w:p w:rsidR="00217095" w:rsidRDefault="00217095" w:rsidP="008122A4">
      <w:pPr>
        <w:pStyle w:val="Legenda"/>
        <w:ind w:left="0"/>
      </w:pPr>
      <w:bookmarkStart w:id="52" w:name="_Toc335989471"/>
      <w:r>
        <w:t xml:space="preserve">Figura </w:t>
      </w:r>
      <w:r w:rsidR="000253A4">
        <w:fldChar w:fldCharType="begin"/>
      </w:r>
      <w:r w:rsidR="000253A4">
        <w:instrText xml:space="preserve"> SEQ Figura \* ARABIC </w:instrText>
      </w:r>
      <w:r w:rsidR="000253A4">
        <w:fldChar w:fldCharType="separate"/>
      </w:r>
      <w:r w:rsidR="00527F0B">
        <w:rPr>
          <w:noProof/>
        </w:rPr>
        <w:t>8</w:t>
      </w:r>
      <w:r w:rsidR="000253A4">
        <w:rPr>
          <w:noProof/>
        </w:rPr>
        <w:fldChar w:fldCharType="end"/>
      </w:r>
      <w:r>
        <w:t xml:space="preserve"> – Criação de Índice de Tabelas ou de Quadros no Microsoft Word 2007 ou 2010</w:t>
      </w:r>
      <w:bookmarkEnd w:id="52"/>
    </w:p>
    <w:p w:rsidR="00217095" w:rsidRDefault="00217095" w:rsidP="008122A4">
      <w:pPr>
        <w:pStyle w:val="Corpodetexto"/>
        <w:spacing w:line="240" w:lineRule="auto"/>
        <w:jc w:val="left"/>
      </w:pPr>
      <w:r>
        <w:rPr>
          <w:noProof/>
        </w:rPr>
        <mc:AlternateContent>
          <mc:Choice Requires="wps">
            <w:drawing>
              <wp:anchor distT="0" distB="0" distL="114300" distR="114300" simplePos="0" relativeHeight="251679744" behindDoc="0" locked="0" layoutInCell="1" allowOverlap="1" wp14:anchorId="7EE03439" wp14:editId="7A407739">
                <wp:simplePos x="0" y="0"/>
                <wp:positionH relativeFrom="column">
                  <wp:posOffset>3764915</wp:posOffset>
                </wp:positionH>
                <wp:positionV relativeFrom="paragraph">
                  <wp:posOffset>2135505</wp:posOffset>
                </wp:positionV>
                <wp:extent cx="734060" cy="264795"/>
                <wp:effectExtent l="0" t="0" r="27940" b="20955"/>
                <wp:wrapNone/>
                <wp:docPr id="27" name="Elipse 27"/>
                <wp:cNvGraphicFramePr/>
                <a:graphic xmlns:a="http://schemas.openxmlformats.org/drawingml/2006/main">
                  <a:graphicData uri="http://schemas.microsoft.com/office/word/2010/wordprocessingShape">
                    <wps:wsp>
                      <wps:cNvSpPr/>
                      <wps:spPr>
                        <a:xfrm>
                          <a:off x="0" y="0"/>
                          <a:ext cx="734060" cy="264795"/>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A4720" id="Elipse 27" o:spid="_x0000_s1026" style="position:absolute;margin-left:296.45pt;margin-top:168.15pt;width:57.8pt;height:2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XKfgIAAGIFAAAOAAAAZHJzL2Uyb0RvYy54bWysVM1uGyEQvlfqOyDuzdpbJ25WWUdW0lSV&#10;oiRqUuWMWbBRgaGAvXafPgO73ripe6l6AeZ/vmFmLi63RpON8EGBren4ZESJsBwaZZc1/f508+ET&#10;JSEy2zANVtR0JwK9nL1/d9G6SpSwAt0IT9CJDVXrarqK0VVFEfhKGBZOwAmLQgnesIikXxaNZy16&#10;N7ooR6OzogXfOA9chIDc605IZ9m/lILHeymDiETXFHOL+fT5XKSzmF2waumZWynep8H+IQvDlMWg&#10;g6trFhlZe/WHK6O4hwAynnAwBUipuMgYEM149AbN44o5kbFgcYIbyhT+n1t+t3nwRDU1LaeUWGbw&#10;jz5r5YIgyMDqtC5UqPToHnxPBXwmqFvpTboRBNnmiu6GioptJByZ04+T0RnWnaOoPJtMz0+Tz+LV&#10;2PkQvwgwJD1qKnSOnUvJNrchdtp7rRTOwo3SGvms0jadAbRqEi8TqXHElfZkw/DLGefCxrIPeqCJ&#10;KSTrIsHrAOVX3GnRef4mJJYFIZQ5mdyQf/OrLWonM4lZDIbjY4Y6jvtket1kJnKjDoajY4a/Ixks&#10;clSwcTA2yoI/5qD5MUTu9PfoO8wJ/gKaHXaDh25MguM3Cr/lloX4wDzOBf4kznq8x0NqaGsK/YuS&#10;Ffhfx/hJH9sVpZS0OGc1DT/XzAtK9FeLjXw+nkzSYGZicjotkfCHksWhxK7NFeC/jnGrOJ6fST/q&#10;/VN6MM+4EuYpKoqY5Ri7pjz6PXEVu/nHpcLFfJ7VcBgdi7f20fHkPFU19dzT9pl51/dmxKa+g/1M&#10;supNf3a6ydLCfB1Bqty8r3Xt642DnCegXzppUxzSWet1Nc5eAAAA//8DAFBLAwQUAAYACAAAACEA&#10;f4JBP+IAAAALAQAADwAAAGRycy9kb3ducmV2LnhtbEyPwU7DMAyG70i8Q2Qkbixh1bquNJ1gaCcO&#10;wJgmuGVN1nYkTmmytbw95gRH259+f3+xHJ1lZ9OH1qOE24kAZrDyusVawvZtfZMBC1GhVtajkfBt&#10;AizLy4tC5doP+GrOm1gzCsGQKwlNjF3Oeaga41SY+M4g3Q6+dyrS2Ndc92qgcGf5VIiUO9UifWhU&#10;Z1aNqT43Jyehs/HjuEqfn/Tj8VC/rL+a3fvwIOX11Xh/ByyaMf7B8KtP6lCS096fUAdmJcwW0wWh&#10;EpIkTYARMRfZDNieNvNMAC8L/r9D+QMAAP//AwBQSwECLQAUAAYACAAAACEAtoM4kv4AAADhAQAA&#10;EwAAAAAAAAAAAAAAAAAAAAAAW0NvbnRlbnRfVHlwZXNdLnhtbFBLAQItABQABgAIAAAAIQA4/SH/&#10;1gAAAJQBAAALAAAAAAAAAAAAAAAAAC8BAABfcmVscy8ucmVsc1BLAQItABQABgAIAAAAIQDkZDXK&#10;fgIAAGIFAAAOAAAAAAAAAAAAAAAAAC4CAABkcnMvZTJvRG9jLnhtbFBLAQItABQABgAIAAAAIQB/&#10;gkE/4gAAAAsBAAAPAAAAAAAAAAAAAAAAANgEAABkcnMvZG93bnJldi54bWxQSwUGAAAAAAQABADz&#10;AAAA5wUAAAAA&#10;" filled="f" strokecolor="#c0504d [3205]" strokeweight="2pt"/>
            </w:pict>
          </mc:Fallback>
        </mc:AlternateContent>
      </w:r>
      <w:r>
        <w:rPr>
          <w:noProof/>
        </w:rPr>
        <mc:AlternateContent>
          <mc:Choice Requires="wps">
            <w:drawing>
              <wp:anchor distT="0" distB="0" distL="114300" distR="114300" simplePos="0" relativeHeight="251677696" behindDoc="0" locked="0" layoutInCell="1" allowOverlap="1" wp14:anchorId="162AC3F7" wp14:editId="01AC90C2">
                <wp:simplePos x="0" y="0"/>
                <wp:positionH relativeFrom="column">
                  <wp:posOffset>3086423</wp:posOffset>
                </wp:positionH>
                <wp:positionV relativeFrom="paragraph">
                  <wp:posOffset>759268</wp:posOffset>
                </wp:positionV>
                <wp:extent cx="2578735" cy="1724660"/>
                <wp:effectExtent l="1047750" t="0" r="12065" b="27940"/>
                <wp:wrapNone/>
                <wp:docPr id="23" name="Texto Explicativo 1 23"/>
                <wp:cNvGraphicFramePr/>
                <a:graphic xmlns:a="http://schemas.openxmlformats.org/drawingml/2006/main">
                  <a:graphicData uri="http://schemas.microsoft.com/office/word/2010/wordprocessingShape">
                    <wps:wsp>
                      <wps:cNvSpPr/>
                      <wps:spPr>
                        <a:xfrm>
                          <a:off x="0" y="0"/>
                          <a:ext cx="2578735" cy="1724660"/>
                        </a:xfrm>
                        <a:prstGeom prst="borderCallout1">
                          <a:avLst>
                            <a:gd name="adj1" fmla="val 29754"/>
                            <a:gd name="adj2" fmla="val -2981"/>
                            <a:gd name="adj3" fmla="val 96994"/>
                            <a:gd name="adj4" fmla="val -40340"/>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66F4" w:rsidRDefault="001A66F4" w:rsidP="00217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2AC3F7" id="Texto Explicativo 1 23" o:spid="_x0000_s1028" type="#_x0000_t47" style="position:absolute;margin-left:243.05pt;margin-top:59.8pt;width:203.05pt;height:135.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b05AIAAEcGAAAOAAAAZHJzL2Uyb0RvYy54bWysVE1v2zAMvQ/YfxB0bx27+WiCOkWQrsOA&#10;oi3WDj0rstRokEVNUhJnv36UbCfB2u0wLAdHFMlH8onk1XVTa7IVziswJc3PB5QIw6FS5rWk355v&#10;zy4p8YGZimkwoqR74en1/OOHq52diQLWoCvhCIIYP9vZkq5DsLMs83wtaubPwQqDSgmuZgFF95pV&#10;ju0QvdZZMRiMsx24yjrgwnu8vWmVdJ7wpRQ8PEjpRSC6pJhbSF+Xvqv4zeZXbPbqmF0r3qXB/iGL&#10;mimDQQ9QNywwsnHqDVStuAMPMpxzqDOQUnGRasBq8sFv1TytmRWpFiTH2wNN/v/B8vvtoyOqKmlx&#10;QYlhNb7Rs2gCkE+N1YqzoLZAcoJapGpn/Qw9nuyj6ySPx1h3I10d/7Ei0iR69wd6EY5wvCxGk8vJ&#10;xYgSjrp8UgzH4/QA2dHdOh8+C6hJPJR0hY8r3JJpDZuQJ4LZ9s6HxHTVpcuq7zklstb4cFumSTGd&#10;jIbdw57YFKc2Z8X0Mn9rgxQccabj6fQdnOGpzdlwcDHsi+hSw3L6MmKeBm6V1qnPtIkXHrSq4l0S&#10;YqOLpXYEUy9paIqYFUKcWKEUPbPIfst3OoW9FhFCm69C4hNGhhNFaXiOmIxzYTr2/JpVog01GuCv&#10;D9ZnkUInwIgsMckDdkv/H7DbnDv76CrS7B2cB39LrHU+eKTIYMLBuVYG3HsAGqvqIrf2PUktNZGl&#10;0Kyatr2jZbxZQbXHlnfQ7gJv+a3CZrtjPjwyhz2EawIXWnjAj9SwKyl0J0rW4H6+dx/tcSZRS8kO&#10;l0lJ/Y8Nc4IS/cXgtE7zIXYJCUkYjiYFCu5UszrVmE29BGwG7GrMLh2jfdD9UTqoX3A0FjEqqpjh&#10;GLukPLheWIZ2yeHm5GKxSGa4cSwLd+bJ8ggeeY6N+ty8MGe7iQs4rPfQLx42Sz3dcny0jZ4GFpsA&#10;UoWoPPLaCbitUit1mzWuw1M5WR33//wXAAAA//8DAFBLAwQUAAYACAAAACEAl9ybkeEAAAALAQAA&#10;DwAAAGRycy9kb3ducmV2LnhtbEyPQUvEMBCF74L/IYzgzU0TtbS16SLCoiAK7nrxljZjG2yS0mR3&#10;u/56x5Meh/fx3jf1enEjO+AcbfAKxCoDhr4Lxvpewftuc1UAi0l7o8fgUcEJI6yb87NaVyYc/Rse&#10;tqlnVOJjpRUMKU0V57Eb0Om4ChN6yj7D7HSic+65mfWRyt3IZZbl3GnraWHQEz4M2H1t907By9NJ&#10;7kr7Km6/N0I8t4/2oyusUpcXy/0dsIRL+oPhV5/UoSGnNuy9iWxUcFPkglAKRJkDI6IopQTWKrgu&#10;hQTe1Pz/D80PAAAA//8DAFBLAQItABQABgAIAAAAIQC2gziS/gAAAOEBAAATAAAAAAAAAAAAAAAA&#10;AAAAAABbQ29udGVudF9UeXBlc10ueG1sUEsBAi0AFAAGAAgAAAAhADj9If/WAAAAlAEAAAsAAAAA&#10;AAAAAAAAAAAALwEAAF9yZWxzLy5yZWxzUEsBAi0AFAAGAAgAAAAhAAjO9vTkAgAARwYAAA4AAAAA&#10;AAAAAAAAAAAALgIAAGRycy9lMm9Eb2MueG1sUEsBAi0AFAAGAAgAAAAhAJfcm5HhAAAACwEAAA8A&#10;AAAAAAAAAAAAAAAAPgUAAGRycy9kb3ducmV2LnhtbFBLBQYAAAAABAAEAPMAAABMBgAAAAA=&#10;" adj="-8713,20951,-644,6427" filled="f" strokecolor="#1f497d [3215]" strokeweight="2pt">
                <v:textbox>
                  <w:txbxContent>
                    <w:p w:rsidR="001A66F4" w:rsidRDefault="001A66F4" w:rsidP="00217095">
                      <w:pPr>
                        <w:jc w:val="center"/>
                      </w:pPr>
                    </w:p>
                  </w:txbxContent>
                </v:textbox>
                <o:callout v:ext="edit" minusy="t"/>
              </v:shape>
            </w:pict>
          </mc:Fallback>
        </mc:AlternateContent>
      </w:r>
      <w:r>
        <w:rPr>
          <w:noProof/>
        </w:rPr>
        <mc:AlternateContent>
          <mc:Choice Requires="wps">
            <w:drawing>
              <wp:anchor distT="0" distB="0" distL="114300" distR="114300" simplePos="0" relativeHeight="251676672" behindDoc="0" locked="0" layoutInCell="1" allowOverlap="1" wp14:anchorId="543A1487" wp14:editId="533265C5">
                <wp:simplePos x="0" y="0"/>
                <wp:positionH relativeFrom="column">
                  <wp:posOffset>-1833</wp:posOffset>
                </wp:positionH>
                <wp:positionV relativeFrom="paragraph">
                  <wp:posOffset>2364213</wp:posOffset>
                </wp:positionV>
                <wp:extent cx="2001328" cy="309880"/>
                <wp:effectExtent l="0" t="0" r="18415" b="13970"/>
                <wp:wrapNone/>
                <wp:docPr id="24" name="Elipse 24"/>
                <wp:cNvGraphicFramePr/>
                <a:graphic xmlns:a="http://schemas.openxmlformats.org/drawingml/2006/main">
                  <a:graphicData uri="http://schemas.microsoft.com/office/word/2010/wordprocessingShape">
                    <wps:wsp>
                      <wps:cNvSpPr/>
                      <wps:spPr>
                        <a:xfrm>
                          <a:off x="0" y="0"/>
                          <a:ext cx="2001328" cy="309880"/>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8E5862" id="Elipse 24" o:spid="_x0000_s1026" style="position:absolute;margin-left:-.15pt;margin-top:186.15pt;width:157.6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GLgAIAAF8FAAAOAAAAZHJzL2Uyb0RvYy54bWysVEtvGjEQvlfqf7B8L8sS2hKUJUJJqSpF&#10;CSqpcna8drBqe1zbsNBfn7F3WWjKqepl1/N+fTNX1zujyVb4oMBWtBwMKRGWQ63sS0V/PC4+TCgJ&#10;kdmaabCionsR6PXs/burxk3FCNaga+EJOrFh2riKrmN006IIfC0MCwNwwqJQgjcsIulfitqzBr0b&#10;XYyGw09FA752HrgIAbm3rZDOsn8pBY8PUgYRia4o5hbz1+fvc/oWsys2ffHMrRXv0mD/kIVhymLQ&#10;3tUti4xsvPrLlVHcQwAZBxxMAVIqLnINWE05fFPNas2cyLVgc4Lr2xT+n1t+v116ouqKjsaUWGZw&#10;Rl+0ckEQZGB3GhemqLRyS99RAZ+p1J30Jv2xCLLLHd33HRW7SDgycUTlxQgxwFF2MbycTHLLi6O1&#10;8yF+FWBIelRU6Bw895Jt70LEoKh90ErxLCyU1nlw2iZGAK3qxMtEQo640Z5sGc487kapCnRxooVU&#10;sixSbW01+RX3WiQX2n4XEnuS8s+JZDQefTLOhY0Hv1k7mUnMoDcszxnqWHbJdLrJTGSU9obDc4Z/&#10;RuwtclSwsTc2yoI/56D+2Udu9Q/VtzWn8p+h3iMUPLQ7EhxfKBzJHQtxyTwuBa4PLnp8wI/U0FQU&#10;uhcla/C/z/GTPmIVpZQ0uGQVDb82zAtK9DeLKL4sx+O0lZkYf/w8QsKfSp5PJXZjbgBnWuJJcTw/&#10;k37Uh6f0YJ7wHsxTVBQxyzF2RXn0B+ImtsuPF4WL+Tyr4SY6Fu/syvHkPHU14e1x98S863AZEdH3&#10;cFhINn2DzVY3WVqYbyJIlYF77GvXb9ziDMbu4qQzcUpnreNdnL0CAAD//wMAUEsDBBQABgAIAAAA&#10;IQANXaIm4gAAAAkBAAAPAAAAZHJzL2Rvd25yZXYueG1sTI9La8MwEITvhf4HsYVeSiI/Quu6lkMx&#10;fUAhhKa99LaxVNvEWhlLSZx/n82pvc0yw8y3xXKyvTiY0XeOFMTzCISh2umOGgXfX6+zDIQPSBp7&#10;R0bByXhYltdXBebaHenTHDahEVxCPkcFbQhDLqWvW2PRz91giL1fN1oMfI6N1CMeudz2Momie2mx&#10;I15ocTBVa+rdZm8VYHZXrbvVKntb693p470ampefQanbm+n5CUQwU/gLwwWf0aFkpq3bk/aiVzBL&#10;OaggfUhYsJ/Gi0cQWwWLJI5BloX8/0F5BgAA//8DAFBLAQItABQABgAIAAAAIQC2gziS/gAAAOEB&#10;AAATAAAAAAAAAAAAAAAAAAAAAABbQ29udGVudF9UeXBlc10ueG1sUEsBAi0AFAAGAAgAAAAhADj9&#10;If/WAAAAlAEAAAsAAAAAAAAAAAAAAAAALwEAAF9yZWxzLy5yZWxzUEsBAi0AFAAGAAgAAAAhAESS&#10;EYuAAgAAXwUAAA4AAAAAAAAAAAAAAAAALgIAAGRycy9lMm9Eb2MueG1sUEsBAi0AFAAGAAgAAAAh&#10;AA1doibiAAAACQEAAA8AAAAAAAAAAAAAAAAA2gQAAGRycy9kb3ducmV2LnhtbFBLBQYAAAAABAAE&#10;APMAAADpBQAAAAA=&#10;" filled="f" strokecolor="#1f497d [3215]" strokeweight="2pt"/>
            </w:pict>
          </mc:Fallback>
        </mc:AlternateContent>
      </w:r>
      <w:r>
        <w:rPr>
          <w:noProof/>
        </w:rPr>
        <w:drawing>
          <wp:anchor distT="0" distB="0" distL="114300" distR="114300" simplePos="0" relativeHeight="251675648" behindDoc="0" locked="0" layoutInCell="1" allowOverlap="1" wp14:anchorId="4F772888" wp14:editId="295ACDD0">
            <wp:simplePos x="0" y="0"/>
            <wp:positionH relativeFrom="column">
              <wp:posOffset>3085825</wp:posOffset>
            </wp:positionH>
            <wp:positionV relativeFrom="paragraph">
              <wp:posOffset>758825</wp:posOffset>
            </wp:positionV>
            <wp:extent cx="2581275" cy="1727835"/>
            <wp:effectExtent l="0" t="0" r="9525" b="571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1275"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B966753" wp14:editId="7406AEEB">
            <wp:extent cx="3921760" cy="3131127"/>
            <wp:effectExtent l="0" t="0" r="254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026" cy="3140122"/>
                    </a:xfrm>
                    <a:prstGeom prst="rect">
                      <a:avLst/>
                    </a:prstGeom>
                    <a:noFill/>
                    <a:ln>
                      <a:noFill/>
                    </a:ln>
                  </pic:spPr>
                </pic:pic>
              </a:graphicData>
            </a:graphic>
          </wp:inline>
        </w:drawing>
      </w:r>
    </w:p>
    <w:p w:rsidR="00217095" w:rsidRPr="00FE0F3F" w:rsidRDefault="00217095" w:rsidP="008122A4">
      <w:pPr>
        <w:spacing w:before="120"/>
        <w:rPr>
          <w:sz w:val="18"/>
        </w:rPr>
      </w:pPr>
      <w:r w:rsidRPr="00FE0F3F">
        <w:rPr>
          <w:sz w:val="18"/>
        </w:rPr>
        <w:t>Fonte: Produção do próprio autor.</w:t>
      </w:r>
      <w:r w:rsidRPr="00217095">
        <w:rPr>
          <w:noProof/>
        </w:rPr>
        <w:t xml:space="preserve"> </w:t>
      </w:r>
    </w:p>
    <w:p w:rsidR="006C729C" w:rsidRDefault="006C729C" w:rsidP="006C729C">
      <w:bookmarkStart w:id="53" w:name="_Toc335309212"/>
    </w:p>
    <w:p w:rsidR="006C729C" w:rsidRDefault="006C729C" w:rsidP="006C729C">
      <w:r>
        <w:t>A atualização da Lista de Tabelas e de Quadros é feita através da tecla F9, conforme descrito no caso da Lista de Figuras.</w:t>
      </w:r>
    </w:p>
    <w:p w:rsidR="008122A4" w:rsidRDefault="008122A4" w:rsidP="006C729C"/>
    <w:p w:rsidR="00217095" w:rsidRDefault="00217095" w:rsidP="00217095">
      <w:pPr>
        <w:pStyle w:val="Ttulo2"/>
      </w:pPr>
      <w:bookmarkStart w:id="54" w:name="_Toc25869572"/>
      <w:r>
        <w:t>Conclusões</w:t>
      </w:r>
      <w:bookmarkEnd w:id="53"/>
      <w:bookmarkEnd w:id="54"/>
    </w:p>
    <w:p w:rsidR="00E97582" w:rsidRDefault="00F81C49" w:rsidP="006C729C">
      <w:r>
        <w:t>E</w:t>
      </w:r>
      <w:r w:rsidR="00217095">
        <w:t xml:space="preserve">ste capítulo </w:t>
      </w:r>
      <w:r>
        <w:t>tratou temas relacionados à apresentação de informações durante o texto do trabalho utilizando-se de dois elementos: as Tabelas e os Quadros. Inicialmente foi feita uma breve descrição</w:t>
      </w:r>
      <w:r w:rsidR="00A46958">
        <w:t xml:space="preserve"> desses</w:t>
      </w:r>
      <w:r>
        <w:t xml:space="preserve"> dois elementos</w:t>
      </w:r>
      <w:r w:rsidR="00A46958">
        <w:t>, ressaltando as distinções entre eles</w:t>
      </w:r>
      <w:r>
        <w:t xml:space="preserve"> tanto em termos funcionais quanto em termos de formato. Também foram apresentadas algumas regras de normalização e parametrização, além de exemplos que ilustram a aplicação destas regras. Por fim, foi </w:t>
      </w:r>
      <w:r w:rsidR="00A46958">
        <w:t>apresentado um procedimento simples que permite a rápida criação das Listas de Tabelas e de Quadros no Microsoft Word.</w:t>
      </w:r>
      <w:r w:rsidR="00F12C0E">
        <w:t xml:space="preserve"> </w:t>
      </w:r>
      <w:r w:rsidR="00D171D1">
        <w:t>No próximo capítulo, serão discutidas regras de apresentação de elementos como: equações, gráficos, apêndice e anexo.</w:t>
      </w:r>
      <w:r w:rsidR="00E97582">
        <w:br w:type="page"/>
      </w:r>
    </w:p>
    <w:p w:rsidR="00E97582" w:rsidRDefault="00F12C0E" w:rsidP="00E97582">
      <w:pPr>
        <w:pStyle w:val="Ttulo1"/>
      </w:pPr>
      <w:bookmarkStart w:id="55" w:name="_Toc335309213"/>
      <w:bookmarkStart w:id="56" w:name="_Toc25869573"/>
      <w:r>
        <w:lastRenderedPageBreak/>
        <w:t>OUtras regras de apresentação</w:t>
      </w:r>
      <w:bookmarkEnd w:id="55"/>
      <w:bookmarkEnd w:id="56"/>
    </w:p>
    <w:p w:rsidR="00E97582" w:rsidRDefault="00F12C0E" w:rsidP="00621904">
      <w:pPr>
        <w:pStyle w:val="Ttulo2"/>
      </w:pPr>
      <w:bookmarkStart w:id="57" w:name="_Toc335309214"/>
      <w:bookmarkStart w:id="58" w:name="_Toc25869574"/>
      <w:r>
        <w:t>Equações e Fórmulas</w:t>
      </w:r>
      <w:bookmarkEnd w:id="57"/>
      <w:bookmarkEnd w:id="58"/>
    </w:p>
    <w:p w:rsidR="00D171D1" w:rsidRDefault="00D171D1" w:rsidP="00D171D1">
      <w:r>
        <w:t xml:space="preserve">Para facilitar a leitura, a </w:t>
      </w:r>
      <w:r w:rsidR="00CF495B">
        <w:t xml:space="preserve">ABNT </w:t>
      </w:r>
      <w:r>
        <w:t>NBR 14724:2011 exige que as equações sejam destacadas do texto, podendo ser numeradas com algarismos arábicos entre parêntesis</w:t>
      </w:r>
      <w:r w:rsidR="000C3EE2">
        <w:t xml:space="preserve"> e </w:t>
      </w:r>
      <w:r>
        <w:t>alinhados à direita.</w:t>
      </w:r>
      <w:r w:rsidR="000C3EE2">
        <w:t xml:space="preserve"> A norma permite o uso de uma entrelinha maior a fim de comportar seus elementos (expoentes, índices, entre outros). A</w:t>
      </w:r>
      <w:r w:rsidR="00060EC4">
        <w:t>s</w:t>
      </w:r>
      <w:r w:rsidR="000C3EE2">
        <w:t xml:space="preserve"> </w:t>
      </w:r>
      <w:r w:rsidR="008122A4" w:rsidRPr="008122A4">
        <w:rPr>
          <w:highlight w:val="yellow"/>
        </w:rPr>
        <w:t>e</w:t>
      </w:r>
      <w:r w:rsidR="000C3EE2" w:rsidRPr="008122A4">
        <w:rPr>
          <w:highlight w:val="yellow"/>
        </w:rPr>
        <w:t>quações</w:t>
      </w:r>
      <w:r w:rsidR="000C3EE2">
        <w:t xml:space="preserve"> (1), (2) e (3) ilustram essas regras: </w:t>
      </w:r>
    </w:p>
    <w:p w:rsidR="00060EC4" w:rsidRDefault="00060EC4" w:rsidP="00060EC4">
      <w:pPr>
        <w:spacing w:line="240" w:lineRule="auto"/>
      </w:pPr>
    </w:p>
    <w:tbl>
      <w:tblPr>
        <w:tblStyle w:val="Tabelacomgrade"/>
        <w:tblW w:w="89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933"/>
      </w:tblGrid>
      <w:tr w:rsidR="000C3EE2" w:rsidTr="000C3EE2">
        <w:trPr>
          <w:jc w:val="center"/>
        </w:trPr>
        <w:tc>
          <w:tcPr>
            <w:tcW w:w="8064" w:type="dxa"/>
            <w:vAlign w:val="center"/>
          </w:tcPr>
          <w:p w:rsidR="000C3EE2" w:rsidRDefault="00060EC4" w:rsidP="00060EC4">
            <w:pPr>
              <w:spacing w:line="240" w:lineRule="auto"/>
              <w:jc w:val="center"/>
            </w:pPr>
            <w:r w:rsidRPr="00060EC4">
              <w:rPr>
                <w:position w:val="-12"/>
              </w:rPr>
              <w:object w:dxaOrig="1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83.4pt;height:18.6pt" o:ole="">
                  <v:imagedata r:id="rId20" o:title=""/>
                </v:shape>
                <o:OLEObject Type="Embed" ProgID="Equation.3" ShapeID="_x0000_i1154" DrawAspect="Content" ObjectID="_1636482347" r:id="rId21"/>
              </w:object>
            </w:r>
          </w:p>
        </w:tc>
        <w:tc>
          <w:tcPr>
            <w:tcW w:w="933" w:type="dxa"/>
            <w:vAlign w:val="center"/>
          </w:tcPr>
          <w:p w:rsidR="000C3EE2" w:rsidRPr="008122A4" w:rsidRDefault="000C3EE2" w:rsidP="008122A4">
            <w:pPr>
              <w:spacing w:line="240" w:lineRule="auto"/>
              <w:ind w:right="-109"/>
              <w:jc w:val="right"/>
              <w:rPr>
                <w:highlight w:val="yellow"/>
              </w:rPr>
            </w:pPr>
            <w:r w:rsidRPr="008122A4">
              <w:rPr>
                <w:highlight w:val="yellow"/>
              </w:rPr>
              <w:t>(1)</w:t>
            </w:r>
          </w:p>
        </w:tc>
      </w:tr>
    </w:tbl>
    <w:p w:rsidR="00F12C0E" w:rsidRDefault="00F12C0E" w:rsidP="00060EC4">
      <w:pPr>
        <w:spacing w:line="240" w:lineRule="auto"/>
      </w:pPr>
    </w:p>
    <w:tbl>
      <w:tblPr>
        <w:tblStyle w:val="Tabelacomgrade"/>
        <w:tblW w:w="89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933"/>
      </w:tblGrid>
      <w:tr w:rsidR="00060EC4" w:rsidTr="00EE146B">
        <w:trPr>
          <w:jc w:val="center"/>
        </w:trPr>
        <w:tc>
          <w:tcPr>
            <w:tcW w:w="8064" w:type="dxa"/>
            <w:vAlign w:val="center"/>
          </w:tcPr>
          <w:p w:rsidR="00060EC4" w:rsidRDefault="00060EC4" w:rsidP="00EE146B">
            <w:pPr>
              <w:spacing w:line="240" w:lineRule="auto"/>
              <w:jc w:val="center"/>
            </w:pPr>
            <w:r w:rsidRPr="000C3EE2">
              <w:rPr>
                <w:position w:val="-26"/>
              </w:rPr>
              <w:object w:dxaOrig="1540" w:dyaOrig="700">
                <v:shape id="_x0000_i1155" type="#_x0000_t75" style="width:77.4pt;height:34.8pt" o:ole="">
                  <v:imagedata r:id="rId22" o:title=""/>
                </v:shape>
                <o:OLEObject Type="Embed" ProgID="Equation.3" ShapeID="_x0000_i1155" DrawAspect="Content" ObjectID="_1636482348" r:id="rId23"/>
              </w:object>
            </w:r>
          </w:p>
        </w:tc>
        <w:tc>
          <w:tcPr>
            <w:tcW w:w="933" w:type="dxa"/>
            <w:vAlign w:val="center"/>
          </w:tcPr>
          <w:p w:rsidR="00060EC4" w:rsidRPr="008122A4" w:rsidRDefault="00060EC4" w:rsidP="008122A4">
            <w:pPr>
              <w:spacing w:line="240" w:lineRule="auto"/>
              <w:ind w:right="-109"/>
              <w:jc w:val="right"/>
              <w:rPr>
                <w:highlight w:val="yellow"/>
              </w:rPr>
            </w:pPr>
            <w:r w:rsidRPr="008122A4">
              <w:rPr>
                <w:highlight w:val="yellow"/>
              </w:rPr>
              <w:t>(2)</w:t>
            </w:r>
          </w:p>
        </w:tc>
      </w:tr>
    </w:tbl>
    <w:p w:rsidR="00060EC4" w:rsidRDefault="00060EC4" w:rsidP="00060EC4">
      <w:pPr>
        <w:spacing w:line="240" w:lineRule="auto"/>
      </w:pPr>
    </w:p>
    <w:tbl>
      <w:tblPr>
        <w:tblStyle w:val="Tabelacomgrade"/>
        <w:tblW w:w="8997"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064"/>
        <w:gridCol w:w="933"/>
      </w:tblGrid>
      <w:tr w:rsidR="00060EC4" w:rsidTr="00060EC4">
        <w:trPr>
          <w:jc w:val="center"/>
        </w:trPr>
        <w:tc>
          <w:tcPr>
            <w:tcW w:w="8064" w:type="dxa"/>
            <w:tcBorders>
              <w:right w:val="single" w:sz="4" w:space="0" w:color="D9D9D9" w:themeColor="background1" w:themeShade="D9"/>
            </w:tcBorders>
            <w:vAlign w:val="center"/>
          </w:tcPr>
          <w:p w:rsidR="00060EC4" w:rsidRDefault="00060EC4" w:rsidP="00EE146B">
            <w:pPr>
              <w:spacing w:line="240" w:lineRule="auto"/>
              <w:jc w:val="center"/>
            </w:pPr>
            <w:r w:rsidRPr="000C3EE2">
              <w:rPr>
                <w:position w:val="-26"/>
              </w:rPr>
              <w:object w:dxaOrig="2600" w:dyaOrig="700">
                <v:shape id="_x0000_i1156" type="#_x0000_t75" style="width:129.6pt;height:34.8pt" o:ole="">
                  <v:imagedata r:id="rId24" o:title=""/>
                </v:shape>
                <o:OLEObject Type="Embed" ProgID="Equation.3" ShapeID="_x0000_i1156" DrawAspect="Content" ObjectID="_1636482349" r:id="rId25"/>
              </w:object>
            </w:r>
          </w:p>
        </w:tc>
        <w:tc>
          <w:tcPr>
            <w:tcW w:w="933" w:type="dxa"/>
            <w:tcBorders>
              <w:top w:val="single" w:sz="4" w:space="0" w:color="D9D9D9" w:themeColor="background1" w:themeShade="D9"/>
              <w:left w:val="single" w:sz="4" w:space="0" w:color="D9D9D9" w:themeColor="background1" w:themeShade="D9"/>
              <w:bottom w:val="single" w:sz="4" w:space="0" w:color="D9D9D9" w:themeColor="background1" w:themeShade="D9"/>
            </w:tcBorders>
            <w:vAlign w:val="center"/>
          </w:tcPr>
          <w:p w:rsidR="00060EC4" w:rsidRPr="008122A4" w:rsidRDefault="00060EC4" w:rsidP="008122A4">
            <w:pPr>
              <w:spacing w:line="240" w:lineRule="auto"/>
              <w:ind w:right="-108"/>
              <w:jc w:val="right"/>
              <w:rPr>
                <w:highlight w:val="yellow"/>
              </w:rPr>
            </w:pPr>
            <w:r w:rsidRPr="008122A4">
              <w:rPr>
                <w:highlight w:val="yellow"/>
              </w:rPr>
              <w:t>(3)</w:t>
            </w:r>
          </w:p>
        </w:tc>
      </w:tr>
    </w:tbl>
    <w:p w:rsidR="00060EC4" w:rsidRDefault="00060EC4" w:rsidP="00060EC4"/>
    <w:p w:rsidR="007B790A" w:rsidRDefault="00060EC4" w:rsidP="00060EC4">
      <w:r>
        <w:t xml:space="preserve">É recomendável que a equação fique centralizada em relação às margens direita e esquerda da página. Para tal, nos exemplos acima, utilizou-se de uma tabela com </w:t>
      </w:r>
      <w:r w:rsidR="007B790A">
        <w:t xml:space="preserve">uma linha e </w:t>
      </w:r>
      <w:r>
        <w:t xml:space="preserve">duas colunas para </w:t>
      </w:r>
      <w:r w:rsidR="007B790A">
        <w:t xml:space="preserve">posicionar </w:t>
      </w:r>
      <w:r>
        <w:t>a fórmula e a numeração</w:t>
      </w:r>
      <w:r w:rsidR="007B790A">
        <w:t xml:space="preserve"> da equação. Tal fato pode </w:t>
      </w:r>
      <w:r>
        <w:t xml:space="preserve">ser observado mais claramente na </w:t>
      </w:r>
      <w:r w:rsidR="008122A4" w:rsidRPr="008122A4">
        <w:rPr>
          <w:highlight w:val="yellow"/>
        </w:rPr>
        <w:t>e</w:t>
      </w:r>
      <w:r w:rsidRPr="008122A4">
        <w:rPr>
          <w:highlight w:val="yellow"/>
        </w:rPr>
        <w:t>quação</w:t>
      </w:r>
      <w:r>
        <w:t xml:space="preserve"> (3)</w:t>
      </w:r>
      <w:r w:rsidR="007B790A">
        <w:t xml:space="preserve">, uma vez que as linhas da tabela foram coloridas. Entretanto, caso essa sugestão seja utilizada, a coloração das linhas da tabela não deve ocorrer, conforme mostram as </w:t>
      </w:r>
      <w:r w:rsidR="008122A4" w:rsidRPr="008122A4">
        <w:rPr>
          <w:highlight w:val="yellow"/>
        </w:rPr>
        <w:t>e</w:t>
      </w:r>
      <w:r w:rsidR="007B790A" w:rsidRPr="008122A4">
        <w:rPr>
          <w:highlight w:val="yellow"/>
        </w:rPr>
        <w:t>quações</w:t>
      </w:r>
      <w:r w:rsidR="007B790A">
        <w:t xml:space="preserve"> (1) e (2).</w:t>
      </w:r>
    </w:p>
    <w:p w:rsidR="007B790A" w:rsidRDefault="007B790A" w:rsidP="00060EC4"/>
    <w:p w:rsidR="007B790A" w:rsidRDefault="007B790A" w:rsidP="00060EC4">
      <w:r>
        <w:t xml:space="preserve">Assim como no caso de Figuras, Tabelas e Quadros, a citação de todas as equações no texto do trabalho é obrigatória; e </w:t>
      </w:r>
      <w:r w:rsidR="00C10679">
        <w:t xml:space="preserve">sua localização deve acontecer </w:t>
      </w:r>
      <w:r>
        <w:t>o mais próximo possível d</w:t>
      </w:r>
      <w:r w:rsidR="00C10679">
        <w:t xml:space="preserve">o trecho </w:t>
      </w:r>
      <w:r>
        <w:t>onde são mencionadas.</w:t>
      </w:r>
    </w:p>
    <w:p w:rsidR="008122A4" w:rsidRDefault="008122A4" w:rsidP="00060EC4"/>
    <w:p w:rsidR="007B790A" w:rsidRDefault="00C10679" w:rsidP="00C10679">
      <w:pPr>
        <w:pStyle w:val="Ttulo2"/>
      </w:pPr>
      <w:bookmarkStart w:id="59" w:name="_Toc335309215"/>
      <w:bookmarkStart w:id="60" w:name="_Toc25869575"/>
      <w:r>
        <w:t>Gráficos</w:t>
      </w:r>
      <w:bookmarkEnd w:id="59"/>
      <w:bookmarkEnd w:id="60"/>
    </w:p>
    <w:p w:rsidR="00234EF3" w:rsidRDefault="00C10679" w:rsidP="0054637C">
      <w:r>
        <w:t xml:space="preserve">Os gráficos </w:t>
      </w:r>
      <w:r w:rsidR="0054637C">
        <w:t>devem receber numeração a parte das demais ilustrações. Assim como no caso de Figuras, sua legenda deve aparecer na parte superior, sendo composta pela palavra designativa (Gráfico), seguida do número de ordem de ocorrência, travessão e do respectivo título. A fonte de consulta também é um elemento obrigatório, devendo ser inserida na parte inferior do gráfico.</w:t>
      </w:r>
      <w:r w:rsidR="00234EF3">
        <w:t xml:space="preserve"> A citação do gráfico no texto do trabalho também é obrigatória e sua localização deve </w:t>
      </w:r>
      <w:r w:rsidR="00234EF3">
        <w:lastRenderedPageBreak/>
        <w:t>ocorrer o mais próximo possível do trecho onde é mencionado. A aplicação dessas regras é ilustrada no</w:t>
      </w:r>
      <w:r w:rsidR="004F2C28">
        <w:t>s</w:t>
      </w:r>
      <w:r w:rsidR="00234EF3">
        <w:t xml:space="preserve"> Gráfico</w:t>
      </w:r>
      <w:r w:rsidR="004F2C28">
        <w:t>s</w:t>
      </w:r>
      <w:r w:rsidR="00234EF3">
        <w:t xml:space="preserve"> 1</w:t>
      </w:r>
      <w:r w:rsidR="004F2C28">
        <w:t xml:space="preserve"> e 2</w:t>
      </w:r>
      <w:r w:rsidR="00234EF3">
        <w:t>.</w:t>
      </w:r>
    </w:p>
    <w:p w:rsidR="004F2C28" w:rsidRDefault="004F2C28" w:rsidP="0054637C"/>
    <w:p w:rsidR="00234EF3" w:rsidRDefault="004F2C28" w:rsidP="006C627A">
      <w:pPr>
        <w:pStyle w:val="Legenda"/>
        <w:ind w:left="1080"/>
      </w:pPr>
      <w:bookmarkStart w:id="61" w:name="_Toc335989474"/>
      <w:r>
        <w:t xml:space="preserve">Gráfico </w:t>
      </w:r>
      <w:r w:rsidR="000253A4">
        <w:fldChar w:fldCharType="begin"/>
      </w:r>
      <w:r w:rsidR="000253A4">
        <w:instrText xml:space="preserve"> SEQ Gráfico \* ARABIC </w:instrText>
      </w:r>
      <w:r w:rsidR="000253A4">
        <w:fldChar w:fldCharType="separate"/>
      </w:r>
      <w:r w:rsidR="00527F0B">
        <w:rPr>
          <w:noProof/>
        </w:rPr>
        <w:t>1</w:t>
      </w:r>
      <w:r w:rsidR="000253A4">
        <w:rPr>
          <w:noProof/>
        </w:rPr>
        <w:fldChar w:fldCharType="end"/>
      </w:r>
      <w:r>
        <w:t xml:space="preserve"> – Consumo final de energia por fonte no Brasil em 2011</w:t>
      </w:r>
      <w:bookmarkEnd w:id="61"/>
    </w:p>
    <w:p w:rsidR="00234EF3" w:rsidRDefault="00234EF3" w:rsidP="00234EF3">
      <w:pPr>
        <w:jc w:val="center"/>
      </w:pPr>
      <w:r>
        <w:rPr>
          <w:noProof/>
        </w:rPr>
        <w:drawing>
          <wp:inline distT="0" distB="0" distL="0" distR="0" wp14:anchorId="3F71706C" wp14:editId="7DF2AD3B">
            <wp:extent cx="4357451" cy="2820121"/>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7559" cy="2820191"/>
                    </a:xfrm>
                    <a:prstGeom prst="rect">
                      <a:avLst/>
                    </a:prstGeom>
                    <a:noFill/>
                    <a:ln>
                      <a:noFill/>
                    </a:ln>
                  </pic:spPr>
                </pic:pic>
              </a:graphicData>
            </a:graphic>
          </wp:inline>
        </w:drawing>
      </w:r>
    </w:p>
    <w:p w:rsidR="004F2C28" w:rsidRPr="00FE0F3F" w:rsidRDefault="004F2C28" w:rsidP="006C627A">
      <w:pPr>
        <w:spacing w:line="240" w:lineRule="auto"/>
        <w:ind w:left="1080"/>
        <w:rPr>
          <w:sz w:val="18"/>
        </w:rPr>
      </w:pPr>
      <w:r w:rsidRPr="00FE0F3F">
        <w:rPr>
          <w:sz w:val="18"/>
        </w:rPr>
        <w:t>Fonte: EPE (2012).</w:t>
      </w:r>
    </w:p>
    <w:p w:rsidR="00234EF3" w:rsidRDefault="00234EF3" w:rsidP="006C627A">
      <w:pPr>
        <w:tabs>
          <w:tab w:val="left" w:pos="1530"/>
        </w:tabs>
        <w:spacing w:line="240" w:lineRule="auto"/>
        <w:ind w:left="1080"/>
        <w:jc w:val="left"/>
        <w:rPr>
          <w:sz w:val="18"/>
        </w:rPr>
      </w:pPr>
      <w:r w:rsidRPr="00234EF3">
        <w:rPr>
          <w:sz w:val="18"/>
        </w:rPr>
        <w:t xml:space="preserve">Nota: </w:t>
      </w:r>
      <w:r>
        <w:rPr>
          <w:sz w:val="18"/>
        </w:rPr>
        <w:tab/>
      </w:r>
      <w:r w:rsidRPr="00234EF3">
        <w:rPr>
          <w:sz w:val="18"/>
          <w:vertAlign w:val="superscript"/>
        </w:rPr>
        <w:t>1</w:t>
      </w:r>
      <w:r w:rsidRPr="00234EF3">
        <w:rPr>
          <w:sz w:val="18"/>
        </w:rPr>
        <w:t xml:space="preserve"> Inclui biodiesel</w:t>
      </w:r>
    </w:p>
    <w:p w:rsidR="00234EF3" w:rsidRDefault="00234EF3" w:rsidP="006C627A">
      <w:pPr>
        <w:tabs>
          <w:tab w:val="left" w:pos="1530"/>
        </w:tabs>
        <w:spacing w:line="240" w:lineRule="auto"/>
        <w:ind w:left="1080"/>
        <w:jc w:val="left"/>
        <w:rPr>
          <w:sz w:val="18"/>
        </w:rPr>
      </w:pPr>
      <w:r>
        <w:rPr>
          <w:sz w:val="18"/>
        </w:rPr>
        <w:tab/>
      </w:r>
      <w:r>
        <w:rPr>
          <w:sz w:val="18"/>
          <w:vertAlign w:val="superscript"/>
        </w:rPr>
        <w:t>2</w:t>
      </w:r>
      <w:r w:rsidRPr="00234EF3">
        <w:rPr>
          <w:sz w:val="18"/>
        </w:rPr>
        <w:t xml:space="preserve"> Inclui </w:t>
      </w:r>
      <w:r>
        <w:rPr>
          <w:sz w:val="18"/>
        </w:rPr>
        <w:t>apenas gasolina A (automotiva)</w:t>
      </w:r>
    </w:p>
    <w:p w:rsidR="00234EF3" w:rsidRPr="00234EF3" w:rsidRDefault="00234EF3" w:rsidP="006C627A">
      <w:pPr>
        <w:tabs>
          <w:tab w:val="left" w:pos="1530"/>
        </w:tabs>
        <w:spacing w:line="240" w:lineRule="auto"/>
        <w:ind w:left="1080"/>
        <w:jc w:val="left"/>
        <w:rPr>
          <w:sz w:val="18"/>
        </w:rPr>
      </w:pPr>
      <w:r>
        <w:rPr>
          <w:sz w:val="18"/>
        </w:rPr>
        <w:tab/>
      </w:r>
      <w:r>
        <w:rPr>
          <w:sz w:val="18"/>
          <w:vertAlign w:val="superscript"/>
        </w:rPr>
        <w:t>3</w:t>
      </w:r>
      <w:r w:rsidRPr="00234EF3">
        <w:rPr>
          <w:sz w:val="18"/>
        </w:rPr>
        <w:t xml:space="preserve"> </w:t>
      </w:r>
      <w:r>
        <w:rPr>
          <w:sz w:val="18"/>
        </w:rPr>
        <w:t>Inclui gás de refinaria, coque de carvão mineral e carvão vegetal, dentre outros</w:t>
      </w:r>
    </w:p>
    <w:p w:rsidR="004F2C28" w:rsidRDefault="004F2C28" w:rsidP="004F2C28"/>
    <w:p w:rsidR="004F2C28" w:rsidRDefault="004F2C28" w:rsidP="006C627A">
      <w:pPr>
        <w:pStyle w:val="Legenda"/>
        <w:ind w:left="900"/>
      </w:pPr>
      <w:bookmarkStart w:id="62" w:name="_Toc335989475"/>
      <w:r>
        <w:t xml:space="preserve">Gráfico </w:t>
      </w:r>
      <w:r w:rsidR="000253A4">
        <w:fldChar w:fldCharType="begin"/>
      </w:r>
      <w:r w:rsidR="000253A4">
        <w:instrText xml:space="preserve"> SEQ Gráfico \* ARABIC </w:instrText>
      </w:r>
      <w:r w:rsidR="000253A4">
        <w:fldChar w:fldCharType="separate"/>
      </w:r>
      <w:r w:rsidR="00527F0B">
        <w:rPr>
          <w:noProof/>
        </w:rPr>
        <w:t>2</w:t>
      </w:r>
      <w:r w:rsidR="000253A4">
        <w:rPr>
          <w:noProof/>
        </w:rPr>
        <w:fldChar w:fldCharType="end"/>
      </w:r>
      <w:r>
        <w:t xml:space="preserve"> – Evolução dos indicadores: energia elétrica</w:t>
      </w:r>
      <w:bookmarkEnd w:id="62"/>
    </w:p>
    <w:p w:rsidR="004F2C28" w:rsidRDefault="004F2C28" w:rsidP="004F2C28">
      <w:pPr>
        <w:jc w:val="center"/>
      </w:pPr>
      <w:r>
        <w:rPr>
          <w:noProof/>
        </w:rPr>
        <w:drawing>
          <wp:inline distT="0" distB="0" distL="0" distR="0" wp14:anchorId="61ECB402" wp14:editId="50C28911">
            <wp:extent cx="4675031" cy="259638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5031" cy="2596381"/>
                    </a:xfrm>
                    <a:prstGeom prst="rect">
                      <a:avLst/>
                    </a:prstGeom>
                    <a:noFill/>
                    <a:ln>
                      <a:noFill/>
                    </a:ln>
                  </pic:spPr>
                </pic:pic>
              </a:graphicData>
            </a:graphic>
          </wp:inline>
        </w:drawing>
      </w:r>
    </w:p>
    <w:p w:rsidR="004F2C28" w:rsidRPr="00FE0F3F" w:rsidRDefault="004F2C28" w:rsidP="006C627A">
      <w:pPr>
        <w:spacing w:line="240" w:lineRule="auto"/>
        <w:ind w:left="900"/>
        <w:rPr>
          <w:sz w:val="18"/>
        </w:rPr>
      </w:pPr>
      <w:r w:rsidRPr="00FE0F3F">
        <w:rPr>
          <w:sz w:val="18"/>
        </w:rPr>
        <w:t>Fonte: EPE (2012).</w:t>
      </w:r>
    </w:p>
    <w:p w:rsidR="004F2C28" w:rsidRDefault="004F2C28" w:rsidP="00F12C0E"/>
    <w:p w:rsidR="006C729C" w:rsidRDefault="006C729C" w:rsidP="00F12C0E">
      <w:r>
        <w:t xml:space="preserve">O mesmo procedimento utilizado no caso das Figuras, Quadros e Tabelas pode ser usado para gerar automaticamente as legendas dos gráficos e a Lista de Gráficos. </w:t>
      </w:r>
    </w:p>
    <w:p w:rsidR="00F14CEB" w:rsidRDefault="00F14CEB" w:rsidP="00EE146B">
      <w:pPr>
        <w:pStyle w:val="Ttulo2"/>
      </w:pPr>
      <w:bookmarkStart w:id="63" w:name="_Toc335309216"/>
      <w:bookmarkStart w:id="64" w:name="_Toc25869576"/>
      <w:r>
        <w:lastRenderedPageBreak/>
        <w:t>Lista de Abreviaturas e Siglas</w:t>
      </w:r>
      <w:bookmarkEnd w:id="63"/>
      <w:bookmarkEnd w:id="64"/>
    </w:p>
    <w:p w:rsidR="008A0D8D" w:rsidRDefault="00F14CEB" w:rsidP="008A0D8D">
      <w:r w:rsidRPr="0003366C">
        <w:t xml:space="preserve">A Lista de Abreviaturas e Siglas é um elemento opcional </w:t>
      </w:r>
      <w:r w:rsidR="008A0D8D">
        <w:t xml:space="preserve">do trabalho </w:t>
      </w:r>
      <w:r w:rsidRPr="0003366C">
        <w:t xml:space="preserve">que </w:t>
      </w:r>
      <w:r w:rsidRPr="0003366C">
        <w:rPr>
          <w:b/>
        </w:rPr>
        <w:t xml:space="preserve">contém a relação alfabética </w:t>
      </w:r>
      <w:r w:rsidRPr="0003366C">
        <w:t>das abreviaturas e siglas usadas no texto, seguidas das palavras ou expressões corre</w:t>
      </w:r>
      <w:r>
        <w:t>spondentes grafadas por extenso.</w:t>
      </w:r>
      <w:r w:rsidR="008A0D8D">
        <w:t xml:space="preserve"> </w:t>
      </w:r>
    </w:p>
    <w:p w:rsidR="008A0D8D" w:rsidRDefault="008A0D8D" w:rsidP="008A0D8D"/>
    <w:p w:rsidR="00F14CEB" w:rsidRDefault="008A0D8D" w:rsidP="008A0D8D">
      <w:r>
        <w:t>Um exemplo contendo a Lista de Abreviaturas e Siglas deste modelo pode ser observado na página 1</w:t>
      </w:r>
      <w:r w:rsidR="00CF495B">
        <w:t>0</w:t>
      </w:r>
      <w:r>
        <w:t>.</w:t>
      </w:r>
    </w:p>
    <w:p w:rsidR="006C627A" w:rsidRPr="0003366C" w:rsidRDefault="006C627A" w:rsidP="008A0D8D"/>
    <w:p w:rsidR="00F14CEB" w:rsidRDefault="00F14CEB" w:rsidP="00F14CEB">
      <w:pPr>
        <w:pStyle w:val="Ttulo2"/>
      </w:pPr>
      <w:bookmarkStart w:id="65" w:name="_Toc335309217"/>
      <w:bookmarkStart w:id="66" w:name="_Toc25869577"/>
      <w:r>
        <w:t>Lista de Símbolos</w:t>
      </w:r>
      <w:bookmarkEnd w:id="65"/>
      <w:bookmarkEnd w:id="66"/>
    </w:p>
    <w:p w:rsidR="00F14CEB" w:rsidRDefault="00F14CEB" w:rsidP="008A0D8D">
      <w:r w:rsidRPr="0003366C">
        <w:t xml:space="preserve">A Lista de Símbolos </w:t>
      </w:r>
      <w:r w:rsidR="008A0D8D">
        <w:t xml:space="preserve">também </w:t>
      </w:r>
      <w:r w:rsidRPr="0003366C">
        <w:t>é um elemento opcional que apresenta a relação entre os símbolos utilizados no trabalho e seu respectivo significado</w:t>
      </w:r>
      <w:r>
        <w:t xml:space="preserve">. Ela </w:t>
      </w:r>
      <w:r w:rsidRPr="0003366C">
        <w:rPr>
          <w:b/>
        </w:rPr>
        <w:t>deve ser elaborada de acordo com a ordem em q</w:t>
      </w:r>
      <w:r>
        <w:rPr>
          <w:b/>
        </w:rPr>
        <w:t>ue os símbolos aparecem no texto</w:t>
      </w:r>
      <w:r w:rsidRPr="0003366C">
        <w:rPr>
          <w:b/>
        </w:rPr>
        <w:t>.</w:t>
      </w:r>
      <w:r>
        <w:rPr>
          <w:b/>
        </w:rPr>
        <w:t xml:space="preserve"> </w:t>
      </w:r>
      <w:r w:rsidRPr="0003366C">
        <w:t>Este elemento é de gra</w:t>
      </w:r>
      <w:r>
        <w:t>n</w:t>
      </w:r>
      <w:r w:rsidRPr="0003366C">
        <w:t xml:space="preserve">de utilidade quando o texto contém </w:t>
      </w:r>
      <w:r>
        <w:t>várias</w:t>
      </w:r>
      <w:r w:rsidRPr="0003366C">
        <w:t xml:space="preserve"> equações, nas quais são usadas muitas grandezas</w:t>
      </w:r>
      <w:r>
        <w:t>.</w:t>
      </w:r>
    </w:p>
    <w:p w:rsidR="008A0D8D" w:rsidRDefault="008A0D8D" w:rsidP="008A0D8D"/>
    <w:p w:rsidR="008A0D8D" w:rsidRDefault="008A0D8D" w:rsidP="008A0D8D">
      <w:r>
        <w:t>Um exemplo contendo a Lista de Símbolos deste modelo pode ser observado na página 1</w:t>
      </w:r>
      <w:r w:rsidR="00CF495B">
        <w:t>1</w:t>
      </w:r>
      <w:r>
        <w:t>.</w:t>
      </w:r>
    </w:p>
    <w:p w:rsidR="006C627A" w:rsidRPr="0003366C" w:rsidRDefault="006C627A" w:rsidP="008A0D8D"/>
    <w:p w:rsidR="00F14CEB" w:rsidRDefault="00F14CEB" w:rsidP="00EE146B">
      <w:pPr>
        <w:pStyle w:val="Ttulo2"/>
      </w:pPr>
      <w:bookmarkStart w:id="67" w:name="_Toc335309218"/>
      <w:bookmarkStart w:id="68" w:name="_Toc25869578"/>
      <w:r>
        <w:t>Resumo</w:t>
      </w:r>
      <w:bookmarkEnd w:id="67"/>
      <w:bookmarkEnd w:id="68"/>
    </w:p>
    <w:p w:rsidR="008A0D8D" w:rsidRDefault="00F14CEB" w:rsidP="008A0D8D">
      <w:r w:rsidRPr="005120ED">
        <w:t xml:space="preserve">O resumo é um </w:t>
      </w:r>
      <w:r w:rsidRPr="00585194">
        <w:rPr>
          <w:b/>
        </w:rPr>
        <w:t>elemento obrigatório</w:t>
      </w:r>
      <w:r w:rsidRPr="005120ED">
        <w:t xml:space="preserve"> do trabalho e deve apresentar de modo conciso o conteúdo do </w:t>
      </w:r>
      <w:r>
        <w:t>mesmo</w:t>
      </w:r>
      <w:r w:rsidR="008A0D8D">
        <w:t xml:space="preserve">, </w:t>
      </w:r>
      <w:r w:rsidRPr="005120ED">
        <w:t xml:space="preserve">destacando </w:t>
      </w:r>
      <w:r>
        <w:t xml:space="preserve">seus </w:t>
      </w:r>
      <w:r w:rsidRPr="005120ED">
        <w:t>aspectos mais importantes, tais como: objetivo, metodologia, resultados e conclusões</w:t>
      </w:r>
      <w:r>
        <w:t xml:space="preserve">. </w:t>
      </w:r>
    </w:p>
    <w:p w:rsidR="008A0D8D" w:rsidRDefault="008A0D8D" w:rsidP="008A0D8D"/>
    <w:p w:rsidR="00F14CEB" w:rsidRDefault="000D7E0E" w:rsidP="008A0D8D">
      <w:r>
        <w:t xml:space="preserve">Segundo a </w:t>
      </w:r>
      <w:r w:rsidR="00CF495B">
        <w:t xml:space="preserve">ABNT </w:t>
      </w:r>
      <w:r>
        <w:t>NBR 6028:2003, o</w:t>
      </w:r>
      <w:r w:rsidR="008A0D8D">
        <w:t xml:space="preserve"> resumo </w:t>
      </w:r>
      <w:r w:rsidR="00F14CEB" w:rsidRPr="00585194">
        <w:rPr>
          <w:b/>
        </w:rPr>
        <w:t>deve ser escrito em apenas um parágrafo</w:t>
      </w:r>
      <w:r w:rsidR="008A0D8D">
        <w:t xml:space="preserve">, utilizando o </w:t>
      </w:r>
      <w:r w:rsidR="008A0D8D" w:rsidRPr="00585194">
        <w:rPr>
          <w:b/>
        </w:rPr>
        <w:t>verbo na voz ativa e na terceira pessoa do singular</w:t>
      </w:r>
      <w:r>
        <w:t xml:space="preserve">. Sua extensão deve limitar-se </w:t>
      </w:r>
      <w:r w:rsidRPr="00585194">
        <w:rPr>
          <w:b/>
        </w:rPr>
        <w:t>entre 150 e 500 palavras</w:t>
      </w:r>
      <w:r w:rsidR="00CF495B">
        <w:rPr>
          <w:b/>
        </w:rPr>
        <w:t xml:space="preserve"> </w:t>
      </w:r>
      <w:r w:rsidR="00CF495B" w:rsidRPr="00CF495B">
        <w:rPr>
          <w:bCs/>
          <w:highlight w:val="yellow"/>
        </w:rPr>
        <w:t>(ABNT, 2003)</w:t>
      </w:r>
      <w:r>
        <w:t>.</w:t>
      </w:r>
      <w:r w:rsidR="00F14CEB" w:rsidRPr="005120ED">
        <w:t xml:space="preserve"> </w:t>
      </w:r>
    </w:p>
    <w:p w:rsidR="000D7E0E" w:rsidRDefault="000D7E0E" w:rsidP="008A0D8D"/>
    <w:p w:rsidR="000D7E0E" w:rsidRDefault="000D7E0E" w:rsidP="000D7E0E">
      <w:r>
        <w:t xml:space="preserve">Um exemplo contendo o Resumo deste modelo pode ser observado na página </w:t>
      </w:r>
      <w:r w:rsidR="00CF495B">
        <w:t>5</w:t>
      </w:r>
      <w:r>
        <w:t>.</w:t>
      </w:r>
    </w:p>
    <w:p w:rsidR="006C627A" w:rsidRPr="0003366C" w:rsidRDefault="006C627A" w:rsidP="000D7E0E"/>
    <w:p w:rsidR="00EE146B" w:rsidRDefault="00EE146B" w:rsidP="00C920CB">
      <w:pPr>
        <w:pStyle w:val="Ttulo2"/>
      </w:pPr>
      <w:bookmarkStart w:id="69" w:name="_Toc335309219"/>
      <w:bookmarkStart w:id="70" w:name="_Toc25869579"/>
      <w:r>
        <w:lastRenderedPageBreak/>
        <w:t>Sumário</w:t>
      </w:r>
      <w:bookmarkEnd w:id="69"/>
      <w:bookmarkEnd w:id="70"/>
    </w:p>
    <w:p w:rsidR="00C95E68" w:rsidRDefault="00C95E68" w:rsidP="00C920CB">
      <w:r>
        <w:t xml:space="preserve">Segundo a </w:t>
      </w:r>
      <w:r w:rsidR="00CF495B" w:rsidRPr="00CF495B">
        <w:rPr>
          <w:highlight w:val="yellow"/>
        </w:rPr>
        <w:t xml:space="preserve">ABNT </w:t>
      </w:r>
      <w:r w:rsidRPr="00CF495B">
        <w:rPr>
          <w:highlight w:val="yellow"/>
        </w:rPr>
        <w:t>NBR 6027:20</w:t>
      </w:r>
      <w:r w:rsidR="00CF495B" w:rsidRPr="00CF495B">
        <w:rPr>
          <w:highlight w:val="yellow"/>
        </w:rPr>
        <w:t>12</w:t>
      </w:r>
      <w:r>
        <w:t>, o</w:t>
      </w:r>
      <w:r w:rsidR="00C920CB">
        <w:t xml:space="preserve"> Sumário é </w:t>
      </w:r>
      <w:r>
        <w:t>formado pela enumeração das divisões, seções e outras partes do trabalho na mesma ordem e grafia em que aparece no texto.</w:t>
      </w:r>
    </w:p>
    <w:p w:rsidR="00C95E68" w:rsidRDefault="00C95E68" w:rsidP="00C920CB"/>
    <w:p w:rsidR="00C95E68" w:rsidRDefault="000F093F" w:rsidP="00C920CB">
      <w:r>
        <w:t>A</w:t>
      </w:r>
      <w:r w:rsidR="00C95E68">
        <w:t>s regras de apresentação do sumário são:</w:t>
      </w:r>
    </w:p>
    <w:p w:rsidR="00D15349" w:rsidRDefault="000F093F" w:rsidP="0081017A">
      <w:pPr>
        <w:pStyle w:val="PargrafodaLista"/>
        <w:numPr>
          <w:ilvl w:val="0"/>
          <w:numId w:val="13"/>
        </w:numPr>
      </w:pPr>
      <w:r>
        <w:t>A palavra S</w:t>
      </w:r>
      <w:r w:rsidR="00C95E68">
        <w:t>umário deve ser centralizada e com a mesma tipologia da fonte utilizada nas seções primária</w:t>
      </w:r>
      <w:r>
        <w:t>s;</w:t>
      </w:r>
    </w:p>
    <w:p w:rsidR="00C95E68" w:rsidRDefault="00C95E68" w:rsidP="0081017A">
      <w:pPr>
        <w:pStyle w:val="PargrafodaLista"/>
        <w:numPr>
          <w:ilvl w:val="0"/>
          <w:numId w:val="13"/>
        </w:numPr>
      </w:pPr>
      <w:r>
        <w:t xml:space="preserve">Os elementos </w:t>
      </w:r>
      <w:proofErr w:type="spellStart"/>
      <w:r>
        <w:t>pré</w:t>
      </w:r>
      <w:proofErr w:type="spellEnd"/>
      <w:r>
        <w:t>-textuais</w:t>
      </w:r>
      <w:r w:rsidR="000F093F">
        <w:t>, ou seja, aqueles que aparecem antes do primeiro capítulo do trabalho,</w:t>
      </w:r>
      <w:r>
        <w:t xml:space="preserve"> não devem constar no sumário</w:t>
      </w:r>
      <w:r w:rsidR="00D15349">
        <w:t xml:space="preserve"> (</w:t>
      </w:r>
      <w:r w:rsidR="00D15349" w:rsidRPr="00CF495B">
        <w:rPr>
          <w:highlight w:val="yellow"/>
        </w:rPr>
        <w:t>ABNT, 20</w:t>
      </w:r>
      <w:r w:rsidR="00CF495B" w:rsidRPr="00CF495B">
        <w:rPr>
          <w:highlight w:val="yellow"/>
        </w:rPr>
        <w:t>12</w:t>
      </w:r>
      <w:r w:rsidR="00D15349">
        <w:t>)</w:t>
      </w:r>
      <w:r>
        <w:t>.</w:t>
      </w:r>
    </w:p>
    <w:p w:rsidR="00D15349" w:rsidRDefault="00D15349" w:rsidP="00C920CB"/>
    <w:p w:rsidR="00D15349" w:rsidRDefault="00D15349" w:rsidP="00C920CB">
      <w:r>
        <w:t>É possível utiliza</w:t>
      </w:r>
      <w:r w:rsidR="009D401C">
        <w:t>r</w:t>
      </w:r>
      <w:r>
        <w:t>-se de recursos do Microsoft Word para gerar automaticamente o Sumário do trabalho. Para tal, basta seguir o procedimento descrito a seguir:</w:t>
      </w:r>
    </w:p>
    <w:p w:rsidR="00F32D25" w:rsidRDefault="00F32D25" w:rsidP="0081017A">
      <w:pPr>
        <w:pStyle w:val="Corpodetexto"/>
        <w:numPr>
          <w:ilvl w:val="0"/>
          <w:numId w:val="14"/>
        </w:numPr>
      </w:pPr>
      <w:r>
        <w:t xml:space="preserve">Posicione o cursor na página </w:t>
      </w:r>
      <w:r w:rsidR="001929B9">
        <w:t>d</w:t>
      </w:r>
      <w:r>
        <w:t>o Sumário (no caso deste documento, página 1</w:t>
      </w:r>
      <w:r w:rsidR="00CF495B">
        <w:t>2</w:t>
      </w:r>
      <w:r>
        <w:t>);</w:t>
      </w:r>
    </w:p>
    <w:p w:rsidR="00F32D25" w:rsidRDefault="00F32D25" w:rsidP="0081017A">
      <w:pPr>
        <w:pStyle w:val="Corpodetexto"/>
        <w:numPr>
          <w:ilvl w:val="0"/>
          <w:numId w:val="14"/>
        </w:numPr>
      </w:pPr>
      <w:r>
        <w:t xml:space="preserve">Na aba </w:t>
      </w:r>
      <w:r>
        <w:rPr>
          <w:i/>
        </w:rPr>
        <w:t>Referências</w:t>
      </w:r>
      <w:r>
        <w:t xml:space="preserve"> selecione o botão </w:t>
      </w:r>
      <w:r>
        <w:rPr>
          <w:i/>
        </w:rPr>
        <w:t>Sumário</w:t>
      </w:r>
      <w:r w:rsidRPr="00F32D25">
        <w:t xml:space="preserve"> no canto </w:t>
      </w:r>
      <w:r>
        <w:t>s</w:t>
      </w:r>
      <w:r w:rsidRPr="00F32D25">
        <w:t xml:space="preserve">uperior </w:t>
      </w:r>
      <w:r>
        <w:t>e</w:t>
      </w:r>
      <w:r w:rsidRPr="00F32D25">
        <w:t>squerdo</w:t>
      </w:r>
      <w:r>
        <w:t xml:space="preserve"> e depois selecione o item </w:t>
      </w:r>
      <w:r w:rsidRPr="00F32D25">
        <w:rPr>
          <w:i/>
        </w:rPr>
        <w:t>Inserir Sumário</w:t>
      </w:r>
      <w:r>
        <w:t xml:space="preserve">, conforme mostra a Figura </w:t>
      </w:r>
      <w:r w:rsidR="00314F0F">
        <w:t>9</w:t>
      </w:r>
      <w:r>
        <w:t xml:space="preserve">. Aparecerá uma caixa de texto, conforme mostrado </w:t>
      </w:r>
      <w:r w:rsidR="000F55C2">
        <w:t>na mesma figura</w:t>
      </w:r>
      <w:r>
        <w:t>, na qual deve-se inserir a quantidade de níveis de seções que será apresentado no sumário</w:t>
      </w:r>
      <w:r w:rsidR="000F55C2">
        <w:t xml:space="preserve"> no Campo </w:t>
      </w:r>
      <w:r w:rsidR="000F55C2" w:rsidRPr="000F55C2">
        <w:rPr>
          <w:i/>
        </w:rPr>
        <w:t>Mostrar níveis</w:t>
      </w:r>
      <w:r>
        <w:t>. Como, neste modelo de documento, util</w:t>
      </w:r>
      <w:r w:rsidR="000F55C2">
        <w:t>iz</w:t>
      </w:r>
      <w:r>
        <w:t>am-se seções</w:t>
      </w:r>
      <w:r w:rsidR="000F55C2">
        <w:t xml:space="preserve"> primárias a quaternárias, indicou-se o nível 4, conforme pode ser visto na Figura </w:t>
      </w:r>
      <w:r w:rsidR="00314F0F">
        <w:t>9</w:t>
      </w:r>
      <w:r>
        <w:t>;</w:t>
      </w:r>
    </w:p>
    <w:p w:rsidR="00F32D25" w:rsidRDefault="00F32D25" w:rsidP="0081017A">
      <w:pPr>
        <w:pStyle w:val="Corpodetexto"/>
        <w:numPr>
          <w:ilvl w:val="0"/>
          <w:numId w:val="14"/>
        </w:numPr>
      </w:pPr>
      <w:r>
        <w:t>Por fim, clique em</w:t>
      </w:r>
      <w:r>
        <w:rPr>
          <w:i/>
        </w:rPr>
        <w:t xml:space="preserve"> OK</w:t>
      </w:r>
      <w:r>
        <w:t xml:space="preserve"> </w:t>
      </w:r>
      <w:r w:rsidR="001929B9">
        <w:t>e</w:t>
      </w:r>
      <w:r>
        <w:t xml:space="preserve"> o </w:t>
      </w:r>
      <w:r w:rsidR="000F55C2">
        <w:t xml:space="preserve">sumário será criado </w:t>
      </w:r>
      <w:r>
        <w:t>automaticamente.</w:t>
      </w:r>
    </w:p>
    <w:p w:rsidR="00D15349" w:rsidRDefault="00D15349" w:rsidP="00C920CB"/>
    <w:p w:rsidR="00CF495B" w:rsidRDefault="00CF495B" w:rsidP="00CF495B">
      <w:pPr>
        <w:pStyle w:val="Corpodetexto"/>
      </w:pPr>
      <w:bookmarkStart w:id="71" w:name="_Toc335989472"/>
      <w:r>
        <w:t>Para atualizar o Sumário, devido a alguma modificação no texto, basta posicionar o cursor em algum trecho do Sumário e pressionar a tecla F9.  Caso apareça a caixa de texto mostrada na Figura 10, selecione a primeira opção (Atualizar apenas os números de página) quando a mudança tiver ocorrido apenas na numeração das páginas; ou a segunda opção (Atualizar o índice inteiro) quando alguma seção primária, secundária, terciária ou quaternária tiver sido criada ou excluída.</w:t>
      </w:r>
    </w:p>
    <w:p w:rsidR="006C627A" w:rsidRDefault="006C627A">
      <w:pPr>
        <w:spacing w:line="240" w:lineRule="auto"/>
        <w:jc w:val="left"/>
        <w:rPr>
          <w:sz w:val="20"/>
        </w:rPr>
      </w:pPr>
      <w:r>
        <w:br w:type="page"/>
      </w:r>
    </w:p>
    <w:p w:rsidR="000F55C2" w:rsidRDefault="000F55C2" w:rsidP="00025BB7">
      <w:pPr>
        <w:pStyle w:val="Legenda"/>
      </w:pPr>
      <w:r w:rsidRPr="000F55C2">
        <w:rPr>
          <w:noProof/>
        </w:rPr>
        <w:lastRenderedPageBreak/>
        <mc:AlternateContent>
          <mc:Choice Requires="wps">
            <w:drawing>
              <wp:anchor distT="0" distB="0" distL="114300" distR="114300" simplePos="0" relativeHeight="251685888" behindDoc="0" locked="0" layoutInCell="1" allowOverlap="1" wp14:anchorId="521130EF" wp14:editId="788F1FE8">
                <wp:simplePos x="0" y="0"/>
                <wp:positionH relativeFrom="column">
                  <wp:posOffset>318886</wp:posOffset>
                </wp:positionH>
                <wp:positionV relativeFrom="paragraph">
                  <wp:posOffset>160193</wp:posOffset>
                </wp:positionV>
                <wp:extent cx="373380" cy="475615"/>
                <wp:effectExtent l="0" t="0" r="26670" b="19685"/>
                <wp:wrapNone/>
                <wp:docPr id="35" name="Elipse 35"/>
                <wp:cNvGraphicFramePr/>
                <a:graphic xmlns:a="http://schemas.openxmlformats.org/drawingml/2006/main">
                  <a:graphicData uri="http://schemas.microsoft.com/office/word/2010/wordprocessingShape">
                    <wps:wsp>
                      <wps:cNvSpPr/>
                      <wps:spPr>
                        <a:xfrm>
                          <a:off x="0" y="0"/>
                          <a:ext cx="373380" cy="475615"/>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BF89F" id="Elipse 35" o:spid="_x0000_s1026" style="position:absolute;margin-left:25.1pt;margin-top:12.6pt;width:29.4pt;height:3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xXfgIAAGIFAAAOAAAAZHJzL2Uyb0RvYy54bWysVEtvEzEQviPxHyzfyWbzaEvUTRWlBCFV&#10;bUWLena9dmNhe4ztZBN+PWPvZhtKuCAuu573fPO6vNoZTbbCBwW2ouVgSImwHGplXyr67XH14YKS&#10;EJmtmQYrKroXgV7N37+7bNxMjGANuhaeoBMbZo2r6DpGNyuKwNfCsDAAJywKJXjDIpL+pag9a9C7&#10;0cVoODwrGvC188BFCMi9boV0nv1LKXi8kzKISHRFMbeYvz5/n9O3mF+y2Ytnbq14lwb7hywMUxaD&#10;9q6uWWRk49UfroziHgLIOOBgCpBScZExIJpy+AbNw5o5kbFgcYLryxT+n1t+u733RNUVHU8pscxg&#10;jz5p5YIgyMDqNC7MUOnB3fuOCvhMUHfSm/RHEGSXK7rvKyp2kXBkjs/H4wusO0fR5Hx6Vmafxaux&#10;8yF+FmBIelRU6Bw7l5Jtb0LEmKh90ErhLKyU1rlv2iZGAK3qxMtEGhyx1J5sGbaccS5sHCUg6OZI&#10;E6lkXSR4LaD8instkhttvwqJZUEIo5xMHsi/+c3ayUxiFr1hecpQx7JLptNNZiIPam84PGX4O5Le&#10;IkcFG3tjoyz4Uw7q733kVv+AvsWc4D9Dvcdp8NCuSXB8pbAtNyzEe+ZxL7CTuOvxDj9SQ1NR6F6U&#10;rMH/PMVP+jiuKKWkwT2raPixYV5Qor9YHOSP5WSSFjMTk+n5CAl/LHk+ltiNWQL2tcSr4nh+Jv2o&#10;D0/pwTzhSVikqChilmPsivLoD8QytvuPR4WLxSKr4TI6Fm/sg+PJeapqmrnH3RPzrpvNiEN9C4ed&#10;ZLM389nqJksLi00EqfLwvta1qzcuch7G7uikS3FMZ63X0zj/BQAA//8DAFBLAwQUAAYACAAAACEA&#10;DVLZ/94AAAAJAQAADwAAAGRycy9kb3ducmV2LnhtbEyPQU/DMAyF70j8h8hI3FiySpugNJ1gaCcO&#10;wEAIblnjtR2JU5psLf8e9wQn23pPz98rVqN34oR9bANpmM8UCKQq2JZqDW+vm6trEDEZssYFQg0/&#10;GGFVnp8VJrdhoBc8bVMtOIRibjQ0KXW5lLFq0Js4Cx0Sa/vQe5P47GtpezNwuHcyU2opvWmJPzSm&#10;w3WD1df26DV0Ln0e1sunR/tw2NfPm+/m/WO41/ryYry7BZFwTH9mmPAZHUpm2oUj2SichoXK2Kkh&#10;W/CcdHXD3XbTouYgy0L+b1D+AgAA//8DAFBLAQItABQABgAIAAAAIQC2gziS/gAAAOEBAAATAAAA&#10;AAAAAAAAAAAAAAAAAABbQ29udGVudF9UeXBlc10ueG1sUEsBAi0AFAAGAAgAAAAhADj9If/WAAAA&#10;lAEAAAsAAAAAAAAAAAAAAAAALwEAAF9yZWxzLy5yZWxzUEsBAi0AFAAGAAgAAAAhAG9S3Fd+AgAA&#10;YgUAAA4AAAAAAAAAAAAAAAAALgIAAGRycy9lMm9Eb2MueG1sUEsBAi0AFAAGAAgAAAAhAA1S2f/e&#10;AAAACQEAAA8AAAAAAAAAAAAAAAAA2AQAAGRycy9kb3ducmV2LnhtbFBLBQYAAAAABAAEAPMAAADj&#10;BQAAAAA=&#10;" filled="f" strokecolor="#c0504d [3205]" strokeweight="2pt"/>
            </w:pict>
          </mc:Fallback>
        </mc:AlternateContent>
      </w:r>
      <w:r>
        <w:t xml:space="preserve">Figura </w:t>
      </w:r>
      <w:r w:rsidR="000253A4">
        <w:fldChar w:fldCharType="begin"/>
      </w:r>
      <w:r w:rsidR="000253A4">
        <w:instrText xml:space="preserve"> SEQ Figura \* ARABIC </w:instrText>
      </w:r>
      <w:r w:rsidR="000253A4">
        <w:fldChar w:fldCharType="separate"/>
      </w:r>
      <w:r w:rsidR="00527F0B">
        <w:rPr>
          <w:noProof/>
        </w:rPr>
        <w:t>9</w:t>
      </w:r>
      <w:r w:rsidR="000253A4">
        <w:rPr>
          <w:noProof/>
        </w:rPr>
        <w:fldChar w:fldCharType="end"/>
      </w:r>
      <w:r>
        <w:t xml:space="preserve"> – Criação de Sumário no Microsoft Word 2007 ou 2010</w:t>
      </w:r>
      <w:bookmarkEnd w:id="71"/>
    </w:p>
    <w:p w:rsidR="00C920CB" w:rsidRDefault="006C627A" w:rsidP="00025BB7">
      <w:pPr>
        <w:pStyle w:val="Legenda"/>
      </w:pPr>
      <w:r w:rsidRPr="000F55C2">
        <w:rPr>
          <w:noProof/>
        </w:rPr>
        <mc:AlternateContent>
          <mc:Choice Requires="wps">
            <w:drawing>
              <wp:anchor distT="0" distB="0" distL="114300" distR="114300" simplePos="0" relativeHeight="251684864" behindDoc="0" locked="0" layoutInCell="1" allowOverlap="1" wp14:anchorId="56C97F1D" wp14:editId="0B1E5D53">
                <wp:simplePos x="0" y="0"/>
                <wp:positionH relativeFrom="column">
                  <wp:posOffset>2691476</wp:posOffset>
                </wp:positionH>
                <wp:positionV relativeFrom="paragraph">
                  <wp:posOffset>955906</wp:posOffset>
                </wp:positionV>
                <wp:extent cx="2794635" cy="2259965"/>
                <wp:effectExtent l="1771650" t="0" r="24765" b="26035"/>
                <wp:wrapNone/>
                <wp:docPr id="34" name="Texto Explicativo 1 34"/>
                <wp:cNvGraphicFramePr/>
                <a:graphic xmlns:a="http://schemas.openxmlformats.org/drawingml/2006/main">
                  <a:graphicData uri="http://schemas.microsoft.com/office/word/2010/wordprocessingShape">
                    <wps:wsp>
                      <wps:cNvSpPr/>
                      <wps:spPr>
                        <a:xfrm>
                          <a:off x="0" y="0"/>
                          <a:ext cx="2794635" cy="2259965"/>
                        </a:xfrm>
                        <a:prstGeom prst="borderCallout1">
                          <a:avLst>
                            <a:gd name="adj1" fmla="val 29754"/>
                            <a:gd name="adj2" fmla="val -2981"/>
                            <a:gd name="adj3" fmla="val 82354"/>
                            <a:gd name="adj4" fmla="val -63065"/>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66F4" w:rsidRDefault="001A66F4" w:rsidP="000F55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97F1D" id="Texto Explicativo 1 34" o:spid="_x0000_s1029" type="#_x0000_t47" style="position:absolute;left:0;text-align:left;margin-left:211.95pt;margin-top:75.25pt;width:220.05pt;height:17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5m5AIAAEcGAAAOAAAAZHJzL2Uyb0RvYy54bWysVE1v2zAMvQ/YfxB0b504H22COkWQrsOA&#10;oi3WDj0rstRokEVNUhJnv76U7DjG1u0wLAdHFMlH8pHi1XVdabITziswBR2eDygRhkOpzGtBvz3f&#10;nl1S4gMzJdNgREEPwtPrxccPV3s7FzlsQJfCEQQxfr63Bd2EYOdZ5vlGVMyfgxUGlRJcxQKK7jUr&#10;HdsjeqWzfDCYZntwpXXAhfd4e9Mo6SLhSyl4eJDSi0B0QTG3kL4ufdfxmy2u2PzVMbtRvE2D/UMW&#10;FVMGg3ZQNywwsnXqN6hKcQceZDjnUGUgpeIi1YDVDAe/VPO0YVakWpAcbzua/P+D5fe7R0dUWdDR&#10;mBLDKuzRs6gDkE+11YqzoHZAhgS1SNXe+jl6PNlH10oej7HuWroq/mNFpE70Hjp6EY5wvMwvZuPp&#10;aEIJR12eT2az6SSiZid363z4LKAi8VDQNTZXuBXTGrZhmAhmuzsfEtNlmy4rvw8pkZXGxu2YJvns&#10;YpKyxW70bPK+zVk+uxy2ze/ZjPo2l/noPRyk6RTrbDoadEW0qWE5xzJingZuldZpzrSJFx60KuNd&#10;EuKgi5V2BFMvaKjzlpGeFQJGzyyy3/CdTuGgRYTQ5quQ2MLIcKIoPZ4TJuNcmJY9v2GlaEJNBvg7&#10;BjtmkZqRACOyxCQ77Ib+P2A3XWzto6tIb69zHvwtsca580iRwYTOuVIG3HsAGqtqIzf2R5IaaiJL&#10;oV7XzXhHy3izhvKAI++g2QXe8luFw3bHfHhkDmcI1wQutPCAH6lhX1BoT5RswP187z7a45tELSV7&#10;XCYF9T+2zAlK9BeDr3U2HI/j9knCeHKRo+D6mnVfY7bVCnAYcKoxu3SM9kEfj9JB9YJPYxmjoooZ&#10;jrELyoM7CqvQLDncnFwsl8kMN45l4c48WR7BI89xUJ/rF+Zs++ICPtZ7OC4eNk8z3XB8so2eBpbb&#10;AFKFqDzx2gq4rdIotZs1rsO+nKxO+3/xBgAA//8DAFBLAwQUAAYACAAAACEA30Df4OMAAAALAQAA&#10;DwAAAGRycy9kb3ducmV2LnhtbEyPy07DMBBF90j8gzVIbBC1W5KohDhVeVSqBFKhINZuPE1S4nEV&#10;u234e4YVLEf36M65xWxwnThiH1pPGsYjBQKp8ralWsPH++J6CiJEQ9Z0nlDDNwaYlednhcmtP9Eb&#10;HtexFlxCITcamhj3uZShatCZMPJ7JM62vncm8tnX0vbmxOWukxOlMulMS/yhMXt8aLD6Wh+cBnW/&#10;Wr1cPe6e5p/LYbl9fR5bu1tofXkxzO9ARBziHwy/+qwOJTtt/IFsEJ2GZHJzyygHqUpBMDHNEl63&#10;0ZCqLAFZFvL/hvIHAAD//wMAUEsBAi0AFAAGAAgAAAAhALaDOJL+AAAA4QEAABMAAAAAAAAAAAAA&#10;AAAAAAAAAFtDb250ZW50X1R5cGVzXS54bWxQSwECLQAUAAYACAAAACEAOP0h/9YAAACUAQAACwAA&#10;AAAAAAAAAAAAAAAvAQAAX3JlbHMvLnJlbHNQSwECLQAUAAYACAAAACEAlZjeZuQCAABHBgAADgAA&#10;AAAAAAAAAAAAAAAuAgAAZHJzL2Uyb0RvYy54bWxQSwECLQAUAAYACAAAACEA30Df4OMAAAALAQAA&#10;DwAAAAAAAAAAAAAAAAA+BQAAZHJzL2Rvd25yZXYueG1sUEsFBgAAAAAEAAQA8wAAAE4GAAAAAA==&#10;" adj="-13622,17788,-644,6427" filled="f" strokecolor="#1f497d [3215]" strokeweight="2pt">
                <v:textbox>
                  <w:txbxContent>
                    <w:p w:rsidR="001A66F4" w:rsidRDefault="001A66F4" w:rsidP="000F55C2">
                      <w:pPr>
                        <w:jc w:val="center"/>
                      </w:pPr>
                    </w:p>
                  </w:txbxContent>
                </v:textbox>
                <o:callout v:ext="edit" minusy="t"/>
              </v:shape>
            </w:pict>
          </mc:Fallback>
        </mc:AlternateContent>
      </w:r>
      <w:r w:rsidRPr="000F55C2">
        <w:rPr>
          <w:noProof/>
        </w:rPr>
        <mc:AlternateContent>
          <mc:Choice Requires="wps">
            <w:drawing>
              <wp:anchor distT="0" distB="0" distL="114300" distR="114300" simplePos="0" relativeHeight="251683840" behindDoc="0" locked="0" layoutInCell="1" allowOverlap="1" wp14:anchorId="26EEDED8" wp14:editId="34E7C5F5">
                <wp:simplePos x="0" y="0"/>
                <wp:positionH relativeFrom="column">
                  <wp:posOffset>337185</wp:posOffset>
                </wp:positionH>
                <wp:positionV relativeFrom="paragraph">
                  <wp:posOffset>2783032</wp:posOffset>
                </wp:positionV>
                <wp:extent cx="798490" cy="251138"/>
                <wp:effectExtent l="0" t="0" r="20955" b="15875"/>
                <wp:wrapNone/>
                <wp:docPr id="33" name="Elipse 33"/>
                <wp:cNvGraphicFramePr/>
                <a:graphic xmlns:a="http://schemas.openxmlformats.org/drawingml/2006/main">
                  <a:graphicData uri="http://schemas.microsoft.com/office/word/2010/wordprocessingShape">
                    <wps:wsp>
                      <wps:cNvSpPr/>
                      <wps:spPr>
                        <a:xfrm>
                          <a:off x="0" y="0"/>
                          <a:ext cx="798490" cy="251138"/>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3854F" id="Elipse 33" o:spid="_x0000_s1026" style="position:absolute;margin-left:26.55pt;margin-top:219.15pt;width:62.85pt;height:1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h1gQIAAF4FAAAOAAAAZHJzL2Uyb0RvYy54bWysVEtPGzEQvlfqf7B8L5sNocAqGxRBqSoh&#10;QIWKs+O1iVXb49pONumvZ+zdbFKaU9WL7Xl98/DMTK82RpO18EGBrWl5MqJEWA6Nsq81/fF8++mC&#10;khCZbZgGK2q6FYFezT5+mLauEmNYgm6EJwhiQ9W6mi5jdFVRBL4UhoUTcMKiUII3LCLpX4vGsxbR&#10;jS7Go9HnogXfOA9chIDcm05IZxlfSsHjg5RBRKJrirHFfPp8LtJZzKasevXMLRXvw2D/EIVhyqLT&#10;AeqGRUZWXv0FZRT3EEDGEw6mACkVFzkHzKYcvcvmacmcyLlgcYIbyhT+Hyy/Xz96opqanp5SYpnB&#10;P/qilQuCIAOr07pQodKTe/Q9FfCZUt1Ib9KNSZBNruh2qKjYRMKReX55MbnEunMUjc/K8vQiYRZ7&#10;Y+dD/CrAkPSoqdDZdy4lW9+F2GnvtJI7C7dKa+SzStt0BtCqSbxMpMYR19qTNcMvj5tx7/BAC90n&#10;yyKl1iWTX3GrRYf6XUgsCYY/zoHkZtxjMs6FjTtcbVE7mUmMYDAsjxnqWPbB9LrJTOQmHQxHxwz/&#10;9DhYZK9g42BslAV/DKD5OXju9HfZdzmn9BfQbLETPHQjEhy/VfgldyzER+ZxJvAXcc7jAx5SQ1tT&#10;6F+ULMH/PsZP+tiqKKWkxRmrafi1Yl5Qor9ZbOLLcjJJQ5mJydn5GAl/KFkcSuzKXAP+aYkbxfH8&#10;TPpR757Sg3nBdTBPXlHELEffNeXR74jr2M0+LhQu5vOshoPoWLyzT44n8FTV1G/PmxfmXd+XERv6&#10;HnbzyKp3vdnpJksL81UEqXLj7uva1xuHOHd/v3DSljiks9Z+Lc7eAAAA//8DAFBLAwQUAAYACAAA&#10;ACEAY3i7mOEAAAAKAQAADwAAAGRycy9kb3ducmV2LnhtbEyPTUvDQBCG74L/YRnBi9hNjZolZlMk&#10;+AGFUqxevE2zYxKanQ3ZbZv+e7cnPc7MwzvPWywm24sDjb5zrGE+S0AQ18503Gj4+ny9VSB8QDbY&#10;OyYNJ/KwKC8vCsyNO/IHHTahETGEfY4a2hCGXEpft2TRz9xAHG8/brQY4jg20ox4jOG2l3dJ8igt&#10;dhw/tDhQ1VK92+ytBlQ31bpbrdTb2uxOy/dqaF6+B62vr6bnJxCBpvAHw1k/qkMZnbZuz8aLXsND&#10;Oo+khvtUpSDOQKZil23cZJkCWRbyf4XyFwAA//8DAFBLAQItABQABgAIAAAAIQC2gziS/gAAAOEB&#10;AAATAAAAAAAAAAAAAAAAAAAAAABbQ29udGVudF9UeXBlc10ueG1sUEsBAi0AFAAGAAgAAAAhADj9&#10;If/WAAAAlAEAAAsAAAAAAAAAAAAAAAAALwEAAF9yZWxzLy5yZWxzUEsBAi0AFAAGAAgAAAAhAF58&#10;yHWBAgAAXgUAAA4AAAAAAAAAAAAAAAAALgIAAGRycy9lMm9Eb2MueG1sUEsBAi0AFAAGAAgAAAAh&#10;AGN4u5jhAAAACgEAAA8AAAAAAAAAAAAAAAAA2wQAAGRycy9kb3ducmV2LnhtbFBLBQYAAAAABAAE&#10;APMAAADpBQAAAAA=&#10;" filled="f" strokecolor="#1f497d [3215]" strokeweight="2pt"/>
            </w:pict>
          </mc:Fallback>
        </mc:AlternateContent>
      </w:r>
      <w:r w:rsidRPr="000F55C2">
        <w:rPr>
          <w:noProof/>
        </w:rPr>
        <mc:AlternateContent>
          <mc:Choice Requires="wps">
            <w:drawing>
              <wp:anchor distT="0" distB="0" distL="114300" distR="114300" simplePos="0" relativeHeight="251687936" behindDoc="0" locked="0" layoutInCell="1" allowOverlap="1" wp14:anchorId="25C7F461" wp14:editId="02F6F2B3">
                <wp:simplePos x="0" y="0"/>
                <wp:positionH relativeFrom="column">
                  <wp:posOffset>2781993</wp:posOffset>
                </wp:positionH>
                <wp:positionV relativeFrom="paragraph">
                  <wp:posOffset>2534285</wp:posOffset>
                </wp:positionV>
                <wp:extent cx="927279" cy="218941"/>
                <wp:effectExtent l="0" t="0" r="25400" b="10160"/>
                <wp:wrapNone/>
                <wp:docPr id="36" name="Elipse 36"/>
                <wp:cNvGraphicFramePr/>
                <a:graphic xmlns:a="http://schemas.openxmlformats.org/drawingml/2006/main">
                  <a:graphicData uri="http://schemas.microsoft.com/office/word/2010/wordprocessingShape">
                    <wps:wsp>
                      <wps:cNvSpPr/>
                      <wps:spPr>
                        <a:xfrm>
                          <a:off x="0" y="0"/>
                          <a:ext cx="927279" cy="218941"/>
                        </a:xfrm>
                        <a:prstGeom prst="ellipse">
                          <a:avLst/>
                        </a:prstGeom>
                        <a:noFill/>
                        <a:ln>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C76D79" id="Elipse 36" o:spid="_x0000_s1026" style="position:absolute;margin-left:219.05pt;margin-top:199.55pt;width:73pt;height:1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roggIAAGIFAAAOAAAAZHJzL2Uyb0RvYy54bWysVE1v2zAMvQ/YfxB0Xx17WdsYdYqgXYcB&#10;xVqsHXpWZakRJomapMTJfv0o+aNBl9OwiyySj6QeTfLicmc02QofFNiGliczSoTl0Cr70tAfjzcf&#10;zikJkdmWabCioXsR6OXy/buLztWigjXoVniCQWyoO9fQdYyuLorA18KwcAJOWDRK8IZFFP1L0XrW&#10;YXSji2o2Oy068K3zwEUIqL3ujXSZ40speLyTMohIdEPxbTGfPp/P6SyWF6x+8cytFR+ewf7hFYYp&#10;i0mnUNcsMrLx6q9QRnEPAWQ84WAKkFJxkTkgm3L2hs3DmjmRuWBxgpvKFP5fWP5te++Jahv68ZQS&#10;ywz+o89auSAIKrA6nQs1gh7cvR+kgNdEdSe9SV8kQXa5ovupomIXCUflojqrzhaUcDRV5fliXqaY&#10;xauz8yF+EWBIujRU6Jw7l5Jtb0Ps0SMqpbNwo7RGPau1TWcArdqky0JqHHGlPdky/OWMc2FjJoJJ&#10;D5AoJe8i0esJ5Vvca9FH/i4klgUpVPkxuSHfxq0GMtoiOrlJfMXkWB5z1HGswIBNbiI36uQ4O+bY&#10;MxkzTh45K9g4ORtlwR8L0P6cMvf4kX3POdF/hnaP3eChH5Pg+I3C33LLQrxnHucCJwhnPd7hITV0&#10;DYXhRska/O9j+oTHdkUrJR3OWUPDrw3zghL91WIjL8r5PA1mFuafzioU/KHl+dBiN+YK8L+WuFUc&#10;z9eEj3q8Sg/mCVfCKmVFE7McczeURz8KV7Gff1wqXKxWGYbD6Fi8tQ+Op+CpqqnnHndPzLuhNyM2&#10;9TcYZ5LVb/qzxyZPC6tNBKly877Wdag3DnKegGHppE1xKGfU62pc/gEAAP//AwBQSwMEFAAGAAgA&#10;AAAhAH7RI7jfAAAACwEAAA8AAABkcnMvZG93bnJldi54bWxMj0FPg0AQhe8m/ofNmHizC1IrIEuD&#10;JjYxnlo1XrcwLkR2lrBLwX/v9KS3N3lf3rxXbBfbixOOvnOkIF5FIJBq13RkFLy/Pd+kIHzQ1Oje&#10;ESr4QQ/b8vKi0HnjZtrj6RCM4BDyuVbQhjDkUvq6Rav9yg1I7H250erA52hkM+qZw20vb6NoI63u&#10;iD+0esCnFuvvw2QVzN3rh9m/VMvuPt09xtWnkVNmlLq+WqoHEAGX8AfDuT5Xh5I7Hd1EjRe9gnWS&#10;xowqSLKMBRN36ZrF8WwlG5BlIf9vKH8BAAD//wMAUEsBAi0AFAAGAAgAAAAhALaDOJL+AAAA4QEA&#10;ABMAAAAAAAAAAAAAAAAAAAAAAFtDb250ZW50X1R5cGVzXS54bWxQSwECLQAUAAYACAAAACEAOP0h&#10;/9YAAACUAQAACwAAAAAAAAAAAAAAAAAvAQAAX3JlbHMvLnJlbHNQSwECLQAUAAYACAAAACEADCQK&#10;6IICAABiBQAADgAAAAAAAAAAAAAAAAAuAgAAZHJzL2Uyb0RvYy54bWxQSwECLQAUAAYACAAAACEA&#10;ftEjuN8AAAALAQAADwAAAAAAAAAAAAAAAADcBAAAZHJzL2Rvd25yZXYueG1sUEsFBgAAAAAEAAQA&#10;8wAAAOgFAAAAAA==&#10;" filled="f" strokecolor="#f79646 [3209]" strokeweight="2pt"/>
            </w:pict>
          </mc:Fallback>
        </mc:AlternateContent>
      </w:r>
      <w:r w:rsidR="000F55C2">
        <w:rPr>
          <w:noProof/>
        </w:rPr>
        <w:drawing>
          <wp:inline distT="0" distB="0" distL="0" distR="0" wp14:anchorId="3AA21867" wp14:editId="778EFD6F">
            <wp:extent cx="2273253" cy="3193961"/>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4805" cy="3196141"/>
                    </a:xfrm>
                    <a:prstGeom prst="rect">
                      <a:avLst/>
                    </a:prstGeom>
                    <a:noFill/>
                    <a:ln>
                      <a:noFill/>
                    </a:ln>
                  </pic:spPr>
                </pic:pic>
              </a:graphicData>
            </a:graphic>
          </wp:inline>
        </w:drawing>
      </w:r>
      <w:r w:rsidR="000F55C2">
        <w:tab/>
      </w:r>
      <w:r w:rsidR="000F55C2">
        <w:rPr>
          <w:noProof/>
        </w:rPr>
        <w:drawing>
          <wp:inline distT="0" distB="0" distL="0" distR="0" wp14:anchorId="439D793E" wp14:editId="0B412B59">
            <wp:extent cx="2796275" cy="2260124"/>
            <wp:effectExtent l="0" t="0" r="4445"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6270" cy="2260120"/>
                    </a:xfrm>
                    <a:prstGeom prst="rect">
                      <a:avLst/>
                    </a:prstGeom>
                    <a:noFill/>
                    <a:ln>
                      <a:noFill/>
                    </a:ln>
                  </pic:spPr>
                </pic:pic>
              </a:graphicData>
            </a:graphic>
          </wp:inline>
        </w:drawing>
      </w:r>
    </w:p>
    <w:p w:rsidR="000F55C2" w:rsidRPr="00FE0F3F" w:rsidRDefault="000F55C2" w:rsidP="00CF495B">
      <w:pPr>
        <w:ind w:left="540"/>
        <w:rPr>
          <w:sz w:val="18"/>
        </w:rPr>
      </w:pPr>
      <w:bookmarkStart w:id="72" w:name="_Toc335309220"/>
      <w:r w:rsidRPr="00FE0F3F">
        <w:rPr>
          <w:sz w:val="18"/>
        </w:rPr>
        <w:t>Fonte: Produção do próprio autor.</w:t>
      </w:r>
      <w:r w:rsidRPr="00217095">
        <w:rPr>
          <w:noProof/>
        </w:rPr>
        <w:t xml:space="preserve"> </w:t>
      </w:r>
    </w:p>
    <w:bookmarkEnd w:id="72"/>
    <w:p w:rsidR="006456A4" w:rsidRDefault="006456A4" w:rsidP="00C920CB">
      <w:pPr>
        <w:pStyle w:val="Corpodetexto"/>
      </w:pPr>
    </w:p>
    <w:p w:rsidR="001929B9" w:rsidRDefault="001929B9" w:rsidP="00CF495B">
      <w:pPr>
        <w:pStyle w:val="Legenda"/>
        <w:ind w:left="2340"/>
      </w:pPr>
      <w:bookmarkStart w:id="73" w:name="_Toc335989473"/>
      <w:r>
        <w:t xml:space="preserve">Figura </w:t>
      </w:r>
      <w:r w:rsidR="000253A4">
        <w:fldChar w:fldCharType="begin"/>
      </w:r>
      <w:r w:rsidR="000253A4">
        <w:instrText xml:space="preserve"> SEQ Figura \* ARABIC </w:instrText>
      </w:r>
      <w:r w:rsidR="000253A4">
        <w:fldChar w:fldCharType="separate"/>
      </w:r>
      <w:r w:rsidR="00527F0B">
        <w:rPr>
          <w:noProof/>
        </w:rPr>
        <w:t>10</w:t>
      </w:r>
      <w:r w:rsidR="000253A4">
        <w:rPr>
          <w:noProof/>
        </w:rPr>
        <w:fldChar w:fldCharType="end"/>
      </w:r>
      <w:r>
        <w:t xml:space="preserve"> – Caixa de texto de atualização de Sumário</w:t>
      </w:r>
      <w:bookmarkEnd w:id="73"/>
    </w:p>
    <w:p w:rsidR="001929B9" w:rsidRDefault="001929B9" w:rsidP="001929B9">
      <w:pPr>
        <w:pStyle w:val="Corpodetexto"/>
        <w:jc w:val="center"/>
        <w:rPr>
          <w:highlight w:val="yellow"/>
        </w:rPr>
      </w:pPr>
      <w:r>
        <w:rPr>
          <w:noProof/>
        </w:rPr>
        <w:drawing>
          <wp:inline distT="0" distB="0" distL="0" distR="0" wp14:anchorId="5E28B76B" wp14:editId="5B1165A7">
            <wp:extent cx="2735580" cy="1390647"/>
            <wp:effectExtent l="0" t="0" r="7620"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5387" cy="1415967"/>
                    </a:xfrm>
                    <a:prstGeom prst="rect">
                      <a:avLst/>
                    </a:prstGeom>
                    <a:noFill/>
                    <a:ln>
                      <a:noFill/>
                    </a:ln>
                  </pic:spPr>
                </pic:pic>
              </a:graphicData>
            </a:graphic>
          </wp:inline>
        </w:drawing>
      </w:r>
    </w:p>
    <w:p w:rsidR="006C627A" w:rsidRDefault="001929B9" w:rsidP="00CF495B">
      <w:pPr>
        <w:ind w:left="2340"/>
        <w:rPr>
          <w:noProof/>
        </w:rPr>
      </w:pPr>
      <w:r w:rsidRPr="00FE0F3F">
        <w:rPr>
          <w:sz w:val="18"/>
        </w:rPr>
        <w:t>Fonte: Produção do próprio autor.</w:t>
      </w:r>
      <w:r w:rsidRPr="00217095">
        <w:rPr>
          <w:noProof/>
        </w:rPr>
        <w:t xml:space="preserve"> </w:t>
      </w:r>
      <w:bookmarkStart w:id="74" w:name="_Toc335309221"/>
    </w:p>
    <w:p w:rsidR="006C627A" w:rsidRDefault="006C627A" w:rsidP="006C627A"/>
    <w:p w:rsidR="00585194" w:rsidRDefault="00585194" w:rsidP="00585194">
      <w:pPr>
        <w:pStyle w:val="Ttulo2"/>
      </w:pPr>
      <w:bookmarkStart w:id="75" w:name="_Toc25869580"/>
      <w:r>
        <w:t>Apêndice e Anexo</w:t>
      </w:r>
      <w:bookmarkEnd w:id="74"/>
      <w:bookmarkEnd w:id="75"/>
    </w:p>
    <w:p w:rsidR="00585194" w:rsidRDefault="00585194" w:rsidP="00585194">
      <w:r>
        <w:t>Os Apêndices e Anexos de um trabalho são documentos complementares que trazem informações adicionais</w:t>
      </w:r>
      <w:r w:rsidR="0077025C">
        <w:t xml:space="preserve"> </w:t>
      </w:r>
      <w:r>
        <w:t>colocad</w:t>
      </w:r>
      <w:r w:rsidR="0077025C">
        <w:t>a</w:t>
      </w:r>
      <w:r>
        <w:t xml:space="preserve">s </w:t>
      </w:r>
      <w:r w:rsidR="0077025C">
        <w:t>à</w:t>
      </w:r>
      <w:r>
        <w:t xml:space="preserve"> parte do texto apenas para não interromper a sequência lógica de exposição da informação. Apesar da semelhança entre os dois, eles diferenciam-se entre si pela autoria:</w:t>
      </w:r>
    </w:p>
    <w:p w:rsidR="00585194" w:rsidRDefault="00585194" w:rsidP="0081017A">
      <w:pPr>
        <w:pStyle w:val="PargrafodaLista"/>
        <w:numPr>
          <w:ilvl w:val="0"/>
          <w:numId w:val="11"/>
        </w:numPr>
      </w:pPr>
      <w:r>
        <w:t>O Apêndice é um elemento elaborado pelo autor do trabalho, ou seja, de autoria própria;</w:t>
      </w:r>
    </w:p>
    <w:p w:rsidR="00585194" w:rsidRDefault="00585194" w:rsidP="0081017A">
      <w:pPr>
        <w:pStyle w:val="PargrafodaLista"/>
        <w:numPr>
          <w:ilvl w:val="0"/>
          <w:numId w:val="11"/>
        </w:numPr>
      </w:pPr>
      <w:r>
        <w:t>O Anexo traz informações de autoria diferente, por exemplo:</w:t>
      </w:r>
    </w:p>
    <w:p w:rsidR="00585194" w:rsidRDefault="00585194" w:rsidP="0081017A">
      <w:pPr>
        <w:pStyle w:val="PargrafodaLista"/>
        <w:numPr>
          <w:ilvl w:val="1"/>
          <w:numId w:val="11"/>
        </w:numPr>
      </w:pPr>
      <w:r>
        <w:t>Informações, esquemas e/ou gráficos extraídos de manuais de fabricantes;</w:t>
      </w:r>
    </w:p>
    <w:p w:rsidR="00585194" w:rsidRDefault="00585194" w:rsidP="0081017A">
      <w:pPr>
        <w:pStyle w:val="PargrafodaLista"/>
        <w:numPr>
          <w:ilvl w:val="1"/>
          <w:numId w:val="11"/>
        </w:numPr>
      </w:pPr>
      <w:r>
        <w:t>Trechos ou seções de um determinado livro ou artigo.</w:t>
      </w:r>
    </w:p>
    <w:p w:rsidR="00585194" w:rsidRDefault="00585194" w:rsidP="00585194">
      <w:r>
        <w:lastRenderedPageBreak/>
        <w:t>A apresentação dos Apêndices e dos Anexos deve seguir a</w:t>
      </w:r>
      <w:r w:rsidR="00B52EAF">
        <w:t>s</w:t>
      </w:r>
      <w:r>
        <w:t xml:space="preserve"> seguinte</w:t>
      </w:r>
      <w:r w:rsidR="00B52EAF">
        <w:t>s</w:t>
      </w:r>
      <w:r>
        <w:t xml:space="preserve"> regra</w:t>
      </w:r>
      <w:r w:rsidR="00B52EAF">
        <w:t>s</w:t>
      </w:r>
      <w:r>
        <w:t>:</w:t>
      </w:r>
    </w:p>
    <w:p w:rsidR="00585194" w:rsidRDefault="00585194" w:rsidP="0081017A">
      <w:pPr>
        <w:pStyle w:val="PargrafodaLista"/>
        <w:numPr>
          <w:ilvl w:val="0"/>
          <w:numId w:val="12"/>
        </w:numPr>
      </w:pPr>
      <w:r>
        <w:t xml:space="preserve">A identificação será feita na parte superior da página e alinhamento centralizado. </w:t>
      </w:r>
    </w:p>
    <w:p w:rsidR="00585194" w:rsidRDefault="00585194" w:rsidP="0081017A">
      <w:pPr>
        <w:pStyle w:val="PargrafodaLista"/>
        <w:numPr>
          <w:ilvl w:val="0"/>
          <w:numId w:val="12"/>
        </w:numPr>
      </w:pPr>
      <w:r>
        <w:t xml:space="preserve">A ordenação será indicada por letras maiúsculas consecutivas, precedidas pelas palavras APÊNDICE ou ANEXO e seguidas de travessão e do respectivo título.  </w:t>
      </w:r>
    </w:p>
    <w:p w:rsidR="00314F0F" w:rsidRDefault="00314F0F" w:rsidP="00585194"/>
    <w:p w:rsidR="00B52EAF" w:rsidRDefault="00585194" w:rsidP="00585194">
      <w:r>
        <w:t>P</w:t>
      </w:r>
      <w:r w:rsidR="00B52EAF">
        <w:t>ara exemplificar o uso dessas regras, os três exemplos a seguir são apresentados:</w:t>
      </w:r>
    </w:p>
    <w:p w:rsidR="00585194" w:rsidRPr="006C627A" w:rsidRDefault="00585194" w:rsidP="00CF495B">
      <w:pPr>
        <w:jc w:val="left"/>
        <w:rPr>
          <w:highlight w:val="yellow"/>
        </w:rPr>
      </w:pPr>
      <w:r w:rsidRPr="006C627A">
        <w:rPr>
          <w:highlight w:val="yellow"/>
        </w:rPr>
        <w:t xml:space="preserve">APÊNDICE A – </w:t>
      </w:r>
      <w:r w:rsidR="006C627A" w:rsidRPr="006C627A">
        <w:rPr>
          <w:highlight w:val="yellow"/>
        </w:rPr>
        <w:t xml:space="preserve">ANÁLISE DAS ETAPAS DE OPERAÇÃO DO CONVERSOR </w:t>
      </w:r>
      <w:r w:rsidR="006C627A" w:rsidRPr="006C627A">
        <w:rPr>
          <w:i/>
          <w:highlight w:val="yellow"/>
        </w:rPr>
        <w:t>BOOST</w:t>
      </w:r>
    </w:p>
    <w:p w:rsidR="00585194" w:rsidRPr="006C627A" w:rsidRDefault="00585194" w:rsidP="00CF495B">
      <w:pPr>
        <w:jc w:val="left"/>
        <w:rPr>
          <w:highlight w:val="yellow"/>
        </w:rPr>
      </w:pPr>
      <w:r w:rsidRPr="006C627A">
        <w:rPr>
          <w:highlight w:val="yellow"/>
        </w:rPr>
        <w:t xml:space="preserve">APÊNDICE B – </w:t>
      </w:r>
      <w:r w:rsidR="006C627A" w:rsidRPr="006C627A">
        <w:rPr>
          <w:highlight w:val="yellow"/>
        </w:rPr>
        <w:t>FORMAS DE ONDA DE TENSÃO E DE CORRENTE OBTIDAS EXPERIMENTALMENTE</w:t>
      </w:r>
    </w:p>
    <w:p w:rsidR="0076010F" w:rsidRDefault="00585194" w:rsidP="00CF495B">
      <w:pPr>
        <w:jc w:val="left"/>
      </w:pPr>
      <w:r w:rsidRPr="006C627A">
        <w:rPr>
          <w:highlight w:val="yellow"/>
        </w:rPr>
        <w:t xml:space="preserve">ANEXO A – </w:t>
      </w:r>
      <w:r w:rsidR="006C627A" w:rsidRPr="006C627A">
        <w:rPr>
          <w:highlight w:val="yellow"/>
        </w:rPr>
        <w:t>DADOS DO FABRICANTE DO INTERRUPTOR IRFP360</w:t>
      </w:r>
      <w:r w:rsidR="0076010F">
        <w:br w:type="page"/>
      </w:r>
    </w:p>
    <w:p w:rsidR="00E97582" w:rsidRDefault="00E97582" w:rsidP="00E97582">
      <w:pPr>
        <w:pStyle w:val="Ttulo1"/>
      </w:pPr>
      <w:bookmarkStart w:id="76" w:name="_Toc523964460"/>
      <w:bookmarkStart w:id="77" w:name="_Toc335309222"/>
      <w:bookmarkStart w:id="78" w:name="_Toc523964459"/>
      <w:bookmarkStart w:id="79" w:name="_Toc25869581"/>
      <w:r>
        <w:lastRenderedPageBreak/>
        <w:t>citações e REFERÊNCIAS BIBLIOGRÁFICAS</w:t>
      </w:r>
      <w:bookmarkEnd w:id="76"/>
      <w:bookmarkEnd w:id="77"/>
      <w:bookmarkEnd w:id="79"/>
    </w:p>
    <w:p w:rsidR="00E97582" w:rsidRDefault="00BF343C" w:rsidP="00E97582">
      <w:pPr>
        <w:pStyle w:val="Ttulo2"/>
      </w:pPr>
      <w:bookmarkStart w:id="80" w:name="_Toc25869582"/>
      <w:r>
        <w:t xml:space="preserve">Uso de </w:t>
      </w:r>
      <w:r w:rsidR="006C627A">
        <w:t>C</w:t>
      </w:r>
      <w:r>
        <w:t>itações</w:t>
      </w:r>
      <w:bookmarkEnd w:id="80"/>
    </w:p>
    <w:p w:rsidR="00BF343C" w:rsidRDefault="00BF343C" w:rsidP="002F369C">
      <w:pPr>
        <w:pStyle w:val="Corpodetexto"/>
      </w:pPr>
      <w:r>
        <w:t>As citações são trechos transcritos ou informações retiradas de outras fontes, quer escrita ou oralmente, que são inseridas no texto com o propósito de esclarecer, complementar e até mesmo sustentar as ideias do autor do trabalho. Como se tratam de informações de autoria diferente, a fonte de onde foi extraída deve ser obrigatoriamente identificada para fins de garantia e respeito dos direitos autorais</w:t>
      </w:r>
      <w:r w:rsidRPr="00CF495B">
        <w:rPr>
          <w:highlight w:val="yellow"/>
        </w:rPr>
        <w:t>.</w:t>
      </w:r>
      <w:r w:rsidR="003A4227" w:rsidRPr="00CF495B">
        <w:rPr>
          <w:highlight w:val="yellow"/>
        </w:rPr>
        <w:t xml:space="preserve"> </w:t>
      </w:r>
      <w:r w:rsidR="00CF495B" w:rsidRPr="00CF495B">
        <w:rPr>
          <w:highlight w:val="yellow"/>
        </w:rPr>
        <w:t>Todas as obras citadas no texto devem fazer parte da lista de referências no final do trabalho (Referências Bibliográficas), seguindo as regras de apresentação definidas na ABNT NBR 6023:2018, que também serão discutidas ao final deste capítulo.</w:t>
      </w:r>
      <w:r w:rsidR="00CF495B">
        <w:t xml:space="preserve"> </w:t>
      </w:r>
    </w:p>
    <w:p w:rsidR="00BF343C" w:rsidRDefault="00BF343C" w:rsidP="002F369C">
      <w:pPr>
        <w:pStyle w:val="Corpodetexto"/>
      </w:pPr>
    </w:p>
    <w:p w:rsidR="00BF343C" w:rsidRDefault="00BF343C" w:rsidP="002F369C">
      <w:pPr>
        <w:pStyle w:val="Corpodetexto"/>
      </w:pPr>
      <w:r>
        <w:t>As citações podem acontecer de três formas distintas ao longo do trabalho:</w:t>
      </w:r>
    </w:p>
    <w:p w:rsidR="00BF343C" w:rsidRDefault="00BF343C" w:rsidP="0081017A">
      <w:pPr>
        <w:pStyle w:val="Corpodetexto"/>
        <w:numPr>
          <w:ilvl w:val="0"/>
          <w:numId w:val="15"/>
        </w:numPr>
      </w:pPr>
      <w:r w:rsidRPr="00045DC8">
        <w:rPr>
          <w:b/>
        </w:rPr>
        <w:t>Citação direta</w:t>
      </w:r>
      <w:r>
        <w:t xml:space="preserve"> – quando é feita a transcrição literal de textos de outros autores</w:t>
      </w:r>
      <w:r w:rsidR="00045DC8">
        <w:t>. Ou seja, utilizam-se as mesmas palavras do autor consultado no texto que está sendo escrito</w:t>
      </w:r>
      <w:r>
        <w:t>;</w:t>
      </w:r>
    </w:p>
    <w:p w:rsidR="00045DC8" w:rsidRDefault="00BF343C" w:rsidP="0081017A">
      <w:pPr>
        <w:pStyle w:val="Corpodetexto"/>
        <w:numPr>
          <w:ilvl w:val="0"/>
          <w:numId w:val="15"/>
        </w:numPr>
      </w:pPr>
      <w:r w:rsidRPr="00045DC8">
        <w:rPr>
          <w:b/>
        </w:rPr>
        <w:t>Citação indireta</w:t>
      </w:r>
      <w:r>
        <w:t xml:space="preserve"> – quando ocorre apenas a reprodução da </w:t>
      </w:r>
      <w:r w:rsidR="00045DC8">
        <w:t xml:space="preserve">ideia </w:t>
      </w:r>
      <w:r>
        <w:t xml:space="preserve">sem a transcrição </w:t>
      </w:r>
      <w:r w:rsidR="00045DC8">
        <w:t xml:space="preserve">literal </w:t>
      </w:r>
      <w:r>
        <w:t>do texto</w:t>
      </w:r>
      <w:r w:rsidR="00045DC8">
        <w:t xml:space="preserve"> do autor consultado. Neste caso, as palavras utilizadas no texto que está sendo escrito são diferentes das utilizadas pelo autor consultado, mas a ideia (informação) transmitida é a mesma;</w:t>
      </w:r>
    </w:p>
    <w:p w:rsidR="00045DC8" w:rsidRDefault="00045DC8" w:rsidP="0081017A">
      <w:pPr>
        <w:pStyle w:val="Corpodetexto"/>
        <w:numPr>
          <w:ilvl w:val="0"/>
          <w:numId w:val="15"/>
        </w:numPr>
      </w:pPr>
      <w:r w:rsidRPr="00045DC8">
        <w:rPr>
          <w:b/>
        </w:rPr>
        <w:t>Citação de citação</w:t>
      </w:r>
      <w:r>
        <w:t xml:space="preserve"> – nos casos em que não for possível consultar o documento original, pode-se fazer a transcrição (direta ou indireta) de uma informação já citada por outros autores. No entanto, todo esforço deve ser empreendido para que a fonte original da informação seja consultada antes de se utilizar desse tipo de citação.</w:t>
      </w:r>
    </w:p>
    <w:p w:rsidR="00045DC8" w:rsidRDefault="00045DC8" w:rsidP="002F369C">
      <w:pPr>
        <w:pStyle w:val="Corpodetexto"/>
      </w:pPr>
    </w:p>
    <w:p w:rsidR="008511B5" w:rsidRDefault="00045DC8" w:rsidP="002F369C">
      <w:pPr>
        <w:pStyle w:val="Corpodetexto"/>
      </w:pPr>
      <w:r>
        <w:t xml:space="preserve">A identificação das citações pode ser feita de </w:t>
      </w:r>
      <w:r w:rsidR="008511B5">
        <w:t>duas f</w:t>
      </w:r>
      <w:r>
        <w:t>ormas diferentes, podendo aparecer: incluída no texto</w:t>
      </w:r>
      <w:r w:rsidR="001D43B1">
        <w:t xml:space="preserve"> ou </w:t>
      </w:r>
      <w:r>
        <w:t>em nota de rodapé</w:t>
      </w:r>
      <w:r w:rsidR="001D43B1">
        <w:t>.</w:t>
      </w:r>
      <w:r w:rsidR="008511B5">
        <w:t xml:space="preserve"> No entanto, o autor deve adotar uma única forma para que haja uniformidade de procedimentos ao longo do texto do trabalho.</w:t>
      </w:r>
      <w:r w:rsidR="00984158">
        <w:t xml:space="preserve"> </w:t>
      </w:r>
    </w:p>
    <w:p w:rsidR="00984158" w:rsidRDefault="00984158" w:rsidP="002F369C">
      <w:pPr>
        <w:pStyle w:val="Corpodetexto"/>
      </w:pPr>
    </w:p>
    <w:p w:rsidR="00984158" w:rsidRDefault="002429E3" w:rsidP="002F369C">
      <w:pPr>
        <w:pStyle w:val="Corpodetexto"/>
      </w:pPr>
      <w:r>
        <w:t xml:space="preserve">Segundo a </w:t>
      </w:r>
      <w:r w:rsidR="00CF495B">
        <w:t xml:space="preserve">ABNT </w:t>
      </w:r>
      <w:r>
        <w:t>NBR 10520:2002, a</w:t>
      </w:r>
      <w:r w:rsidR="00984158">
        <w:t>s citações devem ser indicadas no texto por um sistema de chamada num</w:t>
      </w:r>
      <w:r>
        <w:t>érico ou autor-data:</w:t>
      </w:r>
    </w:p>
    <w:p w:rsidR="00182A75" w:rsidRDefault="00182A75" w:rsidP="0081017A">
      <w:pPr>
        <w:pStyle w:val="Corpodetexto"/>
        <w:numPr>
          <w:ilvl w:val="0"/>
          <w:numId w:val="16"/>
        </w:numPr>
      </w:pPr>
      <w:r>
        <w:t>No sistema numérico:</w:t>
      </w:r>
    </w:p>
    <w:p w:rsidR="00984158" w:rsidRDefault="00182A75" w:rsidP="00D666BB">
      <w:pPr>
        <w:pStyle w:val="Citao"/>
      </w:pPr>
      <w:r>
        <w:t>[...</w:t>
      </w:r>
      <w:r w:rsidR="00984158">
        <w:t xml:space="preserve">] a indicação da fonte é feita por uma </w:t>
      </w:r>
      <w:r w:rsidR="00984158" w:rsidRPr="0075391E">
        <w:rPr>
          <w:b/>
        </w:rPr>
        <w:t>numeração única e consecutiva</w:t>
      </w:r>
      <w:r w:rsidR="00984158">
        <w:t xml:space="preserve">, em algarismos arábicos, </w:t>
      </w:r>
      <w:r w:rsidR="00984158" w:rsidRPr="0075391E">
        <w:rPr>
          <w:b/>
        </w:rPr>
        <w:t>remetendo à lista de referências</w:t>
      </w:r>
      <w:r w:rsidR="00984158">
        <w:t xml:space="preserve"> ao final do trabalho, do capítulo</w:t>
      </w:r>
      <w:r>
        <w:t xml:space="preserve"> ou da parte</w:t>
      </w:r>
      <w:r w:rsidR="00984158">
        <w:t xml:space="preserve">, </w:t>
      </w:r>
      <w:r w:rsidR="00984158" w:rsidRPr="0075391E">
        <w:rPr>
          <w:b/>
        </w:rPr>
        <w:t>na mesma ordem em que aparecem no texto</w:t>
      </w:r>
      <w:r w:rsidR="00984158">
        <w:t>. Não se inicia a numeração das citações a cada página (</w:t>
      </w:r>
      <w:r w:rsidR="00984158" w:rsidRPr="00A40E7C">
        <w:rPr>
          <w:highlight w:val="yellow"/>
        </w:rPr>
        <w:t>ABNT, 2002</w:t>
      </w:r>
      <w:r w:rsidR="00984158">
        <w:t>, p. 4</w:t>
      </w:r>
      <w:r w:rsidR="0075391E">
        <w:t>, grifo nosso</w:t>
      </w:r>
      <w:r w:rsidR="00984158">
        <w:t>)</w:t>
      </w:r>
      <w:r w:rsidR="0075391E">
        <w:t>.</w:t>
      </w:r>
    </w:p>
    <w:p w:rsidR="00CF48A3" w:rsidRDefault="00CF48A3" w:rsidP="002429E3">
      <w:pPr>
        <w:ind w:left="706"/>
      </w:pPr>
      <w:r>
        <w:lastRenderedPageBreak/>
        <w:t>Por exemplo:</w:t>
      </w:r>
    </w:p>
    <w:p w:rsidR="00CF48A3" w:rsidRDefault="00CF48A3" w:rsidP="00CF48A3">
      <w:pPr>
        <w:ind w:left="1418"/>
        <w:rPr>
          <w:i/>
        </w:rPr>
      </w:pPr>
      <w:r>
        <w:rPr>
          <w:i/>
        </w:rPr>
        <w:t>No texto</w:t>
      </w:r>
    </w:p>
    <w:p w:rsidR="00CF48A3" w:rsidRDefault="00CF48A3" w:rsidP="00CF48A3">
      <w:pPr>
        <w:ind w:left="1418"/>
      </w:pPr>
      <w:r>
        <w:t>De acordo com (12), no sistema numérico, “[...] a indicação da fonte é feita por uma numeração única [...]”</w:t>
      </w:r>
    </w:p>
    <w:p w:rsidR="00CF48A3" w:rsidRPr="00CF48A3" w:rsidRDefault="00CF48A3" w:rsidP="00CF48A3">
      <w:pPr>
        <w:ind w:left="1418"/>
        <w:rPr>
          <w:i/>
        </w:rPr>
      </w:pPr>
      <w:r w:rsidRPr="00CF48A3">
        <w:rPr>
          <w:i/>
        </w:rPr>
        <w:t>Na lista de referências</w:t>
      </w:r>
    </w:p>
    <w:p w:rsidR="00CF48A3" w:rsidRPr="00095B6B" w:rsidRDefault="00CF48A3" w:rsidP="00CF48A3">
      <w:pPr>
        <w:pStyle w:val="Corpodetexto"/>
        <w:tabs>
          <w:tab w:val="left" w:pos="1843"/>
        </w:tabs>
        <w:spacing w:line="240" w:lineRule="auto"/>
        <w:ind w:left="1843" w:hanging="425"/>
        <w:jc w:val="left"/>
        <w:rPr>
          <w:szCs w:val="24"/>
        </w:rPr>
      </w:pPr>
      <w:r>
        <w:t>12</w:t>
      </w:r>
      <w:r>
        <w:tab/>
        <w:t xml:space="preserve">ASSOCIAÇÃO BRASILEIRA DE NORMAS TÉCNICAS. </w:t>
      </w:r>
      <w:r w:rsidRPr="00C10679">
        <w:rPr>
          <w:b/>
          <w:szCs w:val="24"/>
        </w:rPr>
        <w:t>NBR</w:t>
      </w:r>
      <w:r>
        <w:rPr>
          <w:b/>
          <w:szCs w:val="24"/>
        </w:rPr>
        <w:t xml:space="preserve"> 10520</w:t>
      </w:r>
      <w:r>
        <w:rPr>
          <w:szCs w:val="24"/>
        </w:rPr>
        <w:t xml:space="preserve">: Informação e documentação – citações em documentos – apresentação. Rio de </w:t>
      </w:r>
      <w:proofErr w:type="spellStart"/>
      <w:r>
        <w:rPr>
          <w:szCs w:val="24"/>
        </w:rPr>
        <w:t>Janeiro</w:t>
      </w:r>
      <w:r w:rsidR="00A40E7C">
        <w:rPr>
          <w:szCs w:val="24"/>
        </w:rPr>
        <w:t>:ABNT</w:t>
      </w:r>
      <w:proofErr w:type="spellEnd"/>
      <w:r>
        <w:rPr>
          <w:szCs w:val="24"/>
        </w:rPr>
        <w:t>, 2002.</w:t>
      </w:r>
    </w:p>
    <w:p w:rsidR="00CF48A3" w:rsidRDefault="00CF48A3" w:rsidP="002429E3">
      <w:pPr>
        <w:ind w:left="706"/>
      </w:pPr>
    </w:p>
    <w:p w:rsidR="00182A75" w:rsidRDefault="00182A75" w:rsidP="002429E3">
      <w:pPr>
        <w:ind w:left="706"/>
      </w:pPr>
      <w:r>
        <w:t xml:space="preserve">Quando se utilizam notas de rodapé no trabalho, </w:t>
      </w:r>
      <w:r w:rsidRPr="00182A75">
        <w:rPr>
          <w:b/>
        </w:rPr>
        <w:t>o sistema numérico não pode ser usado</w:t>
      </w:r>
      <w:r>
        <w:t>, uma vez que seria impossível distinguir a numeração das notas de rodapé que contenham informações adicionais e complementares ao texto da numeração das notas de rodapé referentes às citações.</w:t>
      </w:r>
    </w:p>
    <w:p w:rsidR="00182A75" w:rsidRDefault="00182A75" w:rsidP="00182A75"/>
    <w:p w:rsidR="00182A75" w:rsidRDefault="00182A75" w:rsidP="0081017A">
      <w:pPr>
        <w:pStyle w:val="PargrafodaLista"/>
        <w:numPr>
          <w:ilvl w:val="0"/>
          <w:numId w:val="16"/>
        </w:numPr>
      </w:pPr>
      <w:r>
        <w:t>No sistema autor-data, a indicação da fonte é feita da seguinte forma:</w:t>
      </w:r>
    </w:p>
    <w:p w:rsidR="002429E3" w:rsidRDefault="00432B6E" w:rsidP="0081017A">
      <w:pPr>
        <w:pStyle w:val="PargrafodaLista"/>
        <w:numPr>
          <w:ilvl w:val="1"/>
          <w:numId w:val="16"/>
        </w:numPr>
      </w:pPr>
      <w:r w:rsidRPr="002429E3">
        <w:rPr>
          <w:i/>
        </w:rPr>
        <w:t>Em obras com indicação de autoria</w:t>
      </w:r>
      <w:r>
        <w:t>: “Pelo sobrenome de cada autor ou pelo nome de cada entidade responsável até o primeiro sinal de pontuação, seguido(s) da data de publicação do documento e da(s) página(s) da citação [...]” (</w:t>
      </w:r>
      <w:r w:rsidRPr="00A40E7C">
        <w:rPr>
          <w:highlight w:val="yellow"/>
        </w:rPr>
        <w:t>ABNT, 2002</w:t>
      </w:r>
      <w:r>
        <w:t>, p.</w:t>
      </w:r>
      <w:r w:rsidR="006C627A">
        <w:t xml:space="preserve"> </w:t>
      </w:r>
      <w:r>
        <w:t>4);</w:t>
      </w:r>
    </w:p>
    <w:p w:rsidR="00432B6E" w:rsidRDefault="00432B6E" w:rsidP="0081017A">
      <w:pPr>
        <w:pStyle w:val="PargrafodaLista"/>
        <w:numPr>
          <w:ilvl w:val="1"/>
          <w:numId w:val="16"/>
        </w:numPr>
      </w:pPr>
      <w:r w:rsidRPr="002429E3">
        <w:rPr>
          <w:i/>
        </w:rPr>
        <w:t>Em obras sem indicação de autoria ou responsabilidade</w:t>
      </w:r>
      <w:r>
        <w:t>: “Pela primeira palavra do título seguida de reticências, [...] seguida da data de publicação do documento e da(s) página(s) da citação [...]” (</w:t>
      </w:r>
      <w:r w:rsidRPr="00A40E7C">
        <w:rPr>
          <w:highlight w:val="yellow"/>
        </w:rPr>
        <w:t>ABNT, 2002</w:t>
      </w:r>
      <w:r>
        <w:t>, p.</w:t>
      </w:r>
      <w:r w:rsidR="006C627A">
        <w:t xml:space="preserve"> </w:t>
      </w:r>
      <w:r>
        <w:t>5).</w:t>
      </w:r>
    </w:p>
    <w:p w:rsidR="002429E3" w:rsidRDefault="002429E3" w:rsidP="00182A75"/>
    <w:p w:rsidR="00E5778E" w:rsidRDefault="005F7F5E" w:rsidP="002F369C">
      <w:pPr>
        <w:pStyle w:val="Corpodetexto"/>
      </w:pPr>
      <w:r>
        <w:t>Neste sistema</w:t>
      </w:r>
      <w:r w:rsidR="00E5778E">
        <w:t xml:space="preserve">, as chamadas podem acontecer incluídas na sentença do texto ou entre parênteses, havendo distinção na forma de apresentação </w:t>
      </w:r>
      <w:r>
        <w:t>em cada um dos</w:t>
      </w:r>
      <w:r w:rsidR="00E5778E">
        <w:t xml:space="preserve"> dois casos</w:t>
      </w:r>
      <w:r w:rsidR="00333A81">
        <w:t>:</w:t>
      </w:r>
      <w:r w:rsidR="00E5778E">
        <w:t xml:space="preserve"> </w:t>
      </w:r>
      <w:r>
        <w:br/>
      </w:r>
      <w:r w:rsidR="00E5778E">
        <w:t>“as chamadas pelo sobrenome do autor, pela instituição responsável ou título incluído na sentença devem ser em letras maiúsculas e minúsculas e, quando estiverem entre parênteses, devem ser em letras maiúsculas” (</w:t>
      </w:r>
      <w:r w:rsidR="00E5778E" w:rsidRPr="00A40E7C">
        <w:rPr>
          <w:highlight w:val="yellow"/>
        </w:rPr>
        <w:t>ABNT, 2002</w:t>
      </w:r>
      <w:r w:rsidR="00E5778E">
        <w:t>, p.</w:t>
      </w:r>
      <w:r w:rsidR="006C627A">
        <w:t xml:space="preserve"> </w:t>
      </w:r>
      <w:r w:rsidR="00E5778E">
        <w:t>2).</w:t>
      </w:r>
    </w:p>
    <w:p w:rsidR="00E5778E" w:rsidRDefault="00E5778E" w:rsidP="00E5778E">
      <w:pPr>
        <w:pStyle w:val="Corpodetexto"/>
        <w:spacing w:line="240" w:lineRule="auto"/>
      </w:pPr>
    </w:p>
    <w:p w:rsidR="00E5778E" w:rsidRPr="007F1196" w:rsidRDefault="00E5778E" w:rsidP="00E5778E">
      <w:pPr>
        <w:pStyle w:val="Corpodetexto"/>
        <w:ind w:left="706"/>
        <w:rPr>
          <w:i/>
        </w:rPr>
      </w:pPr>
      <w:r w:rsidRPr="007F1196">
        <w:rPr>
          <w:i/>
        </w:rPr>
        <w:t>Exemplo</w:t>
      </w:r>
      <w:r>
        <w:rPr>
          <w:i/>
        </w:rPr>
        <w:t>s</w:t>
      </w:r>
      <w:r w:rsidRPr="007F1196">
        <w:rPr>
          <w:i/>
        </w:rPr>
        <w:t>:</w:t>
      </w:r>
    </w:p>
    <w:p w:rsidR="00027577" w:rsidRDefault="00027577" w:rsidP="00E5778E">
      <w:pPr>
        <w:pStyle w:val="Corpodetexto"/>
        <w:ind w:left="706"/>
      </w:pPr>
      <w:r>
        <w:t xml:space="preserve">Segundo França e Vasconcellos (2007, p. 130), </w:t>
      </w:r>
      <w:r w:rsidR="005F7F5E">
        <w:t xml:space="preserve">no sistema autor-data, </w:t>
      </w:r>
      <w:r w:rsidR="005F7F5E">
        <w:br/>
        <w:t>“</w:t>
      </w:r>
      <w:r>
        <w:t xml:space="preserve">as citações devem ser </w:t>
      </w:r>
      <w:r w:rsidRPr="00027577">
        <w:rPr>
          <w:b/>
        </w:rPr>
        <w:t>representadas</w:t>
      </w:r>
      <w:r>
        <w:t xml:space="preserve"> por chamadas de autor, instituição, entidade, título, grafadas em letras maiúsculas e minúsculas quando fizerem parte integrante do texto e em letras maiúsculas quando vierem entre parênteses”.</w:t>
      </w:r>
    </w:p>
    <w:p w:rsidR="00027577" w:rsidRDefault="00027577" w:rsidP="00027577">
      <w:pPr>
        <w:ind w:left="706"/>
      </w:pPr>
      <w:r>
        <w:lastRenderedPageBreak/>
        <w:t xml:space="preserve">“As citações devem ser </w:t>
      </w:r>
      <w:r w:rsidRPr="00027577">
        <w:rPr>
          <w:b/>
        </w:rPr>
        <w:t>representadas</w:t>
      </w:r>
      <w:r>
        <w:t xml:space="preserve"> por chamadas de autor, instituição, entidade, título, grafadas em letras maiúsculas e minúsculas quando fizerem parte integrante do texto e em letras maiúsculas quando vierem entre parênteses.” (</w:t>
      </w:r>
      <w:r w:rsidRPr="00A40E7C">
        <w:rPr>
          <w:highlight w:val="yellow"/>
        </w:rPr>
        <w:t>FRANÇA</w:t>
      </w:r>
      <w:r w:rsidR="00A40E7C" w:rsidRPr="00A40E7C">
        <w:rPr>
          <w:highlight w:val="yellow"/>
        </w:rPr>
        <w:t xml:space="preserve">; </w:t>
      </w:r>
      <w:r w:rsidRPr="00A40E7C">
        <w:rPr>
          <w:highlight w:val="yellow"/>
        </w:rPr>
        <w:t>VASCONCELLOS,</w:t>
      </w:r>
      <w:r>
        <w:t xml:space="preserve"> 2007, p. 130)</w:t>
      </w:r>
    </w:p>
    <w:p w:rsidR="00027577" w:rsidRDefault="00027577" w:rsidP="00E5778E">
      <w:pPr>
        <w:pStyle w:val="Corpodetexto"/>
        <w:spacing w:line="240" w:lineRule="auto"/>
      </w:pPr>
    </w:p>
    <w:p w:rsidR="003A4227" w:rsidRDefault="00E5778E" w:rsidP="002F369C">
      <w:pPr>
        <w:pStyle w:val="Corpodetexto"/>
      </w:pPr>
      <w:r>
        <w:t xml:space="preserve"> </w:t>
      </w:r>
      <w:r w:rsidR="004A3C62">
        <w:t xml:space="preserve">A seguir, </w:t>
      </w:r>
      <w:r w:rsidR="009F6588">
        <w:t xml:space="preserve">são apresentadas algumas regras </w:t>
      </w:r>
      <w:r w:rsidR="003A4227">
        <w:t xml:space="preserve">para identificação de </w:t>
      </w:r>
      <w:r w:rsidR="004A3C62">
        <w:t xml:space="preserve">citações diretas, indiretas e </w:t>
      </w:r>
      <w:r w:rsidR="003A4227">
        <w:t xml:space="preserve">citações </w:t>
      </w:r>
      <w:r w:rsidR="004A3C62">
        <w:t>de citações</w:t>
      </w:r>
      <w:r w:rsidR="003A4227">
        <w:t>, a</w:t>
      </w:r>
      <w:r w:rsidR="004A3C62">
        <w:t>companhadas de exemplos ilustrativos.</w:t>
      </w:r>
      <w:r w:rsidR="003A4227">
        <w:t xml:space="preserve"> Outras regras e exemplos devem ser consultados no manual de </w:t>
      </w:r>
      <w:r w:rsidR="003A4227" w:rsidRPr="003A4227">
        <w:rPr>
          <w:i/>
        </w:rPr>
        <w:t xml:space="preserve">Normalização e </w:t>
      </w:r>
      <w:r w:rsidR="003A4227">
        <w:rPr>
          <w:i/>
        </w:rPr>
        <w:t>A</w:t>
      </w:r>
      <w:r w:rsidR="003A4227" w:rsidRPr="003A4227">
        <w:rPr>
          <w:i/>
        </w:rPr>
        <w:t xml:space="preserve">presentação de </w:t>
      </w:r>
      <w:r w:rsidR="003A4227">
        <w:rPr>
          <w:i/>
        </w:rPr>
        <w:t>T</w:t>
      </w:r>
      <w:r w:rsidR="003A4227" w:rsidRPr="003A4227">
        <w:rPr>
          <w:i/>
        </w:rPr>
        <w:t xml:space="preserve">rabalhos </w:t>
      </w:r>
      <w:r w:rsidR="003A4227">
        <w:rPr>
          <w:i/>
        </w:rPr>
        <w:t>C</w:t>
      </w:r>
      <w:r w:rsidR="003A4227" w:rsidRPr="003A4227">
        <w:rPr>
          <w:i/>
        </w:rPr>
        <w:t xml:space="preserve">ientíficos e </w:t>
      </w:r>
      <w:r w:rsidR="003A4227">
        <w:rPr>
          <w:i/>
        </w:rPr>
        <w:t>A</w:t>
      </w:r>
      <w:r w:rsidR="003A4227" w:rsidRPr="003A4227">
        <w:rPr>
          <w:i/>
        </w:rPr>
        <w:t>cadêmicos</w:t>
      </w:r>
      <w:r w:rsidR="003A4227" w:rsidRPr="003A4227">
        <w:t xml:space="preserve"> (</w:t>
      </w:r>
      <w:r w:rsidR="003A4227" w:rsidRPr="00A40E7C">
        <w:rPr>
          <w:highlight w:val="yellow"/>
        </w:rPr>
        <w:t>UFES, 20</w:t>
      </w:r>
      <w:r w:rsidR="00A40E7C" w:rsidRPr="00A40E7C">
        <w:rPr>
          <w:highlight w:val="yellow"/>
        </w:rPr>
        <w:t>15a</w:t>
      </w:r>
      <w:r w:rsidR="003A4227" w:rsidRPr="003A4227">
        <w:t xml:space="preserve">) e na própria </w:t>
      </w:r>
      <w:r w:rsidR="00A40E7C" w:rsidRPr="00A40E7C">
        <w:rPr>
          <w:highlight w:val="yellow"/>
        </w:rPr>
        <w:t xml:space="preserve">ABNT </w:t>
      </w:r>
      <w:r w:rsidR="003A4227" w:rsidRPr="00A40E7C">
        <w:rPr>
          <w:highlight w:val="yellow"/>
        </w:rPr>
        <w:t>NBR 10520 (ABNT, 2002).</w:t>
      </w:r>
    </w:p>
    <w:p w:rsidR="00A40E7C" w:rsidRDefault="00A40E7C" w:rsidP="002F369C">
      <w:pPr>
        <w:pStyle w:val="Corpodetexto"/>
      </w:pPr>
    </w:p>
    <w:p w:rsidR="008511B5" w:rsidRDefault="008511B5" w:rsidP="001A66F4">
      <w:pPr>
        <w:pStyle w:val="Ttulo3"/>
      </w:pPr>
      <w:bookmarkStart w:id="81" w:name="_Toc25869583"/>
      <w:r>
        <w:t>Citação Direta</w:t>
      </w:r>
      <w:bookmarkEnd w:id="81"/>
    </w:p>
    <w:p w:rsidR="008511B5" w:rsidRDefault="0075391E" w:rsidP="002F369C">
      <w:pPr>
        <w:pStyle w:val="Corpodetexto"/>
      </w:pPr>
      <w:r>
        <w:t xml:space="preserve">As citações diretas </w:t>
      </w:r>
      <w:r w:rsidRPr="0075391E">
        <w:rPr>
          <w:b/>
        </w:rPr>
        <w:t>com até três linhas</w:t>
      </w:r>
      <w:r>
        <w:t xml:space="preserve"> devem ser inseridas no texto, entre aspas</w:t>
      </w:r>
      <w:r w:rsidR="007F1196">
        <w:t xml:space="preserve"> duplas</w:t>
      </w:r>
      <w:r>
        <w:t>.</w:t>
      </w:r>
      <w:r w:rsidR="007F1196">
        <w:t xml:space="preserve"> As aspas simples só serão usadas para indicar citação no interior da citação (ABNT, 2002, p.</w:t>
      </w:r>
      <w:r w:rsidR="00A40E7C">
        <w:t xml:space="preserve"> </w:t>
      </w:r>
      <w:r w:rsidR="007F1196">
        <w:t xml:space="preserve">2). </w:t>
      </w:r>
    </w:p>
    <w:p w:rsidR="007F1196" w:rsidRDefault="007F1196" w:rsidP="007F1196">
      <w:pPr>
        <w:pStyle w:val="Corpodetexto"/>
        <w:spacing w:line="240" w:lineRule="auto"/>
      </w:pPr>
    </w:p>
    <w:p w:rsidR="0075391E" w:rsidRPr="007F1196" w:rsidRDefault="0075391E" w:rsidP="007F1196">
      <w:pPr>
        <w:pStyle w:val="Corpodetexto"/>
        <w:ind w:left="706"/>
        <w:rPr>
          <w:i/>
        </w:rPr>
      </w:pPr>
      <w:r w:rsidRPr="007F1196">
        <w:rPr>
          <w:i/>
        </w:rPr>
        <w:t>Exemplo:</w:t>
      </w:r>
    </w:p>
    <w:p w:rsidR="00123060" w:rsidRDefault="00123060" w:rsidP="007F1196">
      <w:pPr>
        <w:pStyle w:val="Corpodetexto"/>
        <w:ind w:left="706"/>
      </w:pPr>
      <w:r>
        <w:t>A</w:t>
      </w:r>
      <w:r w:rsidR="0075391E">
        <w:t xml:space="preserve"> ABNT (2002</w:t>
      </w:r>
      <w:r w:rsidR="007F1196">
        <w:t>, p. 2)</w:t>
      </w:r>
      <w:r>
        <w:t xml:space="preserve"> diz que</w:t>
      </w:r>
      <w:r w:rsidR="007F1196">
        <w:t>, “</w:t>
      </w:r>
      <w:r w:rsidR="00E5778E">
        <w:t>as citações direta</w:t>
      </w:r>
      <w:r w:rsidR="005F7F5E">
        <w:t>s, no texto, de até três linhas</w:t>
      </w:r>
      <w:r w:rsidR="00E5778E">
        <w:t>, devem estar contidas entre aspas duplas. As aspas simples são utilizadas para indicar citação no interior da citação”.</w:t>
      </w:r>
    </w:p>
    <w:p w:rsidR="0075391E" w:rsidRDefault="0075391E" w:rsidP="007F1196">
      <w:pPr>
        <w:pStyle w:val="Corpodetexto"/>
        <w:spacing w:line="240" w:lineRule="auto"/>
      </w:pPr>
    </w:p>
    <w:p w:rsidR="007F1196" w:rsidRDefault="007F1196" w:rsidP="002F369C">
      <w:pPr>
        <w:pStyle w:val="Corpodetexto"/>
      </w:pPr>
      <w:r>
        <w:t xml:space="preserve">Nos casos de citações diretas </w:t>
      </w:r>
      <w:r w:rsidRPr="00E5778E">
        <w:rPr>
          <w:b/>
        </w:rPr>
        <w:t>com mais de três linhas</w:t>
      </w:r>
      <w:r>
        <w:t>, elas devem constituir um parágrafo independente, recuado</w:t>
      </w:r>
      <w:r w:rsidR="005F7F5E">
        <w:t xml:space="preserve"> de quatro c</w:t>
      </w:r>
      <w:r w:rsidR="00E365DE">
        <w:t>entímetros</w:t>
      </w:r>
      <w:r>
        <w:t>, com espaçamento entrelinhas simples e com tamanho de letra menor do que o utilizado no texto do trabalho. Neste caso, dispensa-se o uso de aspas.</w:t>
      </w:r>
    </w:p>
    <w:p w:rsidR="009C7E3C" w:rsidRDefault="009C7E3C" w:rsidP="009C7E3C">
      <w:pPr>
        <w:pStyle w:val="Corpodetexto"/>
        <w:spacing w:line="240" w:lineRule="auto"/>
      </w:pPr>
    </w:p>
    <w:p w:rsidR="007F1196" w:rsidRPr="007F1196" w:rsidRDefault="007F1196" w:rsidP="007F1196">
      <w:pPr>
        <w:pStyle w:val="Corpodetexto"/>
        <w:ind w:left="706"/>
        <w:rPr>
          <w:i/>
        </w:rPr>
      </w:pPr>
      <w:r w:rsidRPr="007F1196">
        <w:rPr>
          <w:i/>
        </w:rPr>
        <w:t>Exemplo:</w:t>
      </w:r>
    </w:p>
    <w:p w:rsidR="007F1196" w:rsidRDefault="00123060" w:rsidP="007F1196">
      <w:pPr>
        <w:pStyle w:val="Corpodetexto"/>
        <w:ind w:left="706"/>
      </w:pPr>
      <w:r>
        <w:t xml:space="preserve">De acordo com </w:t>
      </w:r>
      <w:r w:rsidRPr="00AD5CEF">
        <w:rPr>
          <w:highlight w:val="yellow"/>
        </w:rPr>
        <w:t>UFES (20</w:t>
      </w:r>
      <w:r w:rsidR="00AD5CEF" w:rsidRPr="00AD5CEF">
        <w:rPr>
          <w:highlight w:val="yellow"/>
        </w:rPr>
        <w:t>15a</w:t>
      </w:r>
      <w:r w:rsidRPr="00AD5CEF">
        <w:rPr>
          <w:highlight w:val="yellow"/>
        </w:rPr>
        <w:t xml:space="preserve">, p. </w:t>
      </w:r>
      <w:r w:rsidR="00AD5CEF" w:rsidRPr="00AD5CEF">
        <w:rPr>
          <w:highlight w:val="yellow"/>
        </w:rPr>
        <w:t>33</w:t>
      </w:r>
      <w:r w:rsidRPr="00AD5CEF">
        <w:rPr>
          <w:highlight w:val="yellow"/>
        </w:rPr>
        <w:t>)</w:t>
      </w:r>
      <w:r w:rsidR="007F1196" w:rsidRPr="00AD5CEF">
        <w:rPr>
          <w:highlight w:val="yellow"/>
        </w:rPr>
        <w:t>:</w:t>
      </w:r>
    </w:p>
    <w:p w:rsidR="00E5778E" w:rsidRDefault="00123060" w:rsidP="00D666BB">
      <w:pPr>
        <w:pStyle w:val="Citao"/>
      </w:pPr>
      <w:r>
        <w:t xml:space="preserve">A citação direta com </w:t>
      </w:r>
      <w:r>
        <w:rPr>
          <w:b/>
        </w:rPr>
        <w:t>mais de três linhas</w:t>
      </w:r>
      <w:r>
        <w:t xml:space="preserve"> aparece em parágrafo isolado, iniciado a </w:t>
      </w:r>
      <w:r w:rsidR="00E5778E">
        <w:br/>
      </w:r>
      <w:r>
        <w:t>4 cm a partir da margem esquerda com letra menor do que a do texto original, com entrelinhas com espaço simples e sem aspas. Recomendamos, nesse caso, o uso da fonte tamanho 10</w:t>
      </w:r>
      <w:r w:rsidR="00E5778E">
        <w:t>.</w:t>
      </w:r>
    </w:p>
    <w:p w:rsidR="007F1196" w:rsidRDefault="007F1196" w:rsidP="009C7E3C">
      <w:pPr>
        <w:pStyle w:val="Corpodetexto"/>
        <w:spacing w:line="240" w:lineRule="auto"/>
      </w:pPr>
    </w:p>
    <w:p w:rsidR="00210225" w:rsidRPr="000927EC" w:rsidRDefault="00210225" w:rsidP="002F369C">
      <w:pPr>
        <w:pStyle w:val="Corpodetexto"/>
      </w:pPr>
      <w:r w:rsidRPr="000927EC">
        <w:t>Conforme apresentado por UFES (</w:t>
      </w:r>
      <w:r w:rsidR="00AD5CEF" w:rsidRPr="00AD5CEF">
        <w:rPr>
          <w:highlight w:val="yellow"/>
        </w:rPr>
        <w:t>2015a, p. 34-37</w:t>
      </w:r>
      <w:r w:rsidRPr="000927EC">
        <w:t>), algumas orientações devem ser observadas nos casos de citação direta com supressão de palavras, acréscimos, comentários e destaque de palavras ou trechos:</w:t>
      </w:r>
    </w:p>
    <w:p w:rsidR="000927EC" w:rsidRPr="000927EC" w:rsidRDefault="00210225" w:rsidP="0081017A">
      <w:pPr>
        <w:pStyle w:val="Corpodetexto"/>
        <w:numPr>
          <w:ilvl w:val="0"/>
          <w:numId w:val="17"/>
        </w:numPr>
      </w:pPr>
      <w:r w:rsidRPr="000927EC">
        <w:lastRenderedPageBreak/>
        <w:t xml:space="preserve">Supressões de partes do texto citado – devem ser indicadas </w:t>
      </w:r>
      <w:r w:rsidR="000927EC" w:rsidRPr="000927EC">
        <w:t>utilizando retic</w:t>
      </w:r>
      <w:r w:rsidR="00E365DE">
        <w:t>ê</w:t>
      </w:r>
      <w:r w:rsidR="000927EC" w:rsidRPr="000927EC">
        <w:t>ncias entre colchetes</w:t>
      </w:r>
      <w:r w:rsidR="007A2F19">
        <w:t xml:space="preserve"> [...]</w:t>
      </w:r>
      <w:r w:rsidR="000927EC" w:rsidRPr="000927EC">
        <w:t>;</w:t>
      </w:r>
    </w:p>
    <w:p w:rsidR="000927EC" w:rsidRDefault="000927EC" w:rsidP="0081017A">
      <w:pPr>
        <w:pStyle w:val="PargrafodaLista"/>
        <w:numPr>
          <w:ilvl w:val="0"/>
          <w:numId w:val="18"/>
        </w:numPr>
      </w:pPr>
      <w:r>
        <w:t>Acréscimos, explicações ou comentários às citações – devem ser apresentados entre colchetes</w:t>
      </w:r>
      <w:r w:rsidR="007A2F19">
        <w:t xml:space="preserve"> </w:t>
      </w:r>
      <w:proofErr w:type="gramStart"/>
      <w:r w:rsidR="007A2F19">
        <w:t xml:space="preserve">[  </w:t>
      </w:r>
      <w:proofErr w:type="gramEnd"/>
      <w:r w:rsidR="007A2F19">
        <w:t xml:space="preserve"> ]</w:t>
      </w:r>
      <w:r>
        <w:t>;</w:t>
      </w:r>
    </w:p>
    <w:p w:rsidR="00113EB7" w:rsidRDefault="000927EC" w:rsidP="0081017A">
      <w:pPr>
        <w:pStyle w:val="PargrafodaLista"/>
        <w:numPr>
          <w:ilvl w:val="0"/>
          <w:numId w:val="18"/>
        </w:numPr>
      </w:pPr>
      <w:r>
        <w:t xml:space="preserve">Destaque a uma palavra ou trecho da citação – deve ser feito através de </w:t>
      </w:r>
      <w:r w:rsidRPr="007A2F19">
        <w:rPr>
          <w:u w:val="single"/>
        </w:rPr>
        <w:t>grifo</w:t>
      </w:r>
      <w:r>
        <w:t xml:space="preserve">, </w:t>
      </w:r>
      <w:r w:rsidRPr="007A2F19">
        <w:rPr>
          <w:b/>
        </w:rPr>
        <w:t>negrito</w:t>
      </w:r>
      <w:r>
        <w:t xml:space="preserve"> ou </w:t>
      </w:r>
      <w:r w:rsidRPr="007A2F19">
        <w:rPr>
          <w:i/>
        </w:rPr>
        <w:t>itálico</w:t>
      </w:r>
      <w:r>
        <w:t xml:space="preserve"> e indicado através da expressão “grifo nosso” </w:t>
      </w:r>
      <w:r w:rsidR="00113EB7">
        <w:t xml:space="preserve">(quando introduzido por você) ou “grifo do autor” (quando introduzido pelo autor original) </w:t>
      </w:r>
      <w:r>
        <w:t>após a indicaç</w:t>
      </w:r>
      <w:r w:rsidR="007A2F19">
        <w:t>ão de autoria.</w:t>
      </w:r>
    </w:p>
    <w:p w:rsidR="007A2F19" w:rsidRDefault="007A2F19" w:rsidP="007A2F19">
      <w:pPr>
        <w:pStyle w:val="Corpodetexto"/>
        <w:spacing w:line="240" w:lineRule="auto"/>
        <w:ind w:left="360"/>
      </w:pPr>
    </w:p>
    <w:p w:rsidR="007A2F19" w:rsidRDefault="007A2F19" w:rsidP="007A2F19">
      <w:pPr>
        <w:pStyle w:val="Corpodetexto"/>
        <w:ind w:left="709"/>
        <w:rPr>
          <w:i/>
        </w:rPr>
      </w:pPr>
      <w:r w:rsidRPr="000927EC">
        <w:rPr>
          <w:i/>
        </w:rPr>
        <w:t>Exemplo:</w:t>
      </w:r>
    </w:p>
    <w:p w:rsidR="007A2F19" w:rsidRDefault="007A2F19" w:rsidP="007A2F19">
      <w:pPr>
        <w:ind w:left="709"/>
      </w:pPr>
      <w:r>
        <w:t xml:space="preserve">[...] a indicação da </w:t>
      </w:r>
      <w:r w:rsidRPr="007A2F19">
        <w:rPr>
          <w:b/>
        </w:rPr>
        <w:t>fonte</w:t>
      </w:r>
      <w:r>
        <w:t xml:space="preserve"> [documento consultado na obtenção da informação] é feita por </w:t>
      </w:r>
      <w:r w:rsidRPr="000927EC">
        <w:t xml:space="preserve">uma </w:t>
      </w:r>
      <w:r w:rsidRPr="007A2F19">
        <w:rPr>
          <w:b/>
        </w:rPr>
        <w:t>numeração única e consecutiva</w:t>
      </w:r>
      <w:r>
        <w:t xml:space="preserve">, em algarismos arábicos [...] </w:t>
      </w:r>
      <w:r w:rsidRPr="000927EC">
        <w:t xml:space="preserve">na </w:t>
      </w:r>
      <w:r w:rsidRPr="007A2F19">
        <w:rPr>
          <w:b/>
        </w:rPr>
        <w:t>mesma</w:t>
      </w:r>
      <w:r w:rsidRPr="000927EC">
        <w:t xml:space="preserve"> </w:t>
      </w:r>
      <w:r w:rsidRPr="007A2F19">
        <w:rPr>
          <w:b/>
        </w:rPr>
        <w:t>ordem em que aparecem no texto</w:t>
      </w:r>
      <w:r>
        <w:t>. (ABNT, 2002, p. 4, grifo nosso).</w:t>
      </w:r>
    </w:p>
    <w:p w:rsidR="00AD5CEF" w:rsidRDefault="00AD5CEF" w:rsidP="007A2F19">
      <w:pPr>
        <w:ind w:left="709"/>
      </w:pPr>
    </w:p>
    <w:p w:rsidR="00CA3C52" w:rsidRDefault="00CA3C52" w:rsidP="001A66F4">
      <w:pPr>
        <w:pStyle w:val="Ttulo3"/>
      </w:pPr>
      <w:bookmarkStart w:id="82" w:name="_Toc25869584"/>
      <w:r>
        <w:t>Citação Indireta</w:t>
      </w:r>
      <w:bookmarkEnd w:id="82"/>
    </w:p>
    <w:p w:rsidR="00CA3C52" w:rsidRDefault="00CA3C52" w:rsidP="00CA3C52">
      <w:pPr>
        <w:pStyle w:val="Corpodetexto"/>
      </w:pPr>
      <w:r>
        <w:t>Nas citações indiretas a indicação de autoria pode aparecer:</w:t>
      </w:r>
    </w:p>
    <w:p w:rsidR="00CA3C52" w:rsidRDefault="001F026B" w:rsidP="0081017A">
      <w:pPr>
        <w:pStyle w:val="Corpodetexto"/>
        <w:numPr>
          <w:ilvl w:val="0"/>
          <w:numId w:val="19"/>
        </w:numPr>
      </w:pPr>
      <w:r>
        <w:t>Diretamente</w:t>
      </w:r>
      <w:r w:rsidR="00CA3C52">
        <w:t xml:space="preserve"> na sentença do texto, quando o nome do autor faz parte integrante dele;</w:t>
      </w:r>
    </w:p>
    <w:p w:rsidR="00CA3C52" w:rsidRDefault="00EC3441" w:rsidP="0081017A">
      <w:pPr>
        <w:pStyle w:val="Corpodetexto"/>
        <w:numPr>
          <w:ilvl w:val="0"/>
          <w:numId w:val="19"/>
        </w:numPr>
      </w:pPr>
      <w:r>
        <w:t>Sucedendo à citação</w:t>
      </w:r>
      <w:r w:rsidR="00D60F56">
        <w:t xml:space="preserve">, </w:t>
      </w:r>
      <w:r>
        <w:t>e</w:t>
      </w:r>
      <w:r w:rsidR="001F026B">
        <w:t>ntre</w:t>
      </w:r>
      <w:r w:rsidR="00CA3C52">
        <w:t xml:space="preserve"> parênteses, quando se quer evitar a interrupção da sequência de ideias do texto. </w:t>
      </w:r>
    </w:p>
    <w:p w:rsidR="001F026B" w:rsidRDefault="001F026B" w:rsidP="001F026B">
      <w:pPr>
        <w:pStyle w:val="Corpodetexto"/>
        <w:spacing w:line="240" w:lineRule="auto"/>
        <w:ind w:left="706"/>
        <w:rPr>
          <w:i/>
        </w:rPr>
      </w:pPr>
    </w:p>
    <w:p w:rsidR="001F026B" w:rsidRPr="007F1196" w:rsidRDefault="001F026B" w:rsidP="001F026B">
      <w:pPr>
        <w:pStyle w:val="Corpodetexto"/>
        <w:ind w:left="706"/>
        <w:rPr>
          <w:i/>
        </w:rPr>
      </w:pPr>
      <w:r w:rsidRPr="007F1196">
        <w:rPr>
          <w:i/>
        </w:rPr>
        <w:t>Exemplo</w:t>
      </w:r>
      <w:r>
        <w:rPr>
          <w:i/>
        </w:rPr>
        <w:t>s</w:t>
      </w:r>
      <w:r w:rsidRPr="007F1196">
        <w:rPr>
          <w:i/>
        </w:rPr>
        <w:t>:</w:t>
      </w:r>
    </w:p>
    <w:p w:rsidR="001F026B" w:rsidRDefault="001F026B" w:rsidP="001F026B">
      <w:pPr>
        <w:pStyle w:val="Corpodetexto"/>
        <w:ind w:left="706"/>
      </w:pPr>
      <w:r>
        <w:t>França e Vasconcellos (2007) classificam as citações em diretas, indiretas e citações de citações, tendo a forma como a informação é transmitida como principal elemento classificatório.</w:t>
      </w:r>
    </w:p>
    <w:p w:rsidR="001F026B" w:rsidRDefault="001F026B" w:rsidP="001F026B">
      <w:pPr>
        <w:pStyle w:val="Corpodetexto"/>
        <w:ind w:left="706"/>
      </w:pPr>
    </w:p>
    <w:p w:rsidR="001F026B" w:rsidRDefault="001F026B" w:rsidP="001F026B">
      <w:pPr>
        <w:pStyle w:val="Corpodetexto"/>
        <w:ind w:left="706"/>
      </w:pPr>
      <w:r>
        <w:t>As citações podem ser classificadas como citações diretas, indiretas e citações de citações. A forma como a informação é transmitida é o principal elemento classificatório que distingue uma da outra. (</w:t>
      </w:r>
      <w:r w:rsidRPr="00CD3C0F">
        <w:rPr>
          <w:highlight w:val="yellow"/>
        </w:rPr>
        <w:t>FRANÇA</w:t>
      </w:r>
      <w:r w:rsidR="00CD3C0F" w:rsidRPr="00CD3C0F">
        <w:rPr>
          <w:highlight w:val="yellow"/>
        </w:rPr>
        <w:t>;</w:t>
      </w:r>
      <w:r w:rsidRPr="00CD3C0F">
        <w:rPr>
          <w:highlight w:val="yellow"/>
        </w:rPr>
        <w:t xml:space="preserve"> VASCONCELLOS</w:t>
      </w:r>
      <w:r>
        <w:t>, 2007).</w:t>
      </w:r>
    </w:p>
    <w:p w:rsidR="001F026B" w:rsidRDefault="001F026B" w:rsidP="001F026B">
      <w:pPr>
        <w:pStyle w:val="Corpodetexto"/>
        <w:ind w:left="706"/>
      </w:pPr>
    </w:p>
    <w:p w:rsidR="001F026B" w:rsidRDefault="001F026B" w:rsidP="001F026B">
      <w:pPr>
        <w:pStyle w:val="Corpodetexto"/>
      </w:pPr>
      <w:r>
        <w:t>No caso das citações indiretas, a indicação da(s) página(s) consultada(s) é opcional.</w:t>
      </w:r>
    </w:p>
    <w:p w:rsidR="00745469" w:rsidRDefault="00745469" w:rsidP="001A66F4">
      <w:pPr>
        <w:pStyle w:val="Ttulo3"/>
      </w:pPr>
      <w:bookmarkStart w:id="83" w:name="_Toc25869585"/>
      <w:r>
        <w:lastRenderedPageBreak/>
        <w:t>Citação de Citação</w:t>
      </w:r>
      <w:bookmarkEnd w:id="83"/>
    </w:p>
    <w:p w:rsidR="00EC3441" w:rsidRDefault="00745469" w:rsidP="00745469">
      <w:pPr>
        <w:pStyle w:val="Corpodetexto"/>
      </w:pPr>
      <w:r>
        <w:t>Ao fazer a citação de uma fonte à qual não se teve acesso</w:t>
      </w:r>
      <w:r w:rsidR="00EC3441">
        <w:t xml:space="preserve"> a partir de outra fonte consultada, deve-se citar o autor original seguido da expressão </w:t>
      </w:r>
      <w:r w:rsidR="004A0ECB" w:rsidRPr="004A0ECB">
        <w:rPr>
          <w:i/>
        </w:rPr>
        <w:t>citado por</w:t>
      </w:r>
      <w:r w:rsidR="004A0ECB">
        <w:t xml:space="preserve"> ou </w:t>
      </w:r>
      <w:r w:rsidR="004A0ECB" w:rsidRPr="004A0ECB">
        <w:rPr>
          <w:i/>
        </w:rPr>
        <w:t>apud</w:t>
      </w:r>
      <w:r w:rsidR="00EC3441">
        <w:t xml:space="preserve"> e da indicação do autor da obra </w:t>
      </w:r>
      <w:r w:rsidR="004A0ECB">
        <w:t xml:space="preserve">efetivamente </w:t>
      </w:r>
      <w:r w:rsidR="00EC3441">
        <w:t xml:space="preserve">consultada. </w:t>
      </w:r>
    </w:p>
    <w:p w:rsidR="004A0ECB" w:rsidRDefault="004A0ECB" w:rsidP="004A0ECB">
      <w:pPr>
        <w:pStyle w:val="Corpodetexto"/>
        <w:spacing w:line="240" w:lineRule="auto"/>
        <w:ind w:left="706"/>
        <w:rPr>
          <w:i/>
        </w:rPr>
      </w:pPr>
    </w:p>
    <w:p w:rsidR="004A0ECB" w:rsidRPr="007F1196" w:rsidRDefault="004A0ECB" w:rsidP="004A0ECB">
      <w:pPr>
        <w:pStyle w:val="Corpodetexto"/>
        <w:ind w:left="706"/>
        <w:rPr>
          <w:i/>
        </w:rPr>
      </w:pPr>
      <w:r w:rsidRPr="007F1196">
        <w:rPr>
          <w:i/>
        </w:rPr>
        <w:t>Exemplo:</w:t>
      </w:r>
    </w:p>
    <w:p w:rsidR="004A0ECB" w:rsidRDefault="004A0ECB" w:rsidP="004A0ECB">
      <w:pPr>
        <w:pStyle w:val="Corpodetexto"/>
        <w:ind w:left="706"/>
      </w:pPr>
      <w:r>
        <w:t>Marinho (1980, citado por MARCONI; LAKATOS, 1982) apresenta a formulação do problema como uma fase de pesquisa que, sendo bem delimitada, simplifica e facilita a maneira de conduzir a investigação.</w:t>
      </w:r>
    </w:p>
    <w:p w:rsidR="004A0ECB" w:rsidRDefault="004A0ECB" w:rsidP="004A0ECB">
      <w:pPr>
        <w:pStyle w:val="Corpodetexto"/>
        <w:spacing w:line="240" w:lineRule="auto"/>
        <w:ind w:left="706"/>
      </w:pPr>
    </w:p>
    <w:p w:rsidR="00113EB7" w:rsidRDefault="004A0ECB" w:rsidP="00745469">
      <w:pPr>
        <w:pStyle w:val="Corpodetexto"/>
      </w:pPr>
      <w:r>
        <w:t>Neste caso, deve</w:t>
      </w:r>
      <w:r w:rsidR="00113EB7">
        <w:t>m</w:t>
      </w:r>
      <w:r>
        <w:t>-se incluir</w:t>
      </w:r>
      <w:r w:rsidR="00113EB7">
        <w:t xml:space="preserve"> duas entradas na listagem de referências: uma para a obra efetivamente consultada e outra para a obra original, com o uso da expressão </w:t>
      </w:r>
      <w:r w:rsidR="00113EB7" w:rsidRPr="00113EB7">
        <w:rPr>
          <w:i/>
        </w:rPr>
        <w:t>apud</w:t>
      </w:r>
      <w:r w:rsidR="00113EB7">
        <w:t>.</w:t>
      </w:r>
    </w:p>
    <w:p w:rsidR="00113EB7" w:rsidRDefault="00113EB7" w:rsidP="00113EB7">
      <w:pPr>
        <w:pStyle w:val="Corpodetexto"/>
        <w:spacing w:line="240" w:lineRule="auto"/>
        <w:ind w:left="706"/>
        <w:rPr>
          <w:i/>
        </w:rPr>
      </w:pPr>
    </w:p>
    <w:p w:rsidR="00113EB7" w:rsidRPr="007F1196" w:rsidRDefault="00113EB7" w:rsidP="00113EB7">
      <w:pPr>
        <w:pStyle w:val="Corpodetexto"/>
        <w:ind w:left="706"/>
        <w:rPr>
          <w:i/>
        </w:rPr>
      </w:pPr>
      <w:r w:rsidRPr="007F1196">
        <w:rPr>
          <w:i/>
        </w:rPr>
        <w:t>Exemplo:</w:t>
      </w:r>
    </w:p>
    <w:p w:rsidR="00113EB7" w:rsidRDefault="00113EB7" w:rsidP="003D7603">
      <w:pPr>
        <w:pStyle w:val="Corpodetexto"/>
        <w:spacing w:line="240" w:lineRule="auto"/>
        <w:ind w:left="709"/>
        <w:rPr>
          <w:i/>
        </w:rPr>
      </w:pPr>
      <w:r>
        <w:t>MARCONI, M. A.; LAKATOS, E. M.</w:t>
      </w:r>
      <w:r w:rsidR="003D7603">
        <w:t xml:space="preserve"> </w:t>
      </w:r>
      <w:r w:rsidRPr="003D7603">
        <w:rPr>
          <w:b/>
        </w:rPr>
        <w:t>Técnicas de Pesquisa</w:t>
      </w:r>
      <w:r>
        <w:rPr>
          <w:i/>
        </w:rPr>
        <w:t xml:space="preserve">. </w:t>
      </w:r>
      <w:r w:rsidRPr="00113EB7">
        <w:t>São Paulo: Atlas, 1982</w:t>
      </w:r>
      <w:r>
        <w:rPr>
          <w:i/>
        </w:rPr>
        <w:t>.</w:t>
      </w:r>
    </w:p>
    <w:p w:rsidR="00113EB7" w:rsidRDefault="00113EB7" w:rsidP="003D7603">
      <w:pPr>
        <w:pStyle w:val="Corpodetexto"/>
        <w:spacing w:line="480" w:lineRule="auto"/>
        <w:ind w:left="709"/>
      </w:pPr>
    </w:p>
    <w:p w:rsidR="00113EB7" w:rsidRDefault="00113EB7" w:rsidP="003D7603">
      <w:pPr>
        <w:pStyle w:val="Corpodetexto"/>
        <w:spacing w:line="240" w:lineRule="auto"/>
        <w:ind w:left="709"/>
        <w:rPr>
          <w:i/>
        </w:rPr>
      </w:pPr>
      <w:r w:rsidRPr="00113EB7">
        <w:t xml:space="preserve">MARINHO, </w:t>
      </w:r>
      <w:r>
        <w:t>P</w:t>
      </w:r>
      <w:r w:rsidRPr="00113EB7">
        <w:t xml:space="preserve">. </w:t>
      </w:r>
      <w:r w:rsidRPr="003D7603">
        <w:rPr>
          <w:b/>
        </w:rPr>
        <w:t>A pesquisa em ciências humanas</w:t>
      </w:r>
      <w:r w:rsidRPr="00113EB7">
        <w:t>. Petrópolis: Vozes</w:t>
      </w:r>
      <w:r>
        <w:t>, 1980</w:t>
      </w:r>
      <w:r w:rsidRPr="00113EB7">
        <w:t xml:space="preserve"> </w:t>
      </w:r>
      <w:r w:rsidRPr="00113EB7">
        <w:rPr>
          <w:i/>
        </w:rPr>
        <w:t>apud</w:t>
      </w:r>
      <w:r w:rsidRPr="00113EB7">
        <w:t xml:space="preserve"> </w:t>
      </w:r>
      <w:r>
        <w:t>MARCONI, M. A.; LAKATOS, E. M.</w:t>
      </w:r>
      <w:r w:rsidR="003D7603">
        <w:t xml:space="preserve"> </w:t>
      </w:r>
      <w:r w:rsidRPr="003D7603">
        <w:rPr>
          <w:b/>
        </w:rPr>
        <w:t>Técnicas de Pesquisa</w:t>
      </w:r>
      <w:r>
        <w:rPr>
          <w:i/>
        </w:rPr>
        <w:t xml:space="preserve">. </w:t>
      </w:r>
      <w:r w:rsidRPr="00113EB7">
        <w:t>São Paulo: Atlas, 1982</w:t>
      </w:r>
      <w:r>
        <w:rPr>
          <w:i/>
        </w:rPr>
        <w:t>.</w:t>
      </w:r>
    </w:p>
    <w:p w:rsidR="00113EB7" w:rsidRDefault="00113EB7" w:rsidP="00C5345C">
      <w:pPr>
        <w:pStyle w:val="Corpodetexto"/>
      </w:pPr>
    </w:p>
    <w:p w:rsidR="00C5345C" w:rsidRDefault="00C5345C" w:rsidP="00113EB7">
      <w:pPr>
        <w:pStyle w:val="Corpodetexto"/>
      </w:pPr>
      <w:r>
        <w:t>A seguir, serão mostradas algumas regras de apresentação das refer</w:t>
      </w:r>
      <w:r w:rsidR="00E365DE">
        <w:t>ê</w:t>
      </w:r>
      <w:r>
        <w:t xml:space="preserve">ncias bibliográficas, de acordo com o que está estabelecido na </w:t>
      </w:r>
      <w:r w:rsidR="00CD3C0F" w:rsidRPr="00CD3C0F">
        <w:rPr>
          <w:highlight w:val="yellow"/>
        </w:rPr>
        <w:t xml:space="preserve">ABNT </w:t>
      </w:r>
      <w:r w:rsidRPr="00CD3C0F">
        <w:rPr>
          <w:highlight w:val="yellow"/>
        </w:rPr>
        <w:t>NBR 6023:20</w:t>
      </w:r>
      <w:r w:rsidR="00CD3C0F" w:rsidRPr="00CD3C0F">
        <w:rPr>
          <w:highlight w:val="yellow"/>
        </w:rPr>
        <w:t>18</w:t>
      </w:r>
      <w:r w:rsidRPr="00CD3C0F">
        <w:rPr>
          <w:highlight w:val="yellow"/>
        </w:rPr>
        <w:t>.</w:t>
      </w:r>
    </w:p>
    <w:p w:rsidR="00CD3C0F" w:rsidRPr="00113EB7" w:rsidRDefault="00CD3C0F" w:rsidP="00113EB7">
      <w:pPr>
        <w:pStyle w:val="Corpodetexto"/>
      </w:pPr>
    </w:p>
    <w:p w:rsidR="00C5345C" w:rsidRDefault="00C5345C" w:rsidP="00C5345C">
      <w:pPr>
        <w:pStyle w:val="Ttulo2"/>
      </w:pPr>
      <w:bookmarkStart w:id="84" w:name="_Toc25869586"/>
      <w:r>
        <w:t>Apresentação das Referências Bibliográficas</w:t>
      </w:r>
      <w:bookmarkEnd w:id="84"/>
    </w:p>
    <w:p w:rsidR="00685581" w:rsidRDefault="003D7CC9" w:rsidP="002F369C">
      <w:pPr>
        <w:pStyle w:val="Corpodetexto"/>
      </w:pPr>
      <w:r>
        <w:t>Define-se r</w:t>
      </w:r>
      <w:r w:rsidR="00F92E82">
        <w:t xml:space="preserve">eferência </w:t>
      </w:r>
      <w:r>
        <w:t xml:space="preserve">como sendo o </w:t>
      </w:r>
      <w:r w:rsidR="00F92E82">
        <w:t>“[...] conjunto padronizado de elementos descritivos, retirados de um documento, que permite sua identificação individual.” (</w:t>
      </w:r>
      <w:r w:rsidR="00F92E82" w:rsidRPr="00CD3C0F">
        <w:rPr>
          <w:highlight w:val="yellow"/>
        </w:rPr>
        <w:t>ABNT, 20</w:t>
      </w:r>
      <w:r w:rsidR="00CD3C0F" w:rsidRPr="00CD3C0F">
        <w:rPr>
          <w:highlight w:val="yellow"/>
        </w:rPr>
        <w:t>18</w:t>
      </w:r>
      <w:r w:rsidR="00272A57" w:rsidRPr="00CD3C0F">
        <w:rPr>
          <w:highlight w:val="yellow"/>
        </w:rPr>
        <w:t xml:space="preserve">, p. </w:t>
      </w:r>
      <w:r w:rsidR="00CD3C0F" w:rsidRPr="00CD3C0F">
        <w:rPr>
          <w:highlight w:val="yellow"/>
        </w:rPr>
        <w:t>3</w:t>
      </w:r>
      <w:r w:rsidR="00F92E82">
        <w:t xml:space="preserve">). </w:t>
      </w:r>
      <w:r>
        <w:t>Esses elementos podem ser</w:t>
      </w:r>
      <w:r w:rsidR="00685581">
        <w:t>:</w:t>
      </w:r>
    </w:p>
    <w:p w:rsidR="00685581" w:rsidRDefault="00685581" w:rsidP="00685581">
      <w:pPr>
        <w:pStyle w:val="Corpodetexto"/>
        <w:numPr>
          <w:ilvl w:val="0"/>
          <w:numId w:val="20"/>
        </w:numPr>
      </w:pPr>
      <w:r w:rsidRPr="00685581">
        <w:rPr>
          <w:b/>
        </w:rPr>
        <w:t>Elementos essenciais</w:t>
      </w:r>
      <w:r>
        <w:rPr>
          <w:b/>
        </w:rPr>
        <w:t xml:space="preserve"> </w:t>
      </w:r>
      <w:r w:rsidRPr="00685581">
        <w:t>– são</w:t>
      </w:r>
      <w:r>
        <w:rPr>
          <w:b/>
        </w:rPr>
        <w:t xml:space="preserve"> </w:t>
      </w:r>
      <w:r>
        <w:t>aqueles indispensáveis à identificação da obra. Em geral são: autor, título, edição, local, editora e data;</w:t>
      </w:r>
    </w:p>
    <w:p w:rsidR="00685581" w:rsidRDefault="00685581" w:rsidP="00685581">
      <w:pPr>
        <w:pStyle w:val="Corpodetexto"/>
        <w:numPr>
          <w:ilvl w:val="0"/>
          <w:numId w:val="20"/>
        </w:numPr>
      </w:pPr>
      <w:r w:rsidRPr="00685581">
        <w:rPr>
          <w:b/>
        </w:rPr>
        <w:t>Elementos complementares</w:t>
      </w:r>
      <w:r>
        <w:rPr>
          <w:b/>
        </w:rPr>
        <w:t xml:space="preserve"> </w:t>
      </w:r>
      <w:r w:rsidRPr="00685581">
        <w:t>– são</w:t>
      </w:r>
      <w:r>
        <w:t xml:space="preserve"> aqueles utilizados para melhor caracterizar a obra</w:t>
      </w:r>
      <w:r w:rsidR="0007780A">
        <w:t xml:space="preserve"> ou melhor</w:t>
      </w:r>
      <w:r>
        <w:t xml:space="preserve"> localizar a informação</w:t>
      </w:r>
      <w:r w:rsidR="0007780A">
        <w:t xml:space="preserve"> dentro da obra</w:t>
      </w:r>
      <w:r>
        <w:t>. São elementos complementares o subtítulo e a paginação, entre outros.</w:t>
      </w:r>
    </w:p>
    <w:p w:rsidR="00685581" w:rsidRDefault="00685581" w:rsidP="002F369C">
      <w:pPr>
        <w:pStyle w:val="Corpodetexto"/>
      </w:pPr>
    </w:p>
    <w:p w:rsidR="003D7CC9" w:rsidRDefault="00685581" w:rsidP="002F369C">
      <w:pPr>
        <w:pStyle w:val="Corpodetexto"/>
      </w:pPr>
      <w:r>
        <w:lastRenderedPageBreak/>
        <w:t>De acordo com a ABNT (</w:t>
      </w:r>
      <w:r w:rsidRPr="00CD3C0F">
        <w:rPr>
          <w:highlight w:val="yellow"/>
        </w:rPr>
        <w:t>20</w:t>
      </w:r>
      <w:r w:rsidR="00CD3C0F" w:rsidRPr="00CD3C0F">
        <w:rPr>
          <w:highlight w:val="yellow"/>
        </w:rPr>
        <w:t>18</w:t>
      </w:r>
      <w:r w:rsidRPr="00CD3C0F">
        <w:rPr>
          <w:highlight w:val="yellow"/>
        </w:rPr>
        <w:t xml:space="preserve">, p. 3), “Ao optar pela utilização de </w:t>
      </w:r>
      <w:r w:rsidR="003D7CC9" w:rsidRPr="00CD3C0F">
        <w:rPr>
          <w:highlight w:val="yellow"/>
        </w:rPr>
        <w:t>elementos complementares, estes devem ser incluídos em todas as refer</w:t>
      </w:r>
      <w:r w:rsidR="00E365DE" w:rsidRPr="00CD3C0F">
        <w:rPr>
          <w:highlight w:val="yellow"/>
        </w:rPr>
        <w:t>ê</w:t>
      </w:r>
      <w:r w:rsidR="003D7CC9" w:rsidRPr="00CD3C0F">
        <w:rPr>
          <w:highlight w:val="yellow"/>
        </w:rPr>
        <w:t>ncias</w:t>
      </w:r>
      <w:r w:rsidRPr="00CD3C0F">
        <w:rPr>
          <w:highlight w:val="yellow"/>
        </w:rPr>
        <w:t xml:space="preserve"> daquela lista</w:t>
      </w:r>
      <w:r w:rsidR="003D7CC9" w:rsidRPr="00CD3C0F">
        <w:rPr>
          <w:highlight w:val="yellow"/>
        </w:rPr>
        <w:t>.</w:t>
      </w:r>
      <w:r w:rsidRPr="00CD3C0F">
        <w:rPr>
          <w:highlight w:val="yellow"/>
        </w:rPr>
        <w:t>”</w:t>
      </w:r>
    </w:p>
    <w:p w:rsidR="003D7CC9" w:rsidRDefault="003D7CC9" w:rsidP="002F369C">
      <w:pPr>
        <w:pStyle w:val="Corpodetexto"/>
      </w:pPr>
    </w:p>
    <w:p w:rsidR="003D7CC9" w:rsidRDefault="00F92E82" w:rsidP="002F369C">
      <w:pPr>
        <w:pStyle w:val="Corpodetexto"/>
      </w:pPr>
      <w:r>
        <w:t xml:space="preserve">As referências de um trabalho científico devem aparecer em lista própria, </w:t>
      </w:r>
      <w:r w:rsidR="003D7CC9">
        <w:t xml:space="preserve">onde estão incluídas </w:t>
      </w:r>
      <w:r w:rsidR="003D7CC9">
        <w:rPr>
          <w:b/>
        </w:rPr>
        <w:t xml:space="preserve">todas </w:t>
      </w:r>
      <w:r>
        <w:rPr>
          <w:b/>
        </w:rPr>
        <w:t xml:space="preserve">as fontes efetivamente </w:t>
      </w:r>
      <w:r w:rsidRPr="00CD3C0F">
        <w:rPr>
          <w:b/>
          <w:highlight w:val="yellow"/>
        </w:rPr>
        <w:t>consultadas</w:t>
      </w:r>
      <w:r w:rsidR="00CD3C0F" w:rsidRPr="00CD3C0F">
        <w:rPr>
          <w:b/>
          <w:highlight w:val="yellow"/>
        </w:rPr>
        <w:t xml:space="preserve"> e utilizadas</w:t>
      </w:r>
      <w:r w:rsidR="003D7CC9">
        <w:rPr>
          <w:b/>
        </w:rPr>
        <w:t xml:space="preserve"> </w:t>
      </w:r>
      <w:r w:rsidR="003D7CC9" w:rsidRPr="003D7CC9">
        <w:t xml:space="preserve">para a </w:t>
      </w:r>
      <w:r w:rsidR="00670859">
        <w:t xml:space="preserve">sua </w:t>
      </w:r>
      <w:r w:rsidR="003D7CC9" w:rsidRPr="003D7CC9">
        <w:t>elaboração</w:t>
      </w:r>
      <w:r w:rsidR="00CD3C0F">
        <w:t>.</w:t>
      </w:r>
      <w:r w:rsidR="00CD3C0F" w:rsidRPr="00CD3C0F">
        <w:t xml:space="preserve"> </w:t>
      </w:r>
      <w:r w:rsidR="00CD3C0F">
        <w:t>Nessa listagem, as referências devem ser ordenadas de acordo com o sistema utilizado para citação no texto [autor-data ou numérico]</w:t>
      </w:r>
      <w:r w:rsidR="001E4CE9">
        <w:t>. Assim sendo, a</w:t>
      </w:r>
      <w:r w:rsidR="003D7CC9">
        <w:t xml:space="preserve"> forma de ordenação das referências pode seguir uma sequência: alfabética ou numérica. No primeiro caso, as referências são </w:t>
      </w:r>
      <w:r w:rsidR="00670859">
        <w:t>dispostas</w:t>
      </w:r>
      <w:r w:rsidR="003D7CC9">
        <w:t xml:space="preserve"> em </w:t>
      </w:r>
      <w:r w:rsidR="00670859" w:rsidRPr="00670859">
        <w:rPr>
          <w:b/>
        </w:rPr>
        <w:t>ordem alfabética única</w:t>
      </w:r>
      <w:r w:rsidR="00670859">
        <w:t xml:space="preserve"> de </w:t>
      </w:r>
      <w:r w:rsidR="003D7CC9">
        <w:t>autoria (sobrenome do autor, nome da instituição responsável ou título do documento</w:t>
      </w:r>
      <w:r w:rsidR="00670859">
        <w:t xml:space="preserve">, semelhante às regras de apresentação de citação no sistema autor-data). No segundo caso, as referências obedecem a uma </w:t>
      </w:r>
      <w:r w:rsidR="00670859">
        <w:rPr>
          <w:b/>
        </w:rPr>
        <w:t xml:space="preserve">sequência </w:t>
      </w:r>
      <w:r w:rsidR="00670859" w:rsidRPr="00670859">
        <w:rPr>
          <w:b/>
        </w:rPr>
        <w:t>numérica crescente</w:t>
      </w:r>
      <w:r w:rsidR="00670859" w:rsidRPr="00670859">
        <w:t xml:space="preserve">, na </w:t>
      </w:r>
      <w:r w:rsidR="00670859" w:rsidRPr="00670859">
        <w:rPr>
          <w:b/>
        </w:rPr>
        <w:t>mesma ordem em que aparecem no texto</w:t>
      </w:r>
      <w:r w:rsidR="00670859" w:rsidRPr="00670859">
        <w:t>.</w:t>
      </w:r>
    </w:p>
    <w:p w:rsidR="00670859" w:rsidRDefault="00670859" w:rsidP="002F369C">
      <w:pPr>
        <w:pStyle w:val="Corpodetexto"/>
      </w:pPr>
    </w:p>
    <w:p w:rsidR="00670859" w:rsidRDefault="00272A57" w:rsidP="002F369C">
      <w:pPr>
        <w:pStyle w:val="Corpodetexto"/>
      </w:pPr>
      <w:r>
        <w:t>“</w:t>
      </w:r>
      <w:r w:rsidR="00670859">
        <w:t xml:space="preserve">As referências são </w:t>
      </w:r>
      <w:r w:rsidR="00670859" w:rsidRPr="000169FD">
        <w:rPr>
          <w:b/>
        </w:rPr>
        <w:t>alinhadas</w:t>
      </w:r>
      <w:r w:rsidRPr="000169FD">
        <w:rPr>
          <w:b/>
        </w:rPr>
        <w:t xml:space="preserve"> somente à margem esquerda</w:t>
      </w:r>
      <w:r>
        <w:t xml:space="preserve"> do texto e de forma a se identificar individualmente cada documento, </w:t>
      </w:r>
      <w:r w:rsidRPr="000169FD">
        <w:rPr>
          <w:b/>
        </w:rPr>
        <w:t>em espaço simples</w:t>
      </w:r>
      <w:r>
        <w:t xml:space="preserve"> e </w:t>
      </w:r>
      <w:r w:rsidRPr="000169FD">
        <w:rPr>
          <w:b/>
        </w:rPr>
        <w:t>separadas entre si por espaço duplo</w:t>
      </w:r>
      <w:r>
        <w:t>.” (</w:t>
      </w:r>
      <w:r w:rsidRPr="00CD3C0F">
        <w:rPr>
          <w:highlight w:val="yellow"/>
        </w:rPr>
        <w:t>ABNT, 20</w:t>
      </w:r>
      <w:r w:rsidR="00CD3C0F" w:rsidRPr="00CD3C0F">
        <w:rPr>
          <w:highlight w:val="yellow"/>
        </w:rPr>
        <w:t>18</w:t>
      </w:r>
      <w:r w:rsidRPr="00CD3C0F">
        <w:rPr>
          <w:highlight w:val="yellow"/>
        </w:rPr>
        <w:t xml:space="preserve">, p. </w:t>
      </w:r>
      <w:r w:rsidR="00CD3C0F" w:rsidRPr="00CD3C0F">
        <w:rPr>
          <w:highlight w:val="yellow"/>
        </w:rPr>
        <w:t>5</w:t>
      </w:r>
      <w:r w:rsidR="000169FD">
        <w:t>, grifo nosso</w:t>
      </w:r>
      <w:r>
        <w:t>).</w:t>
      </w:r>
    </w:p>
    <w:p w:rsidR="00272A57" w:rsidRDefault="00272A57" w:rsidP="002F369C">
      <w:pPr>
        <w:pStyle w:val="Corpodetexto"/>
      </w:pPr>
    </w:p>
    <w:p w:rsidR="00272A57" w:rsidRDefault="00272A57" w:rsidP="002F369C">
      <w:pPr>
        <w:pStyle w:val="Corpodetexto"/>
      </w:pPr>
      <w:r>
        <w:t>A seguir, são apresentados os elementos essenciais das referências de alguns tipos de documentos</w:t>
      </w:r>
      <w:r w:rsidR="001F46E6">
        <w:t>, seguidos de alguns exemplos</w:t>
      </w:r>
      <w:r>
        <w:t>. No caso de outros tipos de publicação deve-se consultar a</w:t>
      </w:r>
      <w:r w:rsidR="001F46E6">
        <w:t xml:space="preserve"> </w:t>
      </w:r>
      <w:r w:rsidR="00CD3C0F" w:rsidRPr="00CD3C0F">
        <w:rPr>
          <w:highlight w:val="yellow"/>
        </w:rPr>
        <w:t xml:space="preserve">ABNT </w:t>
      </w:r>
      <w:r w:rsidR="001F46E6" w:rsidRPr="00CD3C0F">
        <w:rPr>
          <w:highlight w:val="yellow"/>
        </w:rPr>
        <w:t>NBR 6023:20</w:t>
      </w:r>
      <w:r w:rsidR="00CD3C0F" w:rsidRPr="00CD3C0F">
        <w:rPr>
          <w:highlight w:val="yellow"/>
        </w:rPr>
        <w:t>18</w:t>
      </w:r>
      <w:r w:rsidR="00416C96">
        <w:t xml:space="preserve"> e o Manual de Normalização de Referências (</w:t>
      </w:r>
      <w:r w:rsidR="00416C96" w:rsidRPr="00CD3C0F">
        <w:rPr>
          <w:highlight w:val="yellow"/>
        </w:rPr>
        <w:t>UFES, 20</w:t>
      </w:r>
      <w:r w:rsidR="00CD3C0F" w:rsidRPr="00CD3C0F">
        <w:rPr>
          <w:highlight w:val="yellow"/>
        </w:rPr>
        <w:t>15</w:t>
      </w:r>
      <w:r w:rsidR="00416C96" w:rsidRPr="00CD3C0F">
        <w:rPr>
          <w:highlight w:val="yellow"/>
        </w:rPr>
        <w:t>b</w:t>
      </w:r>
      <w:r w:rsidR="00416C96">
        <w:t>).</w:t>
      </w:r>
    </w:p>
    <w:p w:rsidR="00CD3C0F" w:rsidRDefault="00CD3C0F" w:rsidP="002F369C">
      <w:pPr>
        <w:pStyle w:val="Corpodetexto"/>
      </w:pPr>
    </w:p>
    <w:p w:rsidR="00272A57" w:rsidRDefault="00272A57" w:rsidP="001A66F4">
      <w:pPr>
        <w:pStyle w:val="Ttulo3"/>
      </w:pPr>
      <w:bookmarkStart w:id="85" w:name="_Toc25869587"/>
      <w:r>
        <w:t>Monografias no todo</w:t>
      </w:r>
      <w:bookmarkEnd w:id="85"/>
    </w:p>
    <w:p w:rsidR="001F46E6" w:rsidRDefault="001F46E6" w:rsidP="001F46E6">
      <w:r>
        <w:t>Nessa classe estão incluídos os livros, manuais, guias, catálogos e trabalhos acadêmicos (trabalhos de conclusão de curso, dissertações e teses), entre outros.</w:t>
      </w:r>
    </w:p>
    <w:p w:rsidR="001F46E6" w:rsidRDefault="001F46E6" w:rsidP="001F46E6"/>
    <w:p w:rsidR="001F46E6" w:rsidRDefault="00416C96" w:rsidP="001F46E6">
      <w:r>
        <w:t xml:space="preserve">Segundo </w:t>
      </w:r>
      <w:r w:rsidRPr="00CD3C0F">
        <w:rPr>
          <w:highlight w:val="yellow"/>
        </w:rPr>
        <w:t>UFES (20</w:t>
      </w:r>
      <w:r w:rsidR="00CD3C0F" w:rsidRPr="00CD3C0F">
        <w:rPr>
          <w:highlight w:val="yellow"/>
        </w:rPr>
        <w:t>15</w:t>
      </w:r>
      <w:r w:rsidRPr="00CD3C0F">
        <w:rPr>
          <w:highlight w:val="yellow"/>
        </w:rPr>
        <w:t>b),</w:t>
      </w:r>
      <w:r>
        <w:t xml:space="preserve"> o</w:t>
      </w:r>
      <w:r w:rsidR="001F46E6">
        <w:t xml:space="preserve"> padrão a ser seguido nesses casos é:</w:t>
      </w:r>
    </w:p>
    <w:p w:rsidR="005C0AF9" w:rsidRDefault="001F46E6" w:rsidP="005C0AF9">
      <w:pPr>
        <w:pStyle w:val="PargrafodaLista"/>
        <w:numPr>
          <w:ilvl w:val="0"/>
          <w:numId w:val="21"/>
        </w:numPr>
        <w:spacing w:line="240" w:lineRule="auto"/>
      </w:pPr>
      <w:r w:rsidRPr="001F46E6">
        <w:t>Livros:</w:t>
      </w:r>
    </w:p>
    <w:p w:rsidR="001F46E6" w:rsidRDefault="001F46E6" w:rsidP="000169FD">
      <w:pPr>
        <w:tabs>
          <w:tab w:val="left" w:pos="709"/>
        </w:tabs>
        <w:spacing w:before="120" w:line="240" w:lineRule="auto"/>
        <w:ind w:left="709"/>
      </w:pPr>
      <w:r w:rsidRPr="001F46E6">
        <w:t xml:space="preserve">SOBRENOME DO AUTOR, Prenome. </w:t>
      </w:r>
      <w:r w:rsidRPr="005C0AF9">
        <w:rPr>
          <w:b/>
        </w:rPr>
        <w:t>Título</w:t>
      </w:r>
      <w:r w:rsidR="005C0AF9">
        <w:t>: subtítulo (se houver)</w:t>
      </w:r>
      <w:r w:rsidRPr="001F46E6">
        <w:t>. Edição. Local: Editora, ano.</w:t>
      </w:r>
    </w:p>
    <w:p w:rsidR="005C0AF9" w:rsidRDefault="005C0AF9" w:rsidP="005C0AF9">
      <w:pPr>
        <w:tabs>
          <w:tab w:val="left" w:pos="709"/>
        </w:tabs>
        <w:spacing w:line="240" w:lineRule="auto"/>
        <w:ind w:left="709"/>
      </w:pPr>
    </w:p>
    <w:p w:rsidR="005C0AF9" w:rsidRPr="005C0AF9" w:rsidRDefault="005C0AF9" w:rsidP="005C0AF9">
      <w:pPr>
        <w:tabs>
          <w:tab w:val="left" w:pos="709"/>
        </w:tabs>
        <w:spacing w:line="240" w:lineRule="auto"/>
        <w:ind w:left="709"/>
        <w:rPr>
          <w:i/>
        </w:rPr>
      </w:pPr>
      <w:r w:rsidRPr="005C0AF9">
        <w:rPr>
          <w:i/>
        </w:rPr>
        <w:t>Exemplos:</w:t>
      </w:r>
    </w:p>
    <w:p w:rsidR="005C0AF9" w:rsidRDefault="005C0AF9" w:rsidP="000169FD">
      <w:pPr>
        <w:tabs>
          <w:tab w:val="left" w:pos="709"/>
        </w:tabs>
        <w:spacing w:before="120" w:line="240" w:lineRule="auto"/>
        <w:ind w:left="709"/>
        <w:jc w:val="left"/>
      </w:pPr>
      <w:r>
        <w:lastRenderedPageBreak/>
        <w:t xml:space="preserve">DORF, R. C.; SVOBODA, J. A. </w:t>
      </w:r>
      <w:r>
        <w:rPr>
          <w:b/>
        </w:rPr>
        <w:t>Introdução aos circuitos elétricos</w:t>
      </w:r>
      <w:r>
        <w:t xml:space="preserve">. 8. </w:t>
      </w:r>
      <w:r w:rsidR="000169FD">
        <w:t>e</w:t>
      </w:r>
      <w:r>
        <w:t>d. Rio de Janeiro: LTC</w:t>
      </w:r>
      <w:r w:rsidR="00CD3C0F">
        <w:t>,</w:t>
      </w:r>
      <w:r>
        <w:t xml:space="preserve"> 2012.</w:t>
      </w:r>
    </w:p>
    <w:p w:rsidR="005C0AF9" w:rsidRDefault="005C0AF9" w:rsidP="00823C88">
      <w:pPr>
        <w:tabs>
          <w:tab w:val="left" w:pos="709"/>
        </w:tabs>
        <w:spacing w:line="480" w:lineRule="auto"/>
        <w:ind w:left="709"/>
      </w:pPr>
    </w:p>
    <w:p w:rsidR="005C0AF9" w:rsidRPr="005C0AF9" w:rsidRDefault="005C0AF9" w:rsidP="000169FD">
      <w:pPr>
        <w:tabs>
          <w:tab w:val="left" w:pos="709"/>
        </w:tabs>
        <w:spacing w:line="240" w:lineRule="auto"/>
        <w:ind w:left="709"/>
        <w:jc w:val="left"/>
        <w:rPr>
          <w:lang w:val="en-US"/>
        </w:rPr>
      </w:pPr>
      <w:r w:rsidRPr="005C0AF9">
        <w:rPr>
          <w:lang w:val="en-US"/>
        </w:rPr>
        <w:t xml:space="preserve">GÖNEN, T. </w:t>
      </w:r>
      <w:r w:rsidRPr="005C0AF9">
        <w:rPr>
          <w:b/>
          <w:lang w:val="en-US"/>
        </w:rPr>
        <w:t>Electrical power transmission system engineering</w:t>
      </w:r>
      <w:r>
        <w:rPr>
          <w:lang w:val="en-US"/>
        </w:rPr>
        <w:t xml:space="preserve">: analysis and design. 2. </w:t>
      </w:r>
      <w:r w:rsidR="000169FD">
        <w:rPr>
          <w:lang w:val="en-US"/>
        </w:rPr>
        <w:t>e</w:t>
      </w:r>
      <w:r>
        <w:rPr>
          <w:lang w:val="en-US"/>
        </w:rPr>
        <w:t xml:space="preserve">d. </w:t>
      </w:r>
      <w:r w:rsidR="000169FD">
        <w:rPr>
          <w:lang w:val="en-US"/>
        </w:rPr>
        <w:t>Florida: CRC Press, 2009.</w:t>
      </w:r>
    </w:p>
    <w:p w:rsidR="005C0AF9" w:rsidRPr="005C0AF9" w:rsidRDefault="005C0AF9" w:rsidP="000169FD">
      <w:pPr>
        <w:tabs>
          <w:tab w:val="left" w:pos="709"/>
        </w:tabs>
        <w:ind w:left="709"/>
        <w:rPr>
          <w:lang w:val="en-US"/>
        </w:rPr>
      </w:pPr>
    </w:p>
    <w:p w:rsidR="005C0AF9" w:rsidRPr="001A66F4" w:rsidRDefault="005C0AF9" w:rsidP="005C0AF9">
      <w:pPr>
        <w:pStyle w:val="PargrafodaLista"/>
        <w:numPr>
          <w:ilvl w:val="0"/>
          <w:numId w:val="21"/>
        </w:numPr>
        <w:spacing w:line="240" w:lineRule="auto"/>
        <w:rPr>
          <w:highlight w:val="yellow"/>
        </w:rPr>
      </w:pPr>
      <w:r w:rsidRPr="001A66F4">
        <w:rPr>
          <w:highlight w:val="yellow"/>
        </w:rPr>
        <w:t>Trabalhos acadêmicos:</w:t>
      </w:r>
    </w:p>
    <w:p w:rsidR="00CD3C0F" w:rsidRPr="001A66F4" w:rsidRDefault="00CD3C0F" w:rsidP="000169FD">
      <w:pPr>
        <w:tabs>
          <w:tab w:val="left" w:pos="709"/>
        </w:tabs>
        <w:spacing w:before="120" w:line="240" w:lineRule="auto"/>
        <w:ind w:left="709"/>
        <w:rPr>
          <w:highlight w:val="yellow"/>
        </w:rPr>
      </w:pPr>
      <w:r w:rsidRPr="001A66F4">
        <w:rPr>
          <w:highlight w:val="yellow"/>
        </w:rPr>
        <w:t xml:space="preserve">SOBRENOME DO AUTOR, Prenome. </w:t>
      </w:r>
      <w:r w:rsidRPr="001A66F4">
        <w:rPr>
          <w:b/>
          <w:bCs/>
          <w:highlight w:val="yellow"/>
        </w:rPr>
        <w:t>Título</w:t>
      </w:r>
      <w:r w:rsidRPr="001A66F4">
        <w:rPr>
          <w:highlight w:val="yellow"/>
        </w:rPr>
        <w:t xml:space="preserve">: subtítulo (se houver). Ano de depósito. Tipo de trabalho </w:t>
      </w:r>
      <w:r w:rsidRPr="001A66F4">
        <w:rPr>
          <w:i/>
          <w:iCs/>
          <w:highlight w:val="yellow"/>
        </w:rPr>
        <w:t>(tese, dissertação, monografia, trabalho de conclusão de curso e outros)</w:t>
      </w:r>
      <w:r w:rsidRPr="001A66F4">
        <w:rPr>
          <w:highlight w:val="yellow"/>
        </w:rPr>
        <w:t xml:space="preserve"> (Grau</w:t>
      </w:r>
      <w:r w:rsidRPr="001A66F4">
        <w:rPr>
          <w:i/>
          <w:iCs/>
          <w:highlight w:val="yellow"/>
        </w:rPr>
        <w:t xml:space="preserve"> (doutorado, mestrado, especialização, graduação, bacharelado, licenciatura, entre outros) </w:t>
      </w:r>
      <w:r w:rsidRPr="001A66F4">
        <w:rPr>
          <w:highlight w:val="yellow"/>
        </w:rPr>
        <w:t xml:space="preserve">e Curso) – Vinculação acadêmica, local e data de apresentação ou defesa </w:t>
      </w:r>
      <w:r w:rsidRPr="001A66F4">
        <w:rPr>
          <w:i/>
          <w:iCs/>
          <w:highlight w:val="yellow"/>
        </w:rPr>
        <w:t>(mencionado na folha de aprovação)</w:t>
      </w:r>
      <w:r w:rsidRPr="001A66F4">
        <w:rPr>
          <w:highlight w:val="yellow"/>
        </w:rPr>
        <w:t>.</w:t>
      </w:r>
    </w:p>
    <w:p w:rsidR="00CD3C0F" w:rsidRPr="001A66F4" w:rsidRDefault="00CD3C0F" w:rsidP="00CD3C0F">
      <w:pPr>
        <w:tabs>
          <w:tab w:val="left" w:pos="709"/>
        </w:tabs>
        <w:spacing w:before="120" w:line="240" w:lineRule="auto"/>
        <w:ind w:left="709"/>
        <w:rPr>
          <w:highlight w:val="yellow"/>
        </w:rPr>
      </w:pPr>
    </w:p>
    <w:p w:rsidR="00CD3C0F" w:rsidRPr="001A66F4" w:rsidRDefault="00CD3C0F" w:rsidP="00CD3C0F">
      <w:pPr>
        <w:tabs>
          <w:tab w:val="left" w:pos="709"/>
        </w:tabs>
        <w:spacing w:line="240" w:lineRule="auto"/>
        <w:ind w:left="709"/>
        <w:rPr>
          <w:i/>
          <w:highlight w:val="yellow"/>
        </w:rPr>
      </w:pPr>
      <w:r w:rsidRPr="001A66F4">
        <w:rPr>
          <w:i/>
          <w:highlight w:val="yellow"/>
        </w:rPr>
        <w:t>Exemplos:</w:t>
      </w:r>
    </w:p>
    <w:p w:rsidR="00CD3C0F" w:rsidRPr="001A66F4" w:rsidRDefault="00CD3C0F" w:rsidP="00CD3C0F">
      <w:pPr>
        <w:tabs>
          <w:tab w:val="left" w:pos="709"/>
        </w:tabs>
        <w:spacing w:before="120" w:line="240" w:lineRule="auto"/>
        <w:ind w:left="709"/>
        <w:jc w:val="left"/>
        <w:rPr>
          <w:highlight w:val="yellow"/>
        </w:rPr>
      </w:pPr>
      <w:r w:rsidRPr="001A66F4">
        <w:rPr>
          <w:highlight w:val="yellow"/>
        </w:rPr>
        <w:t xml:space="preserve">FERNANDES, R. O. </w:t>
      </w:r>
      <w:r w:rsidRPr="001A66F4">
        <w:rPr>
          <w:b/>
          <w:highlight w:val="yellow"/>
        </w:rPr>
        <w:t>Aplicação do método de Morgan para cálculo de capacidade de linhas de transmissão em Alta Tensão</w:t>
      </w:r>
      <w:r w:rsidRPr="001A66F4">
        <w:rPr>
          <w:highlight w:val="yellow"/>
        </w:rPr>
        <w:t>. 2009. Trabalho de Conclusão de Curso (Graduação em Engenharia Elétrica) – Centro Tecnológico, Universidade Federal do Espírito Santo, Vitória, 2009.</w:t>
      </w:r>
    </w:p>
    <w:p w:rsidR="00CD3C0F" w:rsidRPr="001A66F4" w:rsidRDefault="00CD3C0F" w:rsidP="00CD3C0F">
      <w:pPr>
        <w:tabs>
          <w:tab w:val="left" w:pos="709"/>
        </w:tabs>
        <w:spacing w:before="120" w:line="240" w:lineRule="auto"/>
        <w:ind w:left="709"/>
        <w:jc w:val="left"/>
        <w:rPr>
          <w:highlight w:val="yellow"/>
        </w:rPr>
      </w:pPr>
    </w:p>
    <w:p w:rsidR="00CD3C0F" w:rsidRDefault="00CD3C0F" w:rsidP="00CD3C0F">
      <w:pPr>
        <w:tabs>
          <w:tab w:val="left" w:pos="709"/>
        </w:tabs>
        <w:spacing w:line="240" w:lineRule="auto"/>
        <w:ind w:left="709"/>
        <w:jc w:val="left"/>
      </w:pPr>
      <w:r w:rsidRPr="001A66F4">
        <w:rPr>
          <w:highlight w:val="yellow"/>
        </w:rPr>
        <w:t xml:space="preserve">MENEGÁZ, P. J. M. </w:t>
      </w:r>
      <w:r w:rsidRPr="001A66F4">
        <w:rPr>
          <w:b/>
          <w:highlight w:val="yellow"/>
        </w:rPr>
        <w:t>Uso de acoplamento magnético na melhoria de características de algumas estruturas ZVT</w:t>
      </w:r>
      <w:r w:rsidRPr="001A66F4">
        <w:rPr>
          <w:highlight w:val="yellow"/>
        </w:rPr>
        <w:t>. 2005. Tese (Doutorado em Engenharia Elétrica) – Programa de Pós-Graduação em Engenharia Elétrica, Centro Tecnológico, Universidade Federal do Espírito Santo, Vitória, 2005.</w:t>
      </w:r>
    </w:p>
    <w:p w:rsidR="00E63189" w:rsidRDefault="00E63189" w:rsidP="00CD3C0F">
      <w:pPr>
        <w:tabs>
          <w:tab w:val="left" w:pos="709"/>
        </w:tabs>
        <w:spacing w:line="240" w:lineRule="auto"/>
        <w:jc w:val="left"/>
      </w:pPr>
    </w:p>
    <w:p w:rsidR="00272A57" w:rsidRDefault="00CD3C0F" w:rsidP="001A66F4">
      <w:pPr>
        <w:pStyle w:val="Ttulo3"/>
      </w:pPr>
      <w:bookmarkStart w:id="86" w:name="_Toc9287760"/>
      <w:bookmarkStart w:id="87" w:name="_Toc25869588"/>
      <w:bookmarkStart w:id="88" w:name="_GoBack"/>
      <w:bookmarkEnd w:id="88"/>
      <w:r>
        <w:t>Parte de monografia</w:t>
      </w:r>
      <w:bookmarkEnd w:id="86"/>
      <w:bookmarkEnd w:id="87"/>
    </w:p>
    <w:p w:rsidR="00FD2BA0" w:rsidRDefault="00FD2BA0" w:rsidP="00FD2BA0">
      <w:r>
        <w:t xml:space="preserve">Seguem a mesma regra apresentada na seção anterior, acrescentando-se </w:t>
      </w:r>
      <w:r w:rsidR="00441B58">
        <w:t>a expressão “In: SOBRENOME, Prenome do responsável pela obra” e a</w:t>
      </w:r>
      <w:r>
        <w:t xml:space="preserve"> localização da parte da obra referenciada</w:t>
      </w:r>
      <w:r w:rsidR="00441B58">
        <w:t xml:space="preserve">: capítulo e respectivo número (se houver), </w:t>
      </w:r>
      <w:r>
        <w:t>página inicial e página final</w:t>
      </w:r>
      <w:r w:rsidR="00441B58">
        <w:t>.</w:t>
      </w:r>
    </w:p>
    <w:p w:rsidR="00CD3C0F" w:rsidRDefault="00CD3C0F" w:rsidP="00CD3C0F">
      <w:pPr>
        <w:tabs>
          <w:tab w:val="left" w:pos="709"/>
        </w:tabs>
        <w:spacing w:line="240" w:lineRule="auto"/>
        <w:ind w:left="709"/>
        <w:rPr>
          <w:i/>
        </w:rPr>
      </w:pPr>
    </w:p>
    <w:p w:rsidR="00CD3C0F" w:rsidRPr="001A66F4" w:rsidRDefault="00CD3C0F" w:rsidP="00CD3C0F">
      <w:pPr>
        <w:tabs>
          <w:tab w:val="left" w:pos="709"/>
        </w:tabs>
        <w:spacing w:line="240" w:lineRule="auto"/>
        <w:ind w:left="709"/>
        <w:rPr>
          <w:i/>
          <w:highlight w:val="yellow"/>
        </w:rPr>
      </w:pPr>
      <w:r w:rsidRPr="001A66F4">
        <w:rPr>
          <w:i/>
          <w:highlight w:val="yellow"/>
        </w:rPr>
        <w:t>Exemplo:</w:t>
      </w:r>
    </w:p>
    <w:p w:rsidR="00CD3C0F" w:rsidRPr="001A66F4" w:rsidRDefault="00CD3C0F" w:rsidP="00CD3C0F">
      <w:pPr>
        <w:tabs>
          <w:tab w:val="left" w:pos="709"/>
        </w:tabs>
        <w:spacing w:before="120" w:line="240" w:lineRule="auto"/>
        <w:ind w:left="709"/>
        <w:jc w:val="left"/>
        <w:rPr>
          <w:highlight w:val="yellow"/>
        </w:rPr>
      </w:pPr>
      <w:r w:rsidRPr="001A66F4">
        <w:rPr>
          <w:highlight w:val="yellow"/>
        </w:rPr>
        <w:t xml:space="preserve">ROMANO, Giovanni. Imagens da juventude na era moderna. </w:t>
      </w:r>
      <w:r w:rsidRPr="001A66F4">
        <w:rPr>
          <w:highlight w:val="yellow"/>
          <w:lang w:val="en-US"/>
        </w:rPr>
        <w:t xml:space="preserve">In: LEVI, G.; SCHMIDT, J. (org.). </w:t>
      </w:r>
      <w:r w:rsidRPr="001A66F4">
        <w:rPr>
          <w:b/>
          <w:highlight w:val="yellow"/>
        </w:rPr>
        <w:t>História dos jovens 2</w:t>
      </w:r>
      <w:r w:rsidRPr="001A66F4">
        <w:rPr>
          <w:highlight w:val="yellow"/>
        </w:rPr>
        <w:t>: a época contemporânea. São Paulo: Companhia das Letras, 1996. p. 7-16.</w:t>
      </w:r>
    </w:p>
    <w:p w:rsidR="00CD3C0F" w:rsidRPr="001A66F4" w:rsidRDefault="00CD3C0F" w:rsidP="00CD3C0F">
      <w:pPr>
        <w:tabs>
          <w:tab w:val="left" w:pos="709"/>
        </w:tabs>
        <w:spacing w:line="240" w:lineRule="auto"/>
        <w:ind w:left="709"/>
        <w:jc w:val="left"/>
        <w:rPr>
          <w:highlight w:val="yellow"/>
        </w:rPr>
      </w:pPr>
    </w:p>
    <w:p w:rsidR="00CD3C0F" w:rsidRPr="001A66F4" w:rsidRDefault="00CD3C0F" w:rsidP="00CD3C0F">
      <w:pPr>
        <w:tabs>
          <w:tab w:val="left" w:pos="709"/>
        </w:tabs>
        <w:spacing w:line="240" w:lineRule="auto"/>
        <w:ind w:left="709"/>
        <w:jc w:val="left"/>
        <w:rPr>
          <w:highlight w:val="yellow"/>
        </w:rPr>
      </w:pPr>
      <w:r w:rsidRPr="001A66F4">
        <w:rPr>
          <w:highlight w:val="yellow"/>
        </w:rPr>
        <w:t xml:space="preserve">SANTOS, F. R. A colonização da terra do </w:t>
      </w:r>
      <w:proofErr w:type="spellStart"/>
      <w:r w:rsidRPr="001A66F4">
        <w:rPr>
          <w:highlight w:val="yellow"/>
        </w:rPr>
        <w:t>Tucujús</w:t>
      </w:r>
      <w:proofErr w:type="spellEnd"/>
      <w:r w:rsidRPr="001A66F4">
        <w:rPr>
          <w:highlight w:val="yellow"/>
        </w:rPr>
        <w:t xml:space="preserve">. In: SANTOS, F. R. </w:t>
      </w:r>
      <w:r w:rsidRPr="001A66F4">
        <w:rPr>
          <w:b/>
          <w:highlight w:val="yellow"/>
        </w:rPr>
        <w:t>História do Amapá, 1º grau</w:t>
      </w:r>
      <w:r w:rsidRPr="001A66F4">
        <w:rPr>
          <w:highlight w:val="yellow"/>
        </w:rPr>
        <w:t xml:space="preserve">. 2. ed. Macapá: </w:t>
      </w:r>
      <w:proofErr w:type="spellStart"/>
      <w:r w:rsidRPr="001A66F4">
        <w:rPr>
          <w:highlight w:val="yellow"/>
        </w:rPr>
        <w:t>Valcan</w:t>
      </w:r>
      <w:proofErr w:type="spellEnd"/>
      <w:r w:rsidRPr="001A66F4">
        <w:rPr>
          <w:highlight w:val="yellow"/>
        </w:rPr>
        <w:t>, 1994. p. 15-24.</w:t>
      </w:r>
    </w:p>
    <w:p w:rsidR="00CD3C0F" w:rsidRPr="001A66F4" w:rsidRDefault="00CD3C0F" w:rsidP="00CD3C0F">
      <w:pPr>
        <w:tabs>
          <w:tab w:val="left" w:pos="709"/>
        </w:tabs>
        <w:spacing w:line="240" w:lineRule="auto"/>
        <w:ind w:left="709"/>
        <w:jc w:val="left"/>
        <w:rPr>
          <w:highlight w:val="yellow"/>
        </w:rPr>
      </w:pPr>
    </w:p>
    <w:p w:rsidR="00CD3C0F" w:rsidRPr="003D3D7B" w:rsidRDefault="00CD3C0F" w:rsidP="00CD3C0F">
      <w:pPr>
        <w:tabs>
          <w:tab w:val="left" w:pos="709"/>
        </w:tabs>
        <w:spacing w:line="240" w:lineRule="auto"/>
        <w:ind w:left="709"/>
        <w:jc w:val="left"/>
      </w:pPr>
      <w:r w:rsidRPr="001A66F4">
        <w:rPr>
          <w:highlight w:val="yellow"/>
        </w:rPr>
        <w:t xml:space="preserve">RODRIGUES, Ana Lúcia </w:t>
      </w:r>
      <w:proofErr w:type="spellStart"/>
      <w:r w:rsidRPr="001A66F4">
        <w:rPr>
          <w:highlight w:val="yellow"/>
        </w:rPr>
        <w:t>Aquilas</w:t>
      </w:r>
      <w:proofErr w:type="spellEnd"/>
      <w:r w:rsidRPr="001A66F4">
        <w:rPr>
          <w:highlight w:val="yellow"/>
        </w:rPr>
        <w:t xml:space="preserve">. Aspectos éticos. </w:t>
      </w:r>
      <w:r w:rsidRPr="001A66F4">
        <w:rPr>
          <w:i/>
          <w:iCs/>
          <w:highlight w:val="yellow"/>
        </w:rPr>
        <w:t>In</w:t>
      </w:r>
      <w:r w:rsidRPr="001A66F4">
        <w:rPr>
          <w:highlight w:val="yellow"/>
        </w:rPr>
        <w:t xml:space="preserve">: RODRIGUES, Ana Lúcia </w:t>
      </w:r>
      <w:proofErr w:type="spellStart"/>
      <w:r w:rsidRPr="001A66F4">
        <w:rPr>
          <w:highlight w:val="yellow"/>
        </w:rPr>
        <w:t>Aquilas</w:t>
      </w:r>
      <w:proofErr w:type="spellEnd"/>
      <w:r w:rsidRPr="001A66F4">
        <w:rPr>
          <w:highlight w:val="yellow"/>
        </w:rPr>
        <w:t xml:space="preserve">. </w:t>
      </w:r>
      <w:r w:rsidRPr="001A66F4">
        <w:rPr>
          <w:b/>
          <w:bCs/>
          <w:highlight w:val="yellow"/>
        </w:rPr>
        <w:t>Impacto de um programa de exercícios no local de trabalho sobre o nível de atividade física e o estágio de prontidão para a mudança de comportamento</w:t>
      </w:r>
      <w:r w:rsidRPr="001A66F4">
        <w:rPr>
          <w:highlight w:val="yellow"/>
        </w:rPr>
        <w:t>. 2009. Dissertação (Mestrado em Fisiopatologia Experimental) – Faculdade de Medicina, Universidade de São Paulo, São Paulo, 2009. f. 19-20.</w:t>
      </w:r>
    </w:p>
    <w:p w:rsidR="00CD3C0F" w:rsidRDefault="00CD3C0F" w:rsidP="00FD2BA0"/>
    <w:p w:rsidR="00272A57" w:rsidRDefault="00272A57" w:rsidP="001A66F4">
      <w:pPr>
        <w:pStyle w:val="Ttulo3"/>
      </w:pPr>
      <w:bookmarkStart w:id="89" w:name="_Toc25869589"/>
      <w:r>
        <w:t>Publicaç</w:t>
      </w:r>
      <w:r w:rsidR="001A66F4">
        <w:t>ão</w:t>
      </w:r>
      <w:r>
        <w:t xml:space="preserve"> periódica</w:t>
      </w:r>
      <w:bookmarkEnd w:id="89"/>
    </w:p>
    <w:p w:rsidR="001A66F4" w:rsidRDefault="006B59CD" w:rsidP="006B59CD">
      <w:r>
        <w:t>Estão incluídos nessa classe revistas, jornais e boletins.</w:t>
      </w:r>
      <w:r w:rsidR="0097366D">
        <w:t xml:space="preserve"> Nesses casos, é mais comum fazer referência a um determinado artigo da revista ou do jornal do que referenciar a obra como todo. </w:t>
      </w:r>
    </w:p>
    <w:p w:rsidR="001A66F4" w:rsidRPr="001A66F4" w:rsidRDefault="001A66F4" w:rsidP="001A66F4">
      <w:pPr>
        <w:rPr>
          <w:highlight w:val="yellow"/>
        </w:rPr>
      </w:pPr>
      <w:r w:rsidRPr="001A66F4">
        <w:rPr>
          <w:highlight w:val="yellow"/>
        </w:rPr>
        <w:t>Assim sendo, de acordo com ABNT (2018), o padrão a ser seguido é:</w:t>
      </w:r>
    </w:p>
    <w:p w:rsidR="001A66F4" w:rsidRPr="001A66F4" w:rsidRDefault="001A66F4" w:rsidP="001A66F4">
      <w:pPr>
        <w:pStyle w:val="PargrafodaLista"/>
        <w:numPr>
          <w:ilvl w:val="0"/>
          <w:numId w:val="22"/>
        </w:numPr>
        <w:spacing w:line="240" w:lineRule="auto"/>
        <w:rPr>
          <w:highlight w:val="yellow"/>
        </w:rPr>
      </w:pPr>
      <w:r w:rsidRPr="001A66F4">
        <w:rPr>
          <w:highlight w:val="yellow"/>
        </w:rPr>
        <w:t>Artigos em revistas técnicas:</w:t>
      </w:r>
    </w:p>
    <w:p w:rsidR="001A66F4" w:rsidRPr="001A66F4" w:rsidRDefault="001A66F4" w:rsidP="001A66F4">
      <w:pPr>
        <w:tabs>
          <w:tab w:val="left" w:pos="709"/>
        </w:tabs>
        <w:spacing w:before="120" w:line="240" w:lineRule="auto"/>
        <w:ind w:left="709"/>
        <w:rPr>
          <w:highlight w:val="yellow"/>
        </w:rPr>
      </w:pPr>
      <w:r w:rsidRPr="001A66F4">
        <w:rPr>
          <w:highlight w:val="yellow"/>
        </w:rPr>
        <w:t xml:space="preserve">SOBRENOME DO AUTOR do artigo, Prenome. Título: subtítulo (se houver) do artigo. </w:t>
      </w:r>
      <w:r w:rsidRPr="001A66F4">
        <w:rPr>
          <w:b/>
          <w:highlight w:val="yellow"/>
        </w:rPr>
        <w:t>Título do Periódico</w:t>
      </w:r>
      <w:r w:rsidRPr="001A66F4">
        <w:rPr>
          <w:highlight w:val="yellow"/>
        </w:rPr>
        <w:t>, local de publicação, número do ano e/ou volume, número do fascículo, página inicial e final do artigo, data.</w:t>
      </w:r>
    </w:p>
    <w:p w:rsidR="001A66F4" w:rsidRPr="001A66F4" w:rsidRDefault="001A66F4" w:rsidP="001A66F4">
      <w:pPr>
        <w:tabs>
          <w:tab w:val="left" w:pos="709"/>
        </w:tabs>
        <w:spacing w:line="240" w:lineRule="auto"/>
        <w:ind w:left="709"/>
        <w:rPr>
          <w:highlight w:val="yellow"/>
        </w:rPr>
      </w:pPr>
    </w:p>
    <w:p w:rsidR="001A66F4" w:rsidRPr="001A66F4" w:rsidRDefault="001A66F4" w:rsidP="001A66F4">
      <w:pPr>
        <w:tabs>
          <w:tab w:val="left" w:pos="709"/>
        </w:tabs>
        <w:spacing w:line="240" w:lineRule="auto"/>
        <w:ind w:left="709"/>
        <w:rPr>
          <w:i/>
          <w:highlight w:val="yellow"/>
          <w:lang w:val="en-US"/>
        </w:rPr>
      </w:pPr>
      <w:proofErr w:type="spellStart"/>
      <w:r w:rsidRPr="001A66F4">
        <w:rPr>
          <w:i/>
          <w:highlight w:val="yellow"/>
          <w:lang w:val="en-US"/>
        </w:rPr>
        <w:t>Exemplos</w:t>
      </w:r>
      <w:proofErr w:type="spellEnd"/>
      <w:r w:rsidRPr="001A66F4">
        <w:rPr>
          <w:i/>
          <w:highlight w:val="yellow"/>
          <w:lang w:val="en-US"/>
        </w:rPr>
        <w:t>:</w:t>
      </w:r>
    </w:p>
    <w:p w:rsidR="001A66F4" w:rsidRPr="001A66F4" w:rsidRDefault="001A66F4" w:rsidP="001A66F4">
      <w:pPr>
        <w:tabs>
          <w:tab w:val="left" w:pos="709"/>
        </w:tabs>
        <w:spacing w:before="120" w:line="240" w:lineRule="auto"/>
        <w:ind w:left="709"/>
        <w:rPr>
          <w:highlight w:val="yellow"/>
          <w:lang w:val="en-US"/>
        </w:rPr>
      </w:pPr>
      <w:r w:rsidRPr="001A66F4">
        <w:rPr>
          <w:highlight w:val="yellow"/>
          <w:lang w:val="en-US"/>
        </w:rPr>
        <w:t xml:space="preserve">YONGSOON P.; SEUNG-KI S. </w:t>
      </w:r>
      <w:hyperlink r:id="rId31" w:history="1">
        <w:r w:rsidRPr="001A66F4">
          <w:rPr>
            <w:highlight w:val="yellow"/>
            <w:lang w:val="en-US"/>
          </w:rPr>
          <w:t>A novel method utilizing trapezoidal voltage to compensate for inverter nonlinearity</w:t>
        </w:r>
      </w:hyperlink>
      <w:r w:rsidRPr="001A66F4">
        <w:rPr>
          <w:highlight w:val="yellow"/>
          <w:lang w:val="en-US"/>
        </w:rPr>
        <w:t xml:space="preserve">. </w:t>
      </w:r>
      <w:r w:rsidRPr="001A66F4">
        <w:rPr>
          <w:b/>
          <w:highlight w:val="yellow"/>
          <w:lang w:val="en-US"/>
        </w:rPr>
        <w:t>IEEE Transactions on Power Electronics</w:t>
      </w:r>
      <w:r w:rsidRPr="001A66F4">
        <w:rPr>
          <w:highlight w:val="yellow"/>
          <w:lang w:val="en-US"/>
        </w:rPr>
        <w:t xml:space="preserve">, </w:t>
      </w:r>
      <w:r w:rsidRPr="001A66F4">
        <w:rPr>
          <w:highlight w:val="yellow"/>
          <w:lang w:val="en-US"/>
        </w:rPr>
        <w:br/>
        <w:t xml:space="preserve">v. 27, n. 12, p. 4837-4846, </w:t>
      </w:r>
      <w:proofErr w:type="spellStart"/>
      <w:r w:rsidRPr="001A66F4">
        <w:rPr>
          <w:highlight w:val="yellow"/>
          <w:lang w:val="en-US"/>
        </w:rPr>
        <w:t>dez</w:t>
      </w:r>
      <w:proofErr w:type="spellEnd"/>
      <w:r w:rsidRPr="001A66F4">
        <w:rPr>
          <w:highlight w:val="yellow"/>
          <w:lang w:val="en-US"/>
        </w:rPr>
        <w:t>. 2012.</w:t>
      </w:r>
    </w:p>
    <w:p w:rsidR="001A66F4" w:rsidRPr="001A66F4" w:rsidRDefault="001A66F4" w:rsidP="001A66F4">
      <w:pPr>
        <w:tabs>
          <w:tab w:val="left" w:pos="709"/>
        </w:tabs>
        <w:spacing w:line="240" w:lineRule="auto"/>
        <w:ind w:left="709"/>
        <w:rPr>
          <w:highlight w:val="yellow"/>
          <w:lang w:val="en-US"/>
        </w:rPr>
      </w:pPr>
    </w:p>
    <w:p w:rsidR="001A66F4" w:rsidRDefault="001A66F4" w:rsidP="001A66F4">
      <w:pPr>
        <w:tabs>
          <w:tab w:val="left" w:pos="709"/>
        </w:tabs>
        <w:spacing w:line="240" w:lineRule="auto"/>
        <w:ind w:left="709"/>
        <w:jc w:val="left"/>
      </w:pPr>
      <w:r w:rsidRPr="001A66F4">
        <w:rPr>
          <w:highlight w:val="yellow"/>
        </w:rPr>
        <w:t xml:space="preserve">BONINI NETO, A.; ALVES, D. A. Técnicas de parametrização global para o fluxo de carga continuado. </w:t>
      </w:r>
      <w:r w:rsidRPr="001A66F4">
        <w:rPr>
          <w:b/>
          <w:highlight w:val="yellow"/>
        </w:rPr>
        <w:t>Controle &amp; Automação</w:t>
      </w:r>
      <w:r w:rsidRPr="001A66F4">
        <w:rPr>
          <w:highlight w:val="yellow"/>
        </w:rPr>
        <w:t>, v. 21, n. 4, p. 323-337, jul./ago. 2010.</w:t>
      </w:r>
    </w:p>
    <w:p w:rsidR="001A66F4" w:rsidRDefault="001A66F4" w:rsidP="006B59CD"/>
    <w:p w:rsidR="00D0376B" w:rsidRDefault="00D0376B">
      <w:pPr>
        <w:spacing w:line="240" w:lineRule="auto"/>
        <w:jc w:val="left"/>
      </w:pPr>
    </w:p>
    <w:p w:rsidR="0097366D" w:rsidRPr="001A66F4" w:rsidRDefault="0048317F" w:rsidP="0097366D">
      <w:pPr>
        <w:pStyle w:val="PargrafodaLista"/>
        <w:numPr>
          <w:ilvl w:val="0"/>
          <w:numId w:val="22"/>
        </w:numPr>
        <w:spacing w:line="240" w:lineRule="auto"/>
        <w:rPr>
          <w:highlight w:val="yellow"/>
        </w:rPr>
      </w:pPr>
      <w:r w:rsidRPr="001A66F4">
        <w:rPr>
          <w:highlight w:val="yellow"/>
        </w:rPr>
        <w:t>Artigos em jornais impressos</w:t>
      </w:r>
      <w:r w:rsidR="0097366D" w:rsidRPr="001A66F4">
        <w:rPr>
          <w:highlight w:val="yellow"/>
        </w:rPr>
        <w:t>:</w:t>
      </w:r>
    </w:p>
    <w:p w:rsidR="001A66F4" w:rsidRPr="001A66F4" w:rsidRDefault="001A66F4" w:rsidP="001A66F4">
      <w:pPr>
        <w:tabs>
          <w:tab w:val="left" w:pos="709"/>
        </w:tabs>
        <w:spacing w:before="120" w:line="240" w:lineRule="auto"/>
        <w:ind w:left="720"/>
        <w:rPr>
          <w:highlight w:val="yellow"/>
        </w:rPr>
      </w:pPr>
      <w:r w:rsidRPr="001A66F4">
        <w:rPr>
          <w:highlight w:val="yellow"/>
        </w:rPr>
        <w:t xml:space="preserve">SOBRENOME DO AUTOR do artigo, Prenome. Título: subtítulo (se houver) do artigo. </w:t>
      </w:r>
      <w:r w:rsidRPr="001A66F4">
        <w:rPr>
          <w:b/>
          <w:bCs/>
          <w:highlight w:val="yellow"/>
        </w:rPr>
        <w:t>Título do Jornal</w:t>
      </w:r>
      <w:r w:rsidRPr="001A66F4">
        <w:rPr>
          <w:highlight w:val="yellow"/>
        </w:rPr>
        <w:t xml:space="preserve">, local de publicação, numeração do ano e/ou volume, número (se houver), data de publicação. Seção, caderno ou parte do jornal, a paginação correspondente. </w:t>
      </w:r>
      <w:r w:rsidRPr="001A66F4">
        <w:rPr>
          <w:highlight w:val="yellow"/>
        </w:rPr>
        <w:br/>
        <w:t xml:space="preserve">(Quando não houver seção, caderno ou parte, a paginação do artigo ou matéria precede a data.) </w:t>
      </w:r>
    </w:p>
    <w:p w:rsidR="001A66F4" w:rsidRPr="001A66F4" w:rsidRDefault="001A66F4" w:rsidP="001A66F4">
      <w:pPr>
        <w:tabs>
          <w:tab w:val="left" w:pos="709"/>
        </w:tabs>
        <w:spacing w:line="240" w:lineRule="auto"/>
        <w:ind w:left="357"/>
        <w:rPr>
          <w:highlight w:val="yellow"/>
        </w:rPr>
      </w:pPr>
    </w:p>
    <w:p w:rsidR="001A66F4" w:rsidRPr="001A66F4" w:rsidRDefault="001A66F4" w:rsidP="001A66F4">
      <w:pPr>
        <w:tabs>
          <w:tab w:val="left" w:pos="709"/>
        </w:tabs>
        <w:spacing w:line="240" w:lineRule="auto"/>
        <w:ind w:left="709"/>
        <w:rPr>
          <w:i/>
          <w:highlight w:val="yellow"/>
        </w:rPr>
      </w:pPr>
      <w:r w:rsidRPr="001A66F4">
        <w:rPr>
          <w:i/>
          <w:highlight w:val="yellow"/>
        </w:rPr>
        <w:t>Exemplo:</w:t>
      </w:r>
    </w:p>
    <w:p w:rsidR="001A66F4" w:rsidRPr="004F63F4" w:rsidRDefault="001A66F4" w:rsidP="001A66F4">
      <w:pPr>
        <w:tabs>
          <w:tab w:val="left" w:pos="709"/>
        </w:tabs>
        <w:spacing w:before="120" w:line="240" w:lineRule="auto"/>
        <w:ind w:left="709"/>
        <w:jc w:val="left"/>
      </w:pPr>
      <w:r w:rsidRPr="001A66F4">
        <w:rPr>
          <w:highlight w:val="yellow"/>
        </w:rPr>
        <w:t xml:space="preserve">OTTA, Lu Aiko. Parcela do tesouro nos empréstimos do BNDES cresce 566 % em oito anos. </w:t>
      </w:r>
      <w:r w:rsidRPr="001A66F4">
        <w:rPr>
          <w:b/>
          <w:bCs/>
          <w:highlight w:val="yellow"/>
        </w:rPr>
        <w:t>O Estado de S. Paulo</w:t>
      </w:r>
      <w:r w:rsidRPr="001A66F4">
        <w:rPr>
          <w:highlight w:val="yellow"/>
        </w:rPr>
        <w:t>, São Paulo, ano 131, n. 42656, 1 ago. 2010. Economia &amp; Negócios, p. B1.</w:t>
      </w:r>
    </w:p>
    <w:p w:rsidR="001A66F4" w:rsidRDefault="001A66F4" w:rsidP="0048317F">
      <w:pPr>
        <w:tabs>
          <w:tab w:val="left" w:pos="709"/>
        </w:tabs>
        <w:spacing w:before="120" w:line="240" w:lineRule="auto"/>
        <w:ind w:left="709"/>
        <w:jc w:val="left"/>
      </w:pPr>
    </w:p>
    <w:p w:rsidR="00272A57" w:rsidRDefault="001A66F4" w:rsidP="001A66F4">
      <w:pPr>
        <w:pStyle w:val="Ttulo3"/>
      </w:pPr>
      <w:bookmarkStart w:id="90" w:name="_Toc9287762"/>
      <w:bookmarkStart w:id="91" w:name="_Toc25869590"/>
      <w:r w:rsidRPr="00507172">
        <w:t xml:space="preserve">Parte de evento em monografia - </w:t>
      </w:r>
      <w:r>
        <w:t>Trabalho apresentado em evento (congressos, seminários, etc.)</w:t>
      </w:r>
      <w:bookmarkEnd w:id="90"/>
      <w:bookmarkEnd w:id="91"/>
    </w:p>
    <w:p w:rsidR="001A66F4" w:rsidRDefault="001A66F4" w:rsidP="001A66F4">
      <w:r>
        <w:t xml:space="preserve">Seguindo o padrão apresentado em </w:t>
      </w:r>
      <w:r w:rsidRPr="001A66F4">
        <w:rPr>
          <w:highlight w:val="yellow"/>
        </w:rPr>
        <w:t>ABNT (2018),</w:t>
      </w:r>
      <w:r>
        <w:t xml:space="preserve"> tem-se:</w:t>
      </w:r>
    </w:p>
    <w:p w:rsidR="001A66F4" w:rsidRDefault="001A66F4" w:rsidP="001A66F4">
      <w:pPr>
        <w:tabs>
          <w:tab w:val="left" w:pos="709"/>
        </w:tabs>
        <w:spacing w:before="120" w:line="240" w:lineRule="auto"/>
        <w:ind w:left="709"/>
      </w:pPr>
      <w:r w:rsidRPr="00507172">
        <w:t>SOBRENOME DO AUTOR do artigo, Prenome. Título: subtítulo (se houver) do</w:t>
      </w:r>
      <w:r>
        <w:t xml:space="preserve"> </w:t>
      </w:r>
      <w:r w:rsidRPr="00507172">
        <w:t xml:space="preserve">artigo. In: NOME DO EVENTO, numeração do evento (se houver), ano e local (cidade) de realização do evento. </w:t>
      </w:r>
      <w:r w:rsidRPr="00507172">
        <w:rPr>
          <w:b/>
        </w:rPr>
        <w:t xml:space="preserve">Título do documento (Anais, Resumos, </w:t>
      </w:r>
      <w:proofErr w:type="gramStart"/>
      <w:r w:rsidRPr="00507172">
        <w:rPr>
          <w:b/>
        </w:rPr>
        <w:t>Atas,...</w:t>
      </w:r>
      <w:proofErr w:type="gramEnd"/>
      <w:r w:rsidRPr="00507172">
        <w:rPr>
          <w:b/>
        </w:rPr>
        <w:t>)</w:t>
      </w:r>
      <w:r w:rsidRPr="00507172">
        <w:t>. Local: Editora, data (ano) de publicação. Páginas inicial e final da parte referenciada.</w:t>
      </w:r>
    </w:p>
    <w:p w:rsidR="001A66F4" w:rsidRPr="00320733" w:rsidRDefault="001A66F4" w:rsidP="001A66F4">
      <w:pPr>
        <w:ind w:left="360"/>
        <w:rPr>
          <w:i/>
        </w:rPr>
      </w:pPr>
      <w:r w:rsidRPr="00320733">
        <w:rPr>
          <w:i/>
        </w:rPr>
        <w:lastRenderedPageBreak/>
        <w:t>Exemplos:</w:t>
      </w:r>
    </w:p>
    <w:p w:rsidR="001A66F4" w:rsidRDefault="001A66F4" w:rsidP="001A66F4">
      <w:pPr>
        <w:pStyle w:val="PargrafodaLista"/>
        <w:numPr>
          <w:ilvl w:val="0"/>
          <w:numId w:val="23"/>
        </w:numPr>
      </w:pPr>
      <w:r>
        <w:t>Trabalhos impressos:</w:t>
      </w:r>
    </w:p>
    <w:p w:rsidR="001A66F4" w:rsidRDefault="001A66F4" w:rsidP="001A66F4">
      <w:pPr>
        <w:tabs>
          <w:tab w:val="left" w:pos="709"/>
        </w:tabs>
        <w:spacing w:before="120" w:line="240" w:lineRule="auto"/>
        <w:ind w:left="709"/>
        <w:jc w:val="left"/>
      </w:pPr>
      <w:r w:rsidRPr="00BC372C">
        <w:rPr>
          <w:lang w:val="en-US"/>
        </w:rPr>
        <w:t>MUMMAD</w:t>
      </w:r>
      <w:r>
        <w:rPr>
          <w:lang w:val="en-US"/>
        </w:rPr>
        <w:t>I, V. C.</w:t>
      </w:r>
      <w:r w:rsidRPr="00BC372C">
        <w:rPr>
          <w:lang w:val="en-US"/>
        </w:rPr>
        <w:t xml:space="preserve"> </w:t>
      </w:r>
      <w:r>
        <w:rPr>
          <w:lang w:val="en-US"/>
        </w:rPr>
        <w:t xml:space="preserve">Analysis of PV Buck converter supplied DC motors. </w:t>
      </w:r>
      <w:r w:rsidRPr="00507172">
        <w:rPr>
          <w:i/>
        </w:rPr>
        <w:t>In</w:t>
      </w:r>
      <w:r w:rsidRPr="00BC372C">
        <w:t>:</w:t>
      </w:r>
      <w:r>
        <w:t xml:space="preserve"> </w:t>
      </w:r>
      <w:r w:rsidRPr="00BC372C">
        <w:t>CONGRESSO BRASILEIRO DE ELETRÔNICA DE POTÊNCIA, 5</w:t>
      </w:r>
      <w:r>
        <w:t>.</w:t>
      </w:r>
      <w:r w:rsidRPr="00BC372C">
        <w:t>, 1999,</w:t>
      </w:r>
      <w:r>
        <w:t xml:space="preserve"> </w:t>
      </w:r>
      <w:r w:rsidRPr="00BC372C">
        <w:t xml:space="preserve">Foz do </w:t>
      </w:r>
      <w:proofErr w:type="spellStart"/>
      <w:r w:rsidRPr="00BC372C">
        <w:t>Iguaç</w:t>
      </w:r>
      <w:r>
        <w:t>ú</w:t>
      </w:r>
      <w:proofErr w:type="spellEnd"/>
      <w:r>
        <w:t xml:space="preserve">. </w:t>
      </w:r>
      <w:r>
        <w:rPr>
          <w:b/>
        </w:rPr>
        <w:t>Anais [...]</w:t>
      </w:r>
      <w:r w:rsidRPr="00BC372C">
        <w:t>.</w:t>
      </w:r>
      <w:r>
        <w:t xml:space="preserve"> Foz do </w:t>
      </w:r>
      <w:proofErr w:type="spellStart"/>
      <w:r>
        <w:t>Iguaçú</w:t>
      </w:r>
      <w:proofErr w:type="spellEnd"/>
      <w:r>
        <w:t>: Imprensa Universitária da UFPR, 1999. v. 1, p. 356-360.</w:t>
      </w:r>
    </w:p>
    <w:p w:rsidR="001A66F4" w:rsidRPr="00BC372C" w:rsidRDefault="001A66F4" w:rsidP="001A66F4">
      <w:pPr>
        <w:tabs>
          <w:tab w:val="left" w:pos="709"/>
        </w:tabs>
        <w:spacing w:before="120" w:line="240" w:lineRule="auto"/>
        <w:ind w:left="709"/>
      </w:pPr>
    </w:p>
    <w:p w:rsidR="001A66F4" w:rsidRDefault="001A66F4" w:rsidP="001A66F4">
      <w:pPr>
        <w:pStyle w:val="PargrafodaLista"/>
        <w:numPr>
          <w:ilvl w:val="0"/>
          <w:numId w:val="23"/>
        </w:numPr>
      </w:pPr>
      <w:r>
        <w:t>Trabalhos</w:t>
      </w:r>
      <w:r w:rsidRPr="00320733">
        <w:t xml:space="preserve"> </w:t>
      </w:r>
      <w:r>
        <w:t>em meios eletrônicos:</w:t>
      </w:r>
    </w:p>
    <w:p w:rsidR="001A66F4" w:rsidRDefault="001A66F4" w:rsidP="001A66F4">
      <w:pPr>
        <w:tabs>
          <w:tab w:val="left" w:pos="709"/>
        </w:tabs>
        <w:spacing w:before="120" w:line="240" w:lineRule="auto"/>
        <w:ind w:left="709"/>
        <w:jc w:val="left"/>
      </w:pPr>
      <w:r>
        <w:t xml:space="preserve">ANDRADE JÚNIOR, M. N.; COSSI, A. M. </w:t>
      </w:r>
      <w:r w:rsidRPr="00526427">
        <w:t>Planejamento Integrado de Redes de Distribuição de Energia Elétrica</w:t>
      </w:r>
      <w:r>
        <w:t xml:space="preserve">. </w:t>
      </w:r>
      <w:r w:rsidRPr="00507172">
        <w:rPr>
          <w:i/>
        </w:rPr>
        <w:t>In</w:t>
      </w:r>
      <w:r>
        <w:t xml:space="preserve">: SIMPÓSIO BRASILEIRO DE SISTEMAS ELÉTRICOS, 4., 2012, Goiânia. </w:t>
      </w:r>
      <w:r>
        <w:rPr>
          <w:b/>
        </w:rPr>
        <w:t>Anais [...]</w:t>
      </w:r>
      <w:r>
        <w:t>. Goiânia: 2012. 1 CD-ROM.</w:t>
      </w:r>
    </w:p>
    <w:p w:rsidR="001A66F4" w:rsidRDefault="001A66F4" w:rsidP="001A66F4"/>
    <w:p w:rsidR="001A66F4" w:rsidRDefault="001A66F4" w:rsidP="001A66F4">
      <w:pPr>
        <w:pStyle w:val="Ttulo3"/>
        <w:spacing w:after="120"/>
        <w:ind w:left="720" w:hanging="720"/>
      </w:pPr>
      <w:bookmarkStart w:id="92" w:name="_Toc9287763"/>
      <w:bookmarkStart w:id="93" w:name="_Toc25869591"/>
      <w:r>
        <w:t xml:space="preserve">Documentos e publicações </w:t>
      </w:r>
      <w:r w:rsidRPr="00005254">
        <w:rPr>
          <w:i/>
        </w:rPr>
        <w:t>online</w:t>
      </w:r>
      <w:bookmarkEnd w:id="92"/>
      <w:bookmarkEnd w:id="93"/>
    </w:p>
    <w:p w:rsidR="001A66F4" w:rsidRDefault="001A66F4" w:rsidP="001A66F4">
      <w:r>
        <w:t>Além dos elementos essenciais apresentados anteriormente para cada caso, é indispensável a apresentação do endereço eletrônico do documento acessado seguido da data de acesso:</w:t>
      </w:r>
    </w:p>
    <w:p w:rsidR="001A66F4" w:rsidRDefault="001A66F4" w:rsidP="001A66F4">
      <w:pPr>
        <w:pStyle w:val="PargrafodaLista"/>
        <w:numPr>
          <w:ilvl w:val="0"/>
          <w:numId w:val="24"/>
        </w:numPr>
      </w:pPr>
      <w:r>
        <w:t>O endereço eletrônico deve aparecer precedido da expressão “Disponível em:”;</w:t>
      </w:r>
    </w:p>
    <w:p w:rsidR="001A66F4" w:rsidRPr="007E6718" w:rsidRDefault="001A66F4" w:rsidP="001A66F4">
      <w:pPr>
        <w:pStyle w:val="PargrafodaLista"/>
        <w:numPr>
          <w:ilvl w:val="0"/>
          <w:numId w:val="24"/>
        </w:numPr>
      </w:pPr>
      <w:r>
        <w:t>A data de acesso ao documento deve ser precedida da expressão “Acesso em:” (ABNT, 2018; UFES, 2015b).</w:t>
      </w:r>
    </w:p>
    <w:p w:rsidR="001A66F4" w:rsidRDefault="001A66F4" w:rsidP="001A66F4">
      <w:pPr>
        <w:spacing w:line="240" w:lineRule="auto"/>
        <w:jc w:val="left"/>
        <w:rPr>
          <w:i/>
        </w:rPr>
      </w:pPr>
    </w:p>
    <w:p w:rsidR="001A66F4" w:rsidRDefault="001A66F4" w:rsidP="001A66F4">
      <w:pPr>
        <w:rPr>
          <w:i/>
        </w:rPr>
      </w:pPr>
      <w:r w:rsidRPr="00956A0F">
        <w:rPr>
          <w:i/>
        </w:rPr>
        <w:t>Exemplos:</w:t>
      </w:r>
    </w:p>
    <w:p w:rsidR="001A66F4" w:rsidRDefault="001A66F4" w:rsidP="001A66F4">
      <w:pPr>
        <w:pStyle w:val="PargrafodaLista"/>
        <w:numPr>
          <w:ilvl w:val="0"/>
          <w:numId w:val="26"/>
        </w:numPr>
        <w:spacing w:line="240" w:lineRule="auto"/>
      </w:pPr>
      <w:r>
        <w:t>Trabalhos acadêmicos:</w:t>
      </w:r>
    </w:p>
    <w:p w:rsidR="001A66F4" w:rsidRDefault="001A66F4" w:rsidP="001A66F4">
      <w:pPr>
        <w:spacing w:line="240" w:lineRule="auto"/>
        <w:jc w:val="left"/>
      </w:pPr>
    </w:p>
    <w:p w:rsidR="001A66F4" w:rsidRDefault="001A66F4" w:rsidP="001A66F4">
      <w:pPr>
        <w:spacing w:line="240" w:lineRule="auto"/>
        <w:ind w:left="709"/>
        <w:jc w:val="left"/>
      </w:pPr>
      <w:r w:rsidRPr="00507172">
        <w:t xml:space="preserve">FILHO, A. S. </w:t>
      </w:r>
      <w:r w:rsidRPr="00507172">
        <w:rPr>
          <w:b/>
          <w:bCs/>
        </w:rPr>
        <w:t xml:space="preserve">Análise regulatória das condições de interconexão da geração distribuída: </w:t>
      </w:r>
      <w:r w:rsidRPr="00507172">
        <w:t>requisitos para os procedimentos de distribuição. 2005. Dissertação (Mestrado em Ciências em Engenharia da Energia) – Programa de Pós-Graduação em Engenharia da Energia, Universidade Federal de Itajubá, Itajubá,</w:t>
      </w:r>
      <w:r>
        <w:t xml:space="preserve"> </w:t>
      </w:r>
      <w:r w:rsidRPr="00507172">
        <w:t>2005. Disponível em: http://adm-net-a.unifei.edu.br/phl/pdf/0029398.pdf. Acesso em: 24 jun. 2012</w:t>
      </w:r>
      <w:r>
        <w:t xml:space="preserve">. </w:t>
      </w:r>
    </w:p>
    <w:p w:rsidR="001A66F4" w:rsidRDefault="001A66F4" w:rsidP="001A66F4">
      <w:pPr>
        <w:pStyle w:val="Default"/>
        <w:rPr>
          <w:sz w:val="20"/>
          <w:szCs w:val="20"/>
        </w:rPr>
      </w:pPr>
    </w:p>
    <w:p w:rsidR="001A66F4" w:rsidRDefault="001A66F4" w:rsidP="001A66F4">
      <w:pPr>
        <w:pStyle w:val="PargrafodaLista"/>
        <w:numPr>
          <w:ilvl w:val="0"/>
          <w:numId w:val="26"/>
        </w:numPr>
        <w:spacing w:line="240" w:lineRule="auto"/>
      </w:pPr>
      <w:r>
        <w:t>Outros documentos e páginas:</w:t>
      </w:r>
    </w:p>
    <w:p w:rsidR="001A66F4" w:rsidRDefault="001A66F4" w:rsidP="001A66F4">
      <w:pPr>
        <w:spacing w:line="240" w:lineRule="auto"/>
        <w:ind w:left="360"/>
        <w:jc w:val="left"/>
      </w:pPr>
    </w:p>
    <w:p w:rsidR="001A66F4" w:rsidRPr="00D828C4" w:rsidRDefault="001A66F4" w:rsidP="001A66F4">
      <w:pPr>
        <w:spacing w:line="240" w:lineRule="auto"/>
        <w:ind w:left="709"/>
        <w:jc w:val="left"/>
      </w:pPr>
      <w:r w:rsidRPr="00D828C4">
        <w:t>ORGANIZAÇÃO DAS NAÇÕES UNIDAS PARA A EDUCAÇÃO, A CIÊNCIA E CULTURA.</w:t>
      </w:r>
      <w:r>
        <w:t xml:space="preserve"> </w:t>
      </w:r>
      <w:r w:rsidRPr="00D828C4">
        <w:t>2012 Ano internacional da energia sustentável para todos. Disponível em:</w:t>
      </w:r>
    </w:p>
    <w:p w:rsidR="001A66F4" w:rsidRDefault="001A66F4" w:rsidP="001A66F4">
      <w:pPr>
        <w:spacing w:line="240" w:lineRule="auto"/>
        <w:ind w:left="709"/>
        <w:jc w:val="left"/>
      </w:pPr>
      <w:r w:rsidRPr="00D828C4">
        <w:t>http://www.peaunesco-</w:t>
      </w:r>
      <w:r>
        <w:t>s</w:t>
      </w:r>
      <w:r w:rsidRPr="00D828C4">
        <w:t>p.com.br/ano_inter/ano_energia/ano_internacional_</w:t>
      </w:r>
      <w:r>
        <w:t xml:space="preserve"> </w:t>
      </w:r>
      <w:proofErr w:type="spellStart"/>
      <w:r w:rsidRPr="00D828C4">
        <w:t>da_energia</w:t>
      </w:r>
      <w:proofErr w:type="spellEnd"/>
      <w:r>
        <w:t xml:space="preserve"> </w:t>
      </w:r>
      <w:r w:rsidRPr="00D828C4">
        <w:t>_sustentavel_para_todos_rio_mais_20.pdf. Acesso em: 25 jun. 2012</w:t>
      </w:r>
      <w:r>
        <w:t xml:space="preserve">. </w:t>
      </w:r>
    </w:p>
    <w:p w:rsidR="001A66F4" w:rsidRDefault="001A66F4" w:rsidP="001A66F4">
      <w:pPr>
        <w:spacing w:line="240" w:lineRule="auto"/>
        <w:ind w:left="709"/>
        <w:jc w:val="left"/>
      </w:pPr>
    </w:p>
    <w:p w:rsidR="001A66F4" w:rsidRDefault="001A66F4" w:rsidP="001A66F4">
      <w:pPr>
        <w:spacing w:line="240" w:lineRule="auto"/>
        <w:ind w:left="709"/>
        <w:jc w:val="left"/>
      </w:pPr>
      <w:r>
        <w:t xml:space="preserve">EMPRESA DE PESQUISA ENERGÉTICA. </w:t>
      </w:r>
      <w:r>
        <w:rPr>
          <w:b/>
          <w:bCs/>
        </w:rPr>
        <w:t>Plano nacional de energia 2030.</w:t>
      </w:r>
      <w:r>
        <w:t xml:space="preserve"> </w:t>
      </w:r>
      <w:r w:rsidRPr="00D828C4">
        <w:t>Disponível em: http:// www.epe.gov.br/PNE/20080111_1.pdf</w:t>
      </w:r>
      <w:r>
        <w:t xml:space="preserve">. Acesso em: 25 jun. 2012. </w:t>
      </w:r>
    </w:p>
    <w:p w:rsidR="001A66F4" w:rsidRDefault="001A66F4" w:rsidP="00320733">
      <w:pPr>
        <w:tabs>
          <w:tab w:val="left" w:pos="709"/>
        </w:tabs>
        <w:spacing w:before="120" w:line="240" w:lineRule="auto"/>
        <w:ind w:left="709"/>
      </w:pPr>
    </w:p>
    <w:p w:rsidR="002F3F3F" w:rsidRDefault="002F3F3F" w:rsidP="002F3F3F">
      <w:pPr>
        <w:ind w:left="706"/>
        <w:jc w:val="left"/>
      </w:pPr>
    </w:p>
    <w:p w:rsidR="00E97582" w:rsidRDefault="00E97582" w:rsidP="00E97582">
      <w:pPr>
        <w:pStyle w:val="Ttulo2"/>
      </w:pPr>
      <w:bookmarkStart w:id="94" w:name="_Toc335309225"/>
      <w:bookmarkStart w:id="95" w:name="_Toc25869592"/>
      <w:r>
        <w:lastRenderedPageBreak/>
        <w:t>Conclusões</w:t>
      </w:r>
      <w:bookmarkEnd w:id="94"/>
      <w:bookmarkEnd w:id="95"/>
    </w:p>
    <w:p w:rsidR="00956A0F" w:rsidRDefault="00E97582" w:rsidP="00005254">
      <w:pPr>
        <w:pStyle w:val="Corpodetexto"/>
      </w:pPr>
      <w:r>
        <w:t>Neste capítulo fo</w:t>
      </w:r>
      <w:r w:rsidR="00956A0F">
        <w:t xml:space="preserve">ram mostradas algumas regras de apresentação para citação das obras consultadas na elaboração de um trabalho. Outros casos e exemplos podem ser consultados na </w:t>
      </w:r>
      <w:r w:rsidR="001A66F4">
        <w:t xml:space="preserve">ABNT </w:t>
      </w:r>
      <w:r w:rsidR="00956A0F">
        <w:t xml:space="preserve">NBR 10520:2002. Também foram mostradas algumas regras de apresentação da Lista de Referências Bibliográficas do trabalho, neste caso deve-se consultar a </w:t>
      </w:r>
      <w:r w:rsidR="001A66F4" w:rsidRPr="001A66F4">
        <w:rPr>
          <w:highlight w:val="yellow"/>
        </w:rPr>
        <w:t xml:space="preserve">ABNT </w:t>
      </w:r>
      <w:r w:rsidR="00956A0F" w:rsidRPr="001A66F4">
        <w:rPr>
          <w:highlight w:val="yellow"/>
        </w:rPr>
        <w:t>NBR 6023:20</w:t>
      </w:r>
      <w:r w:rsidR="001A66F4" w:rsidRPr="001A66F4">
        <w:rPr>
          <w:highlight w:val="yellow"/>
        </w:rPr>
        <w:t>18</w:t>
      </w:r>
      <w:r w:rsidR="00956A0F">
        <w:t xml:space="preserve"> para outras informações.</w:t>
      </w:r>
      <w:r w:rsidR="00956A0F">
        <w:br w:type="page"/>
      </w:r>
    </w:p>
    <w:p w:rsidR="00713B9E" w:rsidRDefault="001348B6" w:rsidP="0076010F">
      <w:pPr>
        <w:pStyle w:val="Ttulo1"/>
      </w:pPr>
      <w:bookmarkStart w:id="96" w:name="_Toc335309226"/>
      <w:bookmarkStart w:id="97" w:name="_Toc523891319"/>
      <w:bookmarkStart w:id="98" w:name="_Toc523964461"/>
      <w:bookmarkEnd w:id="78"/>
      <w:r>
        <w:lastRenderedPageBreak/>
        <w:t xml:space="preserve"> </w:t>
      </w:r>
      <w:bookmarkStart w:id="99" w:name="_Toc25869593"/>
      <w:r>
        <w:t>VERSão final do trabalho</w:t>
      </w:r>
      <w:bookmarkEnd w:id="96"/>
      <w:bookmarkEnd w:id="99"/>
    </w:p>
    <w:p w:rsidR="000047E8" w:rsidRDefault="000047E8">
      <w:r>
        <w:t xml:space="preserve">De acordo com a </w:t>
      </w:r>
      <w:r w:rsidRPr="002F3F3F">
        <w:rPr>
          <w:highlight w:val="yellow"/>
        </w:rPr>
        <w:t>Resolução</w:t>
      </w:r>
      <w:r w:rsidR="0027569B" w:rsidRPr="002F3F3F">
        <w:rPr>
          <w:highlight w:val="yellow"/>
        </w:rPr>
        <w:t xml:space="preserve"> n</w:t>
      </w:r>
      <w:r w:rsidR="0027569B" w:rsidRPr="002F3F3F">
        <w:rPr>
          <w:highlight w:val="yellow"/>
          <w:vertAlign w:val="superscript"/>
        </w:rPr>
        <w:t>o</w:t>
      </w:r>
      <w:r>
        <w:t xml:space="preserve"> 01/9</w:t>
      </w:r>
      <w:r w:rsidR="00AA078B">
        <w:t>7</w:t>
      </w:r>
      <w:r>
        <w:t xml:space="preserve"> do Departamento de Engenharia Elétrica</w:t>
      </w:r>
      <w:r w:rsidR="00FC7BD5">
        <w:t xml:space="preserve"> da UFES</w:t>
      </w:r>
      <w:r>
        <w:t>, a qual defi</w:t>
      </w:r>
      <w:r w:rsidR="00005254">
        <w:t xml:space="preserve">ne as normas para a disciplina </w:t>
      </w:r>
      <w:r>
        <w:t>Projeto de Graduação</w:t>
      </w:r>
      <w:r w:rsidR="00FC7BD5">
        <w:t xml:space="preserve"> do Curso de Engenharia Elétrica</w:t>
      </w:r>
      <w:r>
        <w:t xml:space="preserve">, </w:t>
      </w:r>
      <w:r w:rsidR="00FC7BD5">
        <w:t xml:space="preserve">é </w:t>
      </w:r>
      <w:r>
        <w:t>atribuiç</w:t>
      </w:r>
      <w:r w:rsidR="00FC7BD5">
        <w:t>ão</w:t>
      </w:r>
      <w:r>
        <w:t xml:space="preserve"> do aluno:</w:t>
      </w:r>
    </w:p>
    <w:p w:rsidR="00AA078B" w:rsidRDefault="000047E8" w:rsidP="00D666BB">
      <w:pPr>
        <w:pStyle w:val="Citao"/>
      </w:pPr>
      <w:r w:rsidRPr="006F0BAB">
        <w:t xml:space="preserve">Entregar à Coordenação de Projeto de Graduação uma cópia eletrônica da versão final do projeto em formato </w:t>
      </w:r>
      <w:proofErr w:type="spellStart"/>
      <w:r w:rsidRPr="006F0BAB">
        <w:t>PostScript</w:t>
      </w:r>
      <w:proofErr w:type="spellEnd"/>
      <w:r w:rsidRPr="006F0BAB">
        <w:t xml:space="preserve"> ou PDF, com todas as modificações exigidas pela Banca Examinadora </w:t>
      </w:r>
      <w:r>
        <w:t>[...]</w:t>
      </w:r>
      <w:r w:rsidR="00AA078B">
        <w:t xml:space="preserve"> </w:t>
      </w:r>
      <w:r w:rsidR="00AA078B" w:rsidRPr="00257934">
        <w:t xml:space="preserve">juntamente com </w:t>
      </w:r>
      <w:r w:rsidR="00FC7BD5">
        <w:t xml:space="preserve">[...] </w:t>
      </w:r>
      <w:r w:rsidR="00AA078B" w:rsidRPr="00257934">
        <w:t>a declaração contida no Anexo III des</w:t>
      </w:r>
      <w:r w:rsidR="00AA078B">
        <w:t>s</w:t>
      </w:r>
      <w:r w:rsidR="00AA078B" w:rsidRPr="00257934">
        <w:t>a resolução, devidamente assinada pelo orientador do projeto.</w:t>
      </w:r>
      <w:r w:rsidR="00AA078B">
        <w:t xml:space="preserve"> (DEL, 1997).</w:t>
      </w:r>
    </w:p>
    <w:p w:rsidR="00FC7BD5" w:rsidRDefault="00FC7BD5"/>
    <w:p w:rsidR="00913AC4" w:rsidRDefault="00913AC4">
      <w:r>
        <w:t xml:space="preserve">Portanto, após a realização das modificações sugeridas ou exigidas pela Banca Examinadora, o aluno deverá entregar a versão final do trabalho à Coordenação de Projeto de Graduação apenas em formato eletrônico, gravada em CD-ROM. Não há necessidade de entregar à Coordenação nenhuma cópia impressa da versão final do trabalho. </w:t>
      </w:r>
    </w:p>
    <w:p w:rsidR="00913AC4" w:rsidRDefault="00913AC4"/>
    <w:p w:rsidR="00913AC4" w:rsidRDefault="00913AC4" w:rsidP="006C627A">
      <w:r>
        <w:t>Além disso, também deve ser entregue à Coordenação</w:t>
      </w:r>
      <w:r w:rsidR="002F3F3F">
        <w:t xml:space="preserve">, </w:t>
      </w:r>
      <w:r w:rsidR="002F3F3F" w:rsidRPr="002F3F3F">
        <w:rPr>
          <w:highlight w:val="yellow"/>
        </w:rPr>
        <w:t>além da Ata de Defesa</w:t>
      </w:r>
      <w:r w:rsidR="002F3F3F">
        <w:t>,</w:t>
      </w:r>
      <w:r>
        <w:t xml:space="preserve"> a Declaração de conteúdo do CD assinada pelo professor orientador, atestando que todas as modificações exigidas pela Banca Examinadora foram efetivamente realizadas. Essa declaração pode ser obtida no </w:t>
      </w:r>
      <w:r w:rsidRPr="00913AC4">
        <w:rPr>
          <w:i/>
        </w:rPr>
        <w:t>Moodle</w:t>
      </w:r>
      <w:r>
        <w:t xml:space="preserve"> do Curso de Engenharia Elétrica da UFES</w:t>
      </w:r>
      <w:r w:rsidR="006C627A">
        <w:t>.</w:t>
      </w:r>
    </w:p>
    <w:p w:rsidR="00913AC4" w:rsidRDefault="00913AC4"/>
    <w:p w:rsidR="007A2801" w:rsidRDefault="007A2801" w:rsidP="007A2801">
      <w:r>
        <w:t xml:space="preserve">Segundo a </w:t>
      </w:r>
      <w:r w:rsidR="002F3F3F" w:rsidRPr="002F3F3F">
        <w:rPr>
          <w:highlight w:val="yellow"/>
        </w:rPr>
        <w:t>Resolução n</w:t>
      </w:r>
      <w:r w:rsidR="002F3F3F" w:rsidRPr="002F3F3F">
        <w:rPr>
          <w:highlight w:val="yellow"/>
          <w:vertAlign w:val="superscript"/>
        </w:rPr>
        <w:t>o</w:t>
      </w:r>
      <w:r w:rsidR="002F3F3F">
        <w:t xml:space="preserve"> </w:t>
      </w:r>
      <w:r>
        <w:t xml:space="preserve">01/97, </w:t>
      </w:r>
      <w:r w:rsidR="00913AC4">
        <w:t>“</w:t>
      </w:r>
      <w:r>
        <w:t>o</w:t>
      </w:r>
      <w:r w:rsidR="00913AC4">
        <w:t xml:space="preserve"> aluno só constará como aprovado na pauta de notas finais mediante a entrega à Coordenação de Projeto de Graduação da versão final do trabalho (em formato eletrônico) e da declaração </w:t>
      </w:r>
      <w:r>
        <w:t xml:space="preserve">[...]” (DEL, 1997). Ou seja, </w:t>
      </w:r>
      <w:r w:rsidRPr="007A2801">
        <w:rPr>
          <w:b/>
        </w:rPr>
        <w:t>a nota final do aluno só será registrada após o cumprimento dessa exigência</w:t>
      </w:r>
      <w:r>
        <w:t>.</w:t>
      </w:r>
    </w:p>
    <w:p w:rsidR="00713B9E" w:rsidRDefault="00713B9E" w:rsidP="0076010F">
      <w:pPr>
        <w:pStyle w:val="Ttulo1"/>
      </w:pPr>
      <w:r>
        <w:br w:type="page"/>
      </w:r>
      <w:bookmarkStart w:id="100" w:name="_Toc335309230"/>
      <w:bookmarkStart w:id="101" w:name="_Toc25869594"/>
      <w:r>
        <w:lastRenderedPageBreak/>
        <w:t>conclusões</w:t>
      </w:r>
      <w:bookmarkEnd w:id="100"/>
      <w:bookmarkEnd w:id="101"/>
    </w:p>
    <w:p w:rsidR="00D97EAF" w:rsidRDefault="00D97EAF">
      <w:r>
        <w:t>Neste documento foi apresentado um modelo que servirá de guia na confecção da versão final escrita dos projetos de graduação do Curso de Engenharia Elétrica da Universidade Federal do Espírito Santo.</w:t>
      </w:r>
    </w:p>
    <w:p w:rsidR="00D97EAF" w:rsidRDefault="00D97EAF"/>
    <w:p w:rsidR="00D97EAF" w:rsidRDefault="00D97EAF">
      <w:r>
        <w:t>Nele, foram abordados temas referentes ao formato e à apresentação do trabalho, tipo e forma d</w:t>
      </w:r>
      <w:r w:rsidR="00335327">
        <w:t>a</w:t>
      </w:r>
      <w:r>
        <w:t xml:space="preserve"> lingua</w:t>
      </w:r>
      <w:r w:rsidR="00335327">
        <w:t>g</w:t>
      </w:r>
      <w:r>
        <w:t xml:space="preserve">em </w:t>
      </w:r>
      <w:r w:rsidR="00335327">
        <w:t xml:space="preserve">a ser </w:t>
      </w:r>
      <w:r>
        <w:t>utilizad</w:t>
      </w:r>
      <w:r w:rsidR="00335327">
        <w:t xml:space="preserve">a, bem como aos elementos </w:t>
      </w:r>
      <w:proofErr w:type="spellStart"/>
      <w:r w:rsidR="00335327">
        <w:t>pré</w:t>
      </w:r>
      <w:proofErr w:type="spellEnd"/>
      <w:r w:rsidR="00335327">
        <w:t xml:space="preserve"> e pós-textuais obrigatórios e opcionais. </w:t>
      </w:r>
      <w:r>
        <w:t xml:space="preserve">Ao longo do trabalho, </w:t>
      </w:r>
      <w:r w:rsidR="00335327">
        <w:t xml:space="preserve">também </w:t>
      </w:r>
      <w:r>
        <w:t>foram mostradas as regras de apresentação de vários elementos, tais como: figuras, tabelas, gráficos e equações</w:t>
      </w:r>
      <w:r w:rsidR="00335327">
        <w:t xml:space="preserve">; </w:t>
      </w:r>
      <w:r>
        <w:t>baseando-se nas normas vigentes para apresentação de trabalhos acadêmicos da Associação Brasileira de Normas Técnicas (ABNT, 2011)</w:t>
      </w:r>
      <w:r w:rsidR="00335327">
        <w:t>.</w:t>
      </w:r>
    </w:p>
    <w:p w:rsidR="000047E8" w:rsidRDefault="000047E8"/>
    <w:p w:rsidR="00335327" w:rsidRDefault="00335327">
      <w:r>
        <w:t xml:space="preserve">Ao final, foram discutidas as formas de apresentação das citações de obras consultadas e da </w:t>
      </w:r>
      <w:r w:rsidR="00005254">
        <w:t>l</w:t>
      </w:r>
      <w:r>
        <w:t>ista de referências bibliográficas do trabalho. Também foi descrito o procedimento para entrega da versão final do trabalho à Coordenação de Projeto de Graduação do Curso de Engenharia Elétrica da UFES.</w:t>
      </w:r>
    </w:p>
    <w:p w:rsidR="00404420" w:rsidRDefault="00404420">
      <w:pPr>
        <w:spacing w:line="240" w:lineRule="auto"/>
        <w:jc w:val="left"/>
        <w:rPr>
          <w:b/>
          <w:caps/>
        </w:rPr>
      </w:pPr>
      <w:r>
        <w:br w:type="page"/>
      </w:r>
    </w:p>
    <w:p w:rsidR="00713B9E" w:rsidRPr="00C70B74" w:rsidRDefault="00713B9E" w:rsidP="006C627A">
      <w:pPr>
        <w:pStyle w:val="Ttulo1"/>
        <w:numPr>
          <w:ilvl w:val="0"/>
          <w:numId w:val="0"/>
        </w:numPr>
        <w:jc w:val="center"/>
      </w:pPr>
      <w:bookmarkStart w:id="102" w:name="_Toc335309231"/>
      <w:bookmarkStart w:id="103" w:name="_Toc25869595"/>
      <w:bookmarkEnd w:id="97"/>
      <w:bookmarkEnd w:id="98"/>
      <w:r w:rsidRPr="006C627A">
        <w:rPr>
          <w:highlight w:val="yellow"/>
        </w:rPr>
        <w:lastRenderedPageBreak/>
        <w:t>referências bibliográficas</w:t>
      </w:r>
      <w:bookmarkEnd w:id="102"/>
      <w:bookmarkEnd w:id="103"/>
    </w:p>
    <w:p w:rsidR="005B72CE" w:rsidRDefault="005B72CE" w:rsidP="005B72CE">
      <w:pPr>
        <w:pStyle w:val="Corpodetexto"/>
        <w:spacing w:line="240" w:lineRule="auto"/>
        <w:jc w:val="left"/>
      </w:pPr>
      <w:r w:rsidRPr="00657ED8">
        <w:t xml:space="preserve">ASSOCIAÇÃO BRASILEIRA DE NORMAS TÉCNICAS. </w:t>
      </w:r>
      <w:r w:rsidRPr="00657ED8">
        <w:rPr>
          <w:b/>
        </w:rPr>
        <w:t>NBR 6023</w:t>
      </w:r>
      <w:r w:rsidRPr="00657ED8">
        <w:t xml:space="preserve">: Informação e documentação – referências – elaboração. Rio de Janeiro, </w:t>
      </w:r>
      <w:r w:rsidRPr="005B72CE">
        <w:rPr>
          <w:highlight w:val="yellow"/>
        </w:rPr>
        <w:t>2018.</w:t>
      </w:r>
    </w:p>
    <w:p w:rsidR="005B72CE" w:rsidRDefault="005B72CE" w:rsidP="005B72CE">
      <w:pPr>
        <w:pStyle w:val="Corpodetexto"/>
        <w:spacing w:line="240" w:lineRule="auto"/>
        <w:jc w:val="left"/>
      </w:pPr>
    </w:p>
    <w:p w:rsidR="005B72CE" w:rsidRPr="00095B6B" w:rsidRDefault="005B72CE" w:rsidP="005B72CE">
      <w:pPr>
        <w:pStyle w:val="Corpodetexto"/>
        <w:spacing w:line="240" w:lineRule="auto"/>
        <w:jc w:val="left"/>
        <w:rPr>
          <w:szCs w:val="24"/>
        </w:rPr>
      </w:pPr>
      <w:r w:rsidRPr="00C10679">
        <w:rPr>
          <w:szCs w:val="24"/>
        </w:rPr>
        <w:t xml:space="preserve">_______. </w:t>
      </w:r>
      <w:r w:rsidRPr="00C10679">
        <w:rPr>
          <w:b/>
          <w:szCs w:val="24"/>
        </w:rPr>
        <w:t>NBR</w:t>
      </w:r>
      <w:r>
        <w:rPr>
          <w:b/>
          <w:szCs w:val="24"/>
        </w:rPr>
        <w:t xml:space="preserve"> 6024</w:t>
      </w:r>
      <w:r>
        <w:rPr>
          <w:szCs w:val="24"/>
        </w:rPr>
        <w:t xml:space="preserve">: Informação e documentação – numeração progressiva das seções de um documento escrito – apresentação. </w:t>
      </w:r>
      <w:r w:rsidRPr="005B72CE">
        <w:rPr>
          <w:szCs w:val="24"/>
          <w:highlight w:val="yellow"/>
        </w:rPr>
        <w:t>Rio de Janeiro: ABNT, 2012.</w:t>
      </w:r>
    </w:p>
    <w:p w:rsidR="005B72CE" w:rsidRPr="00657ED8" w:rsidRDefault="005B72CE" w:rsidP="005B72CE">
      <w:pPr>
        <w:pStyle w:val="Corpodetexto"/>
        <w:spacing w:line="240" w:lineRule="auto"/>
        <w:jc w:val="left"/>
      </w:pPr>
    </w:p>
    <w:p w:rsidR="005B72CE" w:rsidRPr="00657ED8" w:rsidRDefault="005B72CE" w:rsidP="005B72CE">
      <w:pPr>
        <w:pStyle w:val="Corpodetexto"/>
        <w:spacing w:line="240" w:lineRule="auto"/>
        <w:jc w:val="left"/>
        <w:rPr>
          <w:szCs w:val="24"/>
        </w:rPr>
      </w:pPr>
      <w:r w:rsidRPr="00657ED8">
        <w:rPr>
          <w:szCs w:val="24"/>
        </w:rPr>
        <w:t xml:space="preserve">_______. </w:t>
      </w:r>
      <w:r w:rsidRPr="00657ED8">
        <w:rPr>
          <w:b/>
          <w:szCs w:val="24"/>
        </w:rPr>
        <w:t>NBR 6027</w:t>
      </w:r>
      <w:r w:rsidRPr="00657ED8">
        <w:rPr>
          <w:szCs w:val="24"/>
        </w:rPr>
        <w:t xml:space="preserve">: Informação e documentação – sumário – apresentação. </w:t>
      </w:r>
      <w:r w:rsidRPr="005B72CE">
        <w:rPr>
          <w:szCs w:val="24"/>
          <w:highlight w:val="yellow"/>
        </w:rPr>
        <w:t>Rio de Janeiro: ABNT, 2012.</w:t>
      </w:r>
    </w:p>
    <w:p w:rsidR="005B72CE" w:rsidRPr="00657ED8" w:rsidRDefault="005B72CE" w:rsidP="005B72CE">
      <w:pPr>
        <w:pStyle w:val="Corpodetexto"/>
        <w:spacing w:line="240" w:lineRule="auto"/>
        <w:jc w:val="left"/>
      </w:pPr>
    </w:p>
    <w:p w:rsidR="005B72CE" w:rsidRPr="00657ED8" w:rsidRDefault="005B72CE" w:rsidP="005B72CE">
      <w:pPr>
        <w:pStyle w:val="Corpodetexto"/>
        <w:spacing w:line="240" w:lineRule="auto"/>
        <w:jc w:val="left"/>
        <w:rPr>
          <w:szCs w:val="24"/>
        </w:rPr>
      </w:pPr>
      <w:r w:rsidRPr="00657ED8">
        <w:rPr>
          <w:szCs w:val="24"/>
        </w:rPr>
        <w:t xml:space="preserve">_______. </w:t>
      </w:r>
      <w:r w:rsidRPr="00657ED8">
        <w:rPr>
          <w:b/>
          <w:szCs w:val="24"/>
        </w:rPr>
        <w:t>NBR 6028</w:t>
      </w:r>
      <w:r w:rsidRPr="00657ED8">
        <w:rPr>
          <w:szCs w:val="24"/>
        </w:rPr>
        <w:t xml:space="preserve">: Informação e documentação – resumo – apresentação. </w:t>
      </w:r>
      <w:r w:rsidRPr="005B72CE">
        <w:rPr>
          <w:szCs w:val="24"/>
          <w:highlight w:val="yellow"/>
        </w:rPr>
        <w:t>Rio de Janeiro: ABNT, 2003.</w:t>
      </w:r>
    </w:p>
    <w:p w:rsidR="005B72CE" w:rsidRPr="00657ED8" w:rsidRDefault="005B72CE" w:rsidP="005B72CE">
      <w:pPr>
        <w:pStyle w:val="Corpodetexto"/>
        <w:spacing w:line="240" w:lineRule="auto"/>
        <w:jc w:val="left"/>
      </w:pPr>
    </w:p>
    <w:p w:rsidR="005B72CE" w:rsidRPr="00657ED8" w:rsidRDefault="005B72CE" w:rsidP="005B72CE">
      <w:pPr>
        <w:pStyle w:val="Corpodetexto"/>
        <w:spacing w:line="240" w:lineRule="auto"/>
        <w:jc w:val="left"/>
        <w:rPr>
          <w:szCs w:val="24"/>
        </w:rPr>
      </w:pPr>
      <w:r w:rsidRPr="00657ED8">
        <w:rPr>
          <w:szCs w:val="24"/>
        </w:rPr>
        <w:t xml:space="preserve">_______. </w:t>
      </w:r>
      <w:r w:rsidRPr="00657ED8">
        <w:rPr>
          <w:b/>
          <w:szCs w:val="24"/>
        </w:rPr>
        <w:t>NBR 10520</w:t>
      </w:r>
      <w:r w:rsidRPr="00657ED8">
        <w:rPr>
          <w:szCs w:val="24"/>
        </w:rPr>
        <w:t xml:space="preserve">: Informação e documentação – citações em documentos – apresentação. </w:t>
      </w:r>
      <w:r w:rsidRPr="005B72CE">
        <w:rPr>
          <w:szCs w:val="24"/>
          <w:highlight w:val="yellow"/>
        </w:rPr>
        <w:t>Rio de Janeiro: ABNT, 2002.</w:t>
      </w:r>
    </w:p>
    <w:p w:rsidR="005B72CE" w:rsidRPr="00657ED8" w:rsidRDefault="005B72CE" w:rsidP="005B72CE">
      <w:pPr>
        <w:pStyle w:val="Corpodetexto"/>
        <w:spacing w:line="240" w:lineRule="auto"/>
        <w:jc w:val="left"/>
      </w:pPr>
    </w:p>
    <w:p w:rsidR="005B72CE" w:rsidRPr="00657ED8" w:rsidRDefault="005B72CE" w:rsidP="005B72CE">
      <w:pPr>
        <w:pStyle w:val="Corpodetexto"/>
        <w:spacing w:line="240" w:lineRule="auto"/>
        <w:jc w:val="left"/>
        <w:rPr>
          <w:szCs w:val="24"/>
        </w:rPr>
      </w:pPr>
      <w:r w:rsidRPr="00657ED8">
        <w:rPr>
          <w:szCs w:val="24"/>
        </w:rPr>
        <w:t xml:space="preserve">_______. </w:t>
      </w:r>
      <w:r w:rsidRPr="00657ED8">
        <w:rPr>
          <w:b/>
          <w:szCs w:val="24"/>
        </w:rPr>
        <w:t>NBR 14724</w:t>
      </w:r>
      <w:r w:rsidRPr="00657ED8">
        <w:rPr>
          <w:szCs w:val="24"/>
        </w:rPr>
        <w:t xml:space="preserve">: Informação e documentação – trabalhos acadêmicos – apresentação. </w:t>
      </w:r>
      <w:r w:rsidRPr="005B72CE">
        <w:rPr>
          <w:szCs w:val="24"/>
          <w:highlight w:val="yellow"/>
        </w:rPr>
        <w:t>Rio de Janeiro: ABNT</w:t>
      </w:r>
      <w:r w:rsidRPr="00657ED8">
        <w:rPr>
          <w:szCs w:val="24"/>
        </w:rPr>
        <w:t>, 2011.</w:t>
      </w:r>
    </w:p>
    <w:p w:rsidR="005B72CE" w:rsidRDefault="005B72CE" w:rsidP="00847205">
      <w:pPr>
        <w:pStyle w:val="Corpodetexto"/>
        <w:spacing w:line="240" w:lineRule="auto"/>
        <w:jc w:val="left"/>
      </w:pPr>
    </w:p>
    <w:p w:rsidR="00AA078B" w:rsidRDefault="00AA078B" w:rsidP="005B72CE">
      <w:pPr>
        <w:pStyle w:val="Corpodetexto"/>
        <w:spacing w:line="240" w:lineRule="auto"/>
        <w:jc w:val="left"/>
      </w:pPr>
      <w:r>
        <w:t xml:space="preserve">DEPARTAMENTO DE ENGENHARIA ELÉTRICA (UFES). </w:t>
      </w:r>
      <w:r w:rsidRPr="00005254">
        <w:rPr>
          <w:b/>
        </w:rPr>
        <w:t>Resolução n</w:t>
      </w:r>
      <w:r w:rsidRPr="00005254">
        <w:rPr>
          <w:b/>
          <w:vertAlign w:val="superscript"/>
        </w:rPr>
        <w:t>o</w:t>
      </w:r>
      <w:r w:rsidRPr="00005254">
        <w:rPr>
          <w:b/>
        </w:rPr>
        <w:t xml:space="preserve"> 1, de 27 de setembro de 1997</w:t>
      </w:r>
      <w:r>
        <w:t xml:space="preserve">. </w:t>
      </w:r>
      <w:r w:rsidR="00005254">
        <w:t xml:space="preserve">Vitória, 1997. </w:t>
      </w:r>
    </w:p>
    <w:p w:rsidR="0027569B" w:rsidRDefault="0027569B" w:rsidP="005B72CE">
      <w:pPr>
        <w:pStyle w:val="Corpodetexto"/>
        <w:spacing w:line="240" w:lineRule="auto"/>
        <w:jc w:val="left"/>
      </w:pPr>
    </w:p>
    <w:p w:rsidR="005B72CE" w:rsidRPr="00657ED8" w:rsidRDefault="005B72CE" w:rsidP="005B72CE">
      <w:pPr>
        <w:pStyle w:val="Corpodetexto"/>
        <w:spacing w:line="240" w:lineRule="auto"/>
        <w:jc w:val="left"/>
      </w:pPr>
      <w:r w:rsidRPr="005B72CE">
        <w:rPr>
          <w:highlight w:val="yellow"/>
        </w:rPr>
        <w:t xml:space="preserve">CENTRAIS ELÉTRICAS BRASILEIRAS; FUPAI/EFFICIENTIA. </w:t>
      </w:r>
      <w:r w:rsidRPr="005B72CE">
        <w:rPr>
          <w:b/>
          <w:highlight w:val="yellow"/>
        </w:rPr>
        <w:t>Gestão Energética</w:t>
      </w:r>
      <w:r w:rsidRPr="005B72CE">
        <w:rPr>
          <w:highlight w:val="yellow"/>
        </w:rPr>
        <w:t>. Rio de Janeiro: Eletrobrás, 2005.</w:t>
      </w:r>
    </w:p>
    <w:p w:rsidR="00FE0F3F" w:rsidRDefault="00FE0F3F" w:rsidP="005B72CE">
      <w:pPr>
        <w:pStyle w:val="Corpodetexto"/>
        <w:spacing w:line="240" w:lineRule="auto"/>
        <w:jc w:val="left"/>
      </w:pPr>
    </w:p>
    <w:p w:rsidR="00480693" w:rsidRPr="00480693" w:rsidRDefault="00A23871" w:rsidP="005B72CE">
      <w:pPr>
        <w:pStyle w:val="Corpodetexto"/>
        <w:spacing w:line="240" w:lineRule="auto"/>
        <w:jc w:val="left"/>
      </w:pPr>
      <w:r>
        <w:t>EMPRESA DE PESQUISA ENERGÉTICA.</w:t>
      </w:r>
      <w:r w:rsidR="00480693">
        <w:t xml:space="preserve"> </w:t>
      </w:r>
      <w:r w:rsidR="00480693">
        <w:rPr>
          <w:b/>
        </w:rPr>
        <w:t>Balanço Energético Nacional – Ano Base 2011</w:t>
      </w:r>
      <w:r w:rsidR="00480693" w:rsidRPr="00FE0F3F">
        <w:t>:</w:t>
      </w:r>
      <w:r w:rsidR="00480693">
        <w:rPr>
          <w:b/>
        </w:rPr>
        <w:t xml:space="preserve"> </w:t>
      </w:r>
      <w:r w:rsidR="00480693" w:rsidRPr="00FE0F3F">
        <w:t>Resultados preliminares</w:t>
      </w:r>
      <w:r w:rsidR="00480693">
        <w:t>. Rio de Janeiro, 2012.</w:t>
      </w:r>
    </w:p>
    <w:p w:rsidR="00847205" w:rsidRDefault="00847205" w:rsidP="005B72CE">
      <w:pPr>
        <w:pStyle w:val="Corpodetexto"/>
        <w:spacing w:line="240" w:lineRule="auto"/>
        <w:jc w:val="left"/>
      </w:pPr>
    </w:p>
    <w:p w:rsidR="00B245F1" w:rsidRDefault="00B245F1" w:rsidP="005B72CE">
      <w:pPr>
        <w:pStyle w:val="Corpodetexto"/>
        <w:spacing w:line="240" w:lineRule="auto"/>
        <w:jc w:val="left"/>
      </w:pPr>
      <w:r>
        <w:t xml:space="preserve">FUNDAÇÃO INSTITUTO BRASILEIRO DE GEOGRAFIA E ESTATÍSTICA. Centro de Documentação e Disseminação de Informações. </w:t>
      </w:r>
      <w:r>
        <w:rPr>
          <w:b/>
        </w:rPr>
        <w:t xml:space="preserve">Normas de apresentação </w:t>
      </w:r>
      <w:r w:rsidRPr="00B245F1">
        <w:rPr>
          <w:b/>
        </w:rPr>
        <w:t>tabular</w:t>
      </w:r>
      <w:r>
        <w:t xml:space="preserve">. 3. </w:t>
      </w:r>
      <w:r w:rsidR="006C627A" w:rsidRPr="006C627A">
        <w:rPr>
          <w:highlight w:val="yellow"/>
        </w:rPr>
        <w:t>e</w:t>
      </w:r>
      <w:r w:rsidRPr="006C627A">
        <w:rPr>
          <w:highlight w:val="yellow"/>
        </w:rPr>
        <w:t>d.</w:t>
      </w:r>
      <w:r>
        <w:t xml:space="preserve"> Rio de Janeiro, 1993.</w:t>
      </w:r>
    </w:p>
    <w:p w:rsidR="00847205" w:rsidRDefault="00847205" w:rsidP="005B72CE">
      <w:pPr>
        <w:pStyle w:val="Corpodetexto"/>
        <w:spacing w:line="240" w:lineRule="auto"/>
        <w:jc w:val="left"/>
      </w:pPr>
    </w:p>
    <w:p w:rsidR="00323CCD" w:rsidRDefault="00B245F1" w:rsidP="005B72CE">
      <w:pPr>
        <w:pStyle w:val="Corpodetexto"/>
        <w:spacing w:line="240" w:lineRule="auto"/>
        <w:jc w:val="left"/>
      </w:pPr>
      <w:r>
        <w:t>LIMA</w:t>
      </w:r>
      <w:r w:rsidR="00323CCD">
        <w:t xml:space="preserve">, L. E. M.; AMARAL, P. F. S.; FILHO, A. B. Controle da estabilidade de equilíbrio para um robô quadrupede com uso de logica nebulosa. </w:t>
      </w:r>
      <w:r w:rsidR="00323CCD" w:rsidRPr="006C627A">
        <w:rPr>
          <w:i/>
          <w:iCs/>
          <w:highlight w:val="yellow"/>
        </w:rPr>
        <w:t>In</w:t>
      </w:r>
      <w:r w:rsidR="00323CCD">
        <w:t xml:space="preserve">: CONFERÊNCIA INTERNACIONAL </w:t>
      </w:r>
      <w:r w:rsidR="00005254">
        <w:t xml:space="preserve">DE </w:t>
      </w:r>
      <w:r w:rsidR="00323CCD">
        <w:t xml:space="preserve">APLICAÇÕES INDUSTRIAIS, 7., 2008, Poços de Caldas. </w:t>
      </w:r>
      <w:r w:rsidR="00323CCD">
        <w:rPr>
          <w:b/>
        </w:rPr>
        <w:t>Anais</w:t>
      </w:r>
      <w:r w:rsidR="006C627A">
        <w:rPr>
          <w:b/>
        </w:rPr>
        <w:t xml:space="preserve"> [...]</w:t>
      </w:r>
      <w:r w:rsidR="006C627A">
        <w:rPr>
          <w:bCs/>
        </w:rPr>
        <w:t>.</w:t>
      </w:r>
      <w:r w:rsidR="00005254">
        <w:rPr>
          <w:b/>
        </w:rPr>
        <w:t xml:space="preserve"> </w:t>
      </w:r>
      <w:r w:rsidR="00323CCD">
        <w:t>CD-ROM.</w:t>
      </w:r>
    </w:p>
    <w:p w:rsidR="00847205" w:rsidRDefault="00847205" w:rsidP="005B72CE">
      <w:pPr>
        <w:pStyle w:val="Corpodetexto"/>
        <w:spacing w:line="240" w:lineRule="auto"/>
        <w:jc w:val="left"/>
      </w:pPr>
    </w:p>
    <w:p w:rsidR="00FE0F3F" w:rsidRDefault="00FE0F3F" w:rsidP="005B72CE">
      <w:pPr>
        <w:pStyle w:val="Corpodetexto"/>
        <w:spacing w:line="240" w:lineRule="auto"/>
        <w:jc w:val="left"/>
      </w:pPr>
      <w:r>
        <w:t xml:space="preserve">MENEGÁZ, P. J. M. </w:t>
      </w:r>
      <w:r>
        <w:rPr>
          <w:b/>
        </w:rPr>
        <w:t xml:space="preserve">Novas estruturas de </w:t>
      </w:r>
      <w:proofErr w:type="spellStart"/>
      <w:r w:rsidRPr="00FE0F3F">
        <w:rPr>
          <w:b/>
          <w:i/>
        </w:rPr>
        <w:t>snubber</w:t>
      </w:r>
      <w:proofErr w:type="spellEnd"/>
      <w:r>
        <w:rPr>
          <w:b/>
        </w:rPr>
        <w:t xml:space="preserve"> regenerativo aplicadas a Conversores </w:t>
      </w:r>
      <w:proofErr w:type="spellStart"/>
      <w:r w:rsidRPr="00FE0F3F">
        <w:rPr>
          <w:b/>
          <w:i/>
        </w:rPr>
        <w:t>Boost</w:t>
      </w:r>
      <w:proofErr w:type="spellEnd"/>
      <w:r>
        <w:rPr>
          <w:b/>
        </w:rPr>
        <w:t xml:space="preserve"> utilizando acoplamento magnético</w:t>
      </w:r>
      <w:r>
        <w:t>. 1997. Dissertação (Mestrado em Engenharia Elétrica) – Programa de Pós</w:t>
      </w:r>
      <w:r w:rsidR="006C627A">
        <w:t>-</w:t>
      </w:r>
      <w:r>
        <w:t>Graduação em Engenharia Elétrica, Universidade Federal do Espírito Santo, Vitória, 1997.</w:t>
      </w:r>
    </w:p>
    <w:p w:rsidR="00847205" w:rsidRDefault="00847205" w:rsidP="005B72CE">
      <w:pPr>
        <w:pStyle w:val="Corpodetexto"/>
        <w:spacing w:line="240" w:lineRule="auto"/>
        <w:jc w:val="left"/>
      </w:pPr>
    </w:p>
    <w:p w:rsidR="00713B9E" w:rsidRPr="005B72CE" w:rsidRDefault="00713B9E" w:rsidP="005B72CE">
      <w:pPr>
        <w:spacing w:line="240" w:lineRule="auto"/>
        <w:jc w:val="left"/>
        <w:rPr>
          <w:highlight w:val="yellow"/>
        </w:rPr>
      </w:pPr>
      <w:r w:rsidRPr="005B72CE">
        <w:rPr>
          <w:highlight w:val="yellow"/>
        </w:rPr>
        <w:t xml:space="preserve">UNIVERSIDADE FEDERAL DO ESPÍRITO SANTO. Biblioteca Central. </w:t>
      </w:r>
      <w:r w:rsidRPr="005B72CE">
        <w:rPr>
          <w:b/>
          <w:highlight w:val="yellow"/>
        </w:rPr>
        <w:t xml:space="preserve">Normalização e </w:t>
      </w:r>
      <w:r w:rsidR="005B72CE" w:rsidRPr="005B72CE">
        <w:rPr>
          <w:b/>
          <w:highlight w:val="yellow"/>
        </w:rPr>
        <w:t>A</w:t>
      </w:r>
      <w:r w:rsidRPr="005B72CE">
        <w:rPr>
          <w:b/>
          <w:highlight w:val="yellow"/>
        </w:rPr>
        <w:t xml:space="preserve">presentação de </w:t>
      </w:r>
      <w:r w:rsidR="005B72CE" w:rsidRPr="005B72CE">
        <w:rPr>
          <w:b/>
          <w:highlight w:val="yellow"/>
        </w:rPr>
        <w:t>T</w:t>
      </w:r>
      <w:r w:rsidRPr="005B72CE">
        <w:rPr>
          <w:b/>
          <w:highlight w:val="yellow"/>
        </w:rPr>
        <w:t xml:space="preserve">rabalhos </w:t>
      </w:r>
      <w:r w:rsidR="005B72CE" w:rsidRPr="005B72CE">
        <w:rPr>
          <w:b/>
          <w:highlight w:val="yellow"/>
        </w:rPr>
        <w:t>C</w:t>
      </w:r>
      <w:r w:rsidRPr="005B72CE">
        <w:rPr>
          <w:b/>
          <w:highlight w:val="yellow"/>
        </w:rPr>
        <w:t xml:space="preserve">ientíficos e </w:t>
      </w:r>
      <w:r w:rsidR="005B72CE" w:rsidRPr="005B72CE">
        <w:rPr>
          <w:b/>
          <w:highlight w:val="yellow"/>
        </w:rPr>
        <w:t>A</w:t>
      </w:r>
      <w:r w:rsidRPr="005B72CE">
        <w:rPr>
          <w:b/>
          <w:highlight w:val="yellow"/>
        </w:rPr>
        <w:t>cadêmicos</w:t>
      </w:r>
      <w:r w:rsidR="006F1EE1" w:rsidRPr="005B72CE">
        <w:rPr>
          <w:highlight w:val="yellow"/>
        </w:rPr>
        <w:t xml:space="preserve">. </w:t>
      </w:r>
      <w:r w:rsidR="006C627A" w:rsidRPr="005B72CE">
        <w:rPr>
          <w:highlight w:val="yellow"/>
        </w:rPr>
        <w:t xml:space="preserve">2. ed. </w:t>
      </w:r>
      <w:r w:rsidR="006F1EE1" w:rsidRPr="005B72CE">
        <w:rPr>
          <w:highlight w:val="yellow"/>
        </w:rPr>
        <w:t>Vitória</w:t>
      </w:r>
      <w:r w:rsidR="006C627A" w:rsidRPr="005B72CE">
        <w:rPr>
          <w:highlight w:val="yellow"/>
        </w:rPr>
        <w:t>: EDUFES</w:t>
      </w:r>
      <w:r w:rsidR="006F1EE1" w:rsidRPr="005B72CE">
        <w:rPr>
          <w:highlight w:val="yellow"/>
        </w:rPr>
        <w:t>, 20</w:t>
      </w:r>
      <w:r w:rsidR="006C627A" w:rsidRPr="005B72CE">
        <w:rPr>
          <w:highlight w:val="yellow"/>
        </w:rPr>
        <w:t>15</w:t>
      </w:r>
      <w:r w:rsidR="00416C96" w:rsidRPr="005B72CE">
        <w:rPr>
          <w:highlight w:val="yellow"/>
        </w:rPr>
        <w:t>a</w:t>
      </w:r>
      <w:r w:rsidRPr="005B72CE">
        <w:rPr>
          <w:highlight w:val="yellow"/>
        </w:rPr>
        <w:t>.</w:t>
      </w:r>
    </w:p>
    <w:p w:rsidR="00847205" w:rsidRPr="005B72CE" w:rsidRDefault="00847205" w:rsidP="005B72CE">
      <w:pPr>
        <w:pStyle w:val="Corpodetexto"/>
        <w:spacing w:line="240" w:lineRule="auto"/>
        <w:jc w:val="left"/>
        <w:rPr>
          <w:highlight w:val="yellow"/>
        </w:rPr>
      </w:pPr>
    </w:p>
    <w:p w:rsidR="00404420" w:rsidRDefault="00FE1DF3" w:rsidP="0027569B">
      <w:pPr>
        <w:pStyle w:val="Corpodetexto"/>
        <w:spacing w:line="240" w:lineRule="auto"/>
        <w:jc w:val="left"/>
      </w:pPr>
      <w:r w:rsidRPr="005B72CE">
        <w:rPr>
          <w:szCs w:val="24"/>
          <w:highlight w:val="yellow"/>
        </w:rPr>
        <w:t xml:space="preserve">_______. </w:t>
      </w:r>
      <w:r w:rsidR="00713B9E" w:rsidRPr="005B72CE">
        <w:rPr>
          <w:szCs w:val="24"/>
          <w:highlight w:val="yellow"/>
        </w:rPr>
        <w:t xml:space="preserve">Biblioteca Central. </w:t>
      </w:r>
      <w:r w:rsidR="00416C96" w:rsidRPr="005B72CE">
        <w:rPr>
          <w:b/>
          <w:szCs w:val="24"/>
          <w:highlight w:val="yellow"/>
        </w:rPr>
        <w:t>N</w:t>
      </w:r>
      <w:r w:rsidR="00713B9E" w:rsidRPr="005B72CE">
        <w:rPr>
          <w:b/>
          <w:szCs w:val="24"/>
          <w:highlight w:val="yellow"/>
        </w:rPr>
        <w:t xml:space="preserve">ormalização de </w:t>
      </w:r>
      <w:r w:rsidR="005B72CE" w:rsidRPr="005B72CE">
        <w:rPr>
          <w:b/>
          <w:szCs w:val="24"/>
          <w:highlight w:val="yellow"/>
        </w:rPr>
        <w:t>R</w:t>
      </w:r>
      <w:r w:rsidR="00713B9E" w:rsidRPr="005B72CE">
        <w:rPr>
          <w:b/>
          <w:szCs w:val="24"/>
          <w:highlight w:val="yellow"/>
        </w:rPr>
        <w:t>eferências</w:t>
      </w:r>
      <w:r w:rsidR="00713B9E" w:rsidRPr="005B72CE">
        <w:rPr>
          <w:szCs w:val="24"/>
          <w:highlight w:val="yellow"/>
        </w:rPr>
        <w:t>: NBR</w:t>
      </w:r>
      <w:r w:rsidR="00713B9E" w:rsidRPr="005B72CE">
        <w:rPr>
          <w:highlight w:val="yellow"/>
        </w:rPr>
        <w:t xml:space="preserve"> 6023</w:t>
      </w:r>
      <w:r w:rsidR="00416C96" w:rsidRPr="005B72CE">
        <w:rPr>
          <w:highlight w:val="yellow"/>
        </w:rPr>
        <w:t>:2002</w:t>
      </w:r>
      <w:r w:rsidR="00713B9E" w:rsidRPr="005B72CE">
        <w:rPr>
          <w:highlight w:val="yellow"/>
        </w:rPr>
        <w:t xml:space="preserve">. </w:t>
      </w:r>
      <w:r w:rsidR="006C627A" w:rsidRPr="005B72CE">
        <w:rPr>
          <w:highlight w:val="yellow"/>
        </w:rPr>
        <w:t>Vitória: EDUFES, 2015</w:t>
      </w:r>
      <w:r w:rsidR="00416C96" w:rsidRPr="005B72CE">
        <w:rPr>
          <w:highlight w:val="yellow"/>
        </w:rPr>
        <w:t>b</w:t>
      </w:r>
      <w:r w:rsidR="00713B9E">
        <w:t>.</w:t>
      </w:r>
      <w:r w:rsidR="00404420">
        <w:br w:type="page"/>
      </w:r>
    </w:p>
    <w:p w:rsidR="00404420" w:rsidRPr="00C70B74" w:rsidRDefault="00404420" w:rsidP="00C70B74">
      <w:pPr>
        <w:pStyle w:val="Ttulo5"/>
        <w:spacing w:after="360"/>
        <w:jc w:val="center"/>
        <w:rPr>
          <w:sz w:val="28"/>
        </w:rPr>
      </w:pPr>
      <w:bookmarkStart w:id="104" w:name="_Toc25869596"/>
      <w:r w:rsidRPr="00C70B74">
        <w:rPr>
          <w:sz w:val="28"/>
        </w:rPr>
        <w:lastRenderedPageBreak/>
        <w:t>glossário</w:t>
      </w:r>
      <w:bookmarkEnd w:id="104"/>
    </w:p>
    <w:p w:rsidR="001C3E04" w:rsidRDefault="001C3E04" w:rsidP="001C3E04">
      <w:pPr>
        <w:pStyle w:val="Corpodetexto"/>
        <w:jc w:val="right"/>
        <w:rPr>
          <w:i/>
        </w:rPr>
      </w:pPr>
      <w:r w:rsidRPr="001C3E04">
        <w:rPr>
          <w:i/>
        </w:rPr>
        <w:t xml:space="preserve">O Glossário é um elemento opcional que contém a relação de palavras, em ordem alfabética, de uso restrito, empregadas no texto e acompanhadas de suas respectivas definições. </w:t>
      </w:r>
    </w:p>
    <w:p w:rsidR="001C3E04" w:rsidRPr="001C3E04" w:rsidRDefault="001C3E04" w:rsidP="001C3E04">
      <w:pPr>
        <w:pStyle w:val="Corpodetexto"/>
        <w:jc w:val="right"/>
        <w:rPr>
          <w:i/>
        </w:rPr>
      </w:pPr>
      <w:r w:rsidRPr="001C3E04">
        <w:rPr>
          <w:i/>
        </w:rPr>
        <w:t xml:space="preserve">Ele é bastante útil quando o texto apresenta muitos termos ou expressões pouco comuns para o leitor e que tornariam sua leitura muito pesada, caso estas palavras fossem explicadas </w:t>
      </w:r>
      <w:r>
        <w:rPr>
          <w:i/>
        </w:rPr>
        <w:t xml:space="preserve">uma a uma </w:t>
      </w:r>
      <w:r w:rsidRPr="001C3E04">
        <w:rPr>
          <w:i/>
        </w:rPr>
        <w:t>ao longo do texto.</w:t>
      </w:r>
    </w:p>
    <w:p w:rsidR="00713B9E" w:rsidRDefault="00713B9E">
      <w:pPr>
        <w:pStyle w:val="Corpodetexto"/>
        <w:ind w:left="426" w:hanging="426"/>
      </w:pPr>
    </w:p>
    <w:p w:rsidR="00713B9E" w:rsidRDefault="00713B9E"/>
    <w:p w:rsidR="00404420" w:rsidRDefault="00404420"/>
    <w:p w:rsidR="00404420" w:rsidRDefault="00404420">
      <w:pPr>
        <w:spacing w:line="240" w:lineRule="auto"/>
        <w:jc w:val="left"/>
      </w:pPr>
      <w:r>
        <w:br w:type="page"/>
      </w:r>
    </w:p>
    <w:p w:rsidR="00404420" w:rsidRPr="00C70B74" w:rsidRDefault="00404420" w:rsidP="00C70B74">
      <w:pPr>
        <w:pStyle w:val="Ttulo5"/>
        <w:spacing w:after="360"/>
        <w:jc w:val="center"/>
        <w:rPr>
          <w:sz w:val="28"/>
        </w:rPr>
      </w:pPr>
      <w:bookmarkStart w:id="105" w:name="_Toc25869597"/>
      <w:r w:rsidRPr="00C70B74">
        <w:rPr>
          <w:sz w:val="28"/>
        </w:rPr>
        <w:lastRenderedPageBreak/>
        <w:t>apêndice a</w:t>
      </w:r>
      <w:r w:rsidR="000C3AD7">
        <w:rPr>
          <w:sz w:val="28"/>
        </w:rPr>
        <w:t xml:space="preserve"> </w:t>
      </w:r>
      <w:r w:rsidR="000C3AD7" w:rsidRPr="000C3AD7">
        <w:rPr>
          <w:sz w:val="28"/>
        </w:rPr>
        <w:t>– XXXX</w:t>
      </w:r>
      <w:bookmarkEnd w:id="105"/>
    </w:p>
    <w:p w:rsidR="00404420" w:rsidRPr="00DE2C2A" w:rsidRDefault="00CF13FF" w:rsidP="00404420">
      <w:pPr>
        <w:rPr>
          <w:i/>
        </w:rPr>
      </w:pPr>
      <w:r w:rsidRPr="00DE2C2A">
        <w:rPr>
          <w:i/>
        </w:rPr>
        <w:t>O Apêndice deve apresentar informações complementares de autoria própria.</w:t>
      </w:r>
    </w:p>
    <w:p w:rsidR="00C70B74" w:rsidRPr="00C70B74" w:rsidRDefault="00404420" w:rsidP="00C70B74">
      <w:pPr>
        <w:pStyle w:val="Ttulo5"/>
        <w:spacing w:after="360"/>
        <w:jc w:val="center"/>
        <w:rPr>
          <w:sz w:val="28"/>
        </w:rPr>
      </w:pPr>
      <w:r>
        <w:br w:type="page"/>
      </w:r>
      <w:bookmarkStart w:id="106" w:name="_Toc25869598"/>
      <w:r w:rsidR="00C70B74">
        <w:rPr>
          <w:sz w:val="28"/>
        </w:rPr>
        <w:lastRenderedPageBreak/>
        <w:t>anexo</w:t>
      </w:r>
      <w:r w:rsidR="00C70B74" w:rsidRPr="00C70B74">
        <w:rPr>
          <w:sz w:val="28"/>
        </w:rPr>
        <w:t xml:space="preserve"> a</w:t>
      </w:r>
      <w:r w:rsidR="000C3AD7">
        <w:rPr>
          <w:sz w:val="28"/>
        </w:rPr>
        <w:t xml:space="preserve"> </w:t>
      </w:r>
      <w:r w:rsidR="000C3AD7" w:rsidRPr="000C3AD7">
        <w:rPr>
          <w:sz w:val="28"/>
        </w:rPr>
        <w:t>– YYYY</w:t>
      </w:r>
      <w:bookmarkEnd w:id="106"/>
    </w:p>
    <w:p w:rsidR="00CF13FF" w:rsidRPr="00DE2C2A" w:rsidRDefault="00CF13FF" w:rsidP="00CF13FF">
      <w:pPr>
        <w:rPr>
          <w:i/>
        </w:rPr>
      </w:pPr>
      <w:r w:rsidRPr="00DE2C2A">
        <w:rPr>
          <w:i/>
        </w:rPr>
        <w:t>O Anexo deve apresentar informações complementares de autoria diferente.</w:t>
      </w:r>
    </w:p>
    <w:p w:rsidR="00404420" w:rsidRDefault="00404420" w:rsidP="00404420"/>
    <w:sectPr w:rsidR="00404420" w:rsidSect="008122A4">
      <w:headerReference w:type="default" r:id="rId32"/>
      <w:footerReference w:type="default" r:id="rId33"/>
      <w:pgSz w:w="11907" w:h="16840" w:code="9"/>
      <w:pgMar w:top="1701" w:right="1134" w:bottom="1134" w:left="1701" w:header="900" w:footer="964"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25A2" w:rsidRDefault="003A25A2">
      <w:pPr>
        <w:spacing w:line="240" w:lineRule="auto"/>
      </w:pPr>
      <w:r>
        <w:separator/>
      </w:r>
    </w:p>
  </w:endnote>
  <w:endnote w:type="continuationSeparator" w:id="0">
    <w:p w:rsidR="003A25A2" w:rsidRDefault="003A25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66F4" w:rsidRDefault="001A66F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25A2" w:rsidRDefault="003A25A2">
      <w:pPr>
        <w:pStyle w:val="Rodap"/>
        <w:pBdr>
          <w:bottom w:val="single" w:sz="6" w:space="1" w:color="000000"/>
        </w:pBdr>
        <w:spacing w:line="240" w:lineRule="auto"/>
      </w:pPr>
    </w:p>
  </w:footnote>
  <w:footnote w:type="continuationSeparator" w:id="0">
    <w:p w:rsidR="003A25A2" w:rsidRDefault="003A25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66F4" w:rsidRPr="000C3AD7" w:rsidRDefault="001A66F4">
    <w:pPr>
      <w:pStyle w:val="Cabealho"/>
      <w:framePr w:wrap="around" w:vAnchor="text" w:hAnchor="margin" w:xAlign="right" w:y="1"/>
      <w:rPr>
        <w:rStyle w:val="Nmerodepgina"/>
        <w:sz w:val="22"/>
        <w:szCs w:val="16"/>
      </w:rPr>
    </w:pPr>
    <w:r w:rsidRPr="000C3AD7">
      <w:rPr>
        <w:rStyle w:val="Nmerodepgina"/>
        <w:sz w:val="22"/>
        <w:szCs w:val="16"/>
        <w:highlight w:val="yellow"/>
      </w:rPr>
      <w:fldChar w:fldCharType="begin"/>
    </w:r>
    <w:r w:rsidRPr="000C3AD7">
      <w:rPr>
        <w:rStyle w:val="Nmerodepgina"/>
        <w:sz w:val="22"/>
        <w:szCs w:val="16"/>
        <w:highlight w:val="yellow"/>
      </w:rPr>
      <w:instrText xml:space="preserve">PAGE  </w:instrText>
    </w:r>
    <w:r w:rsidRPr="000C3AD7">
      <w:rPr>
        <w:rStyle w:val="Nmerodepgina"/>
        <w:sz w:val="22"/>
        <w:szCs w:val="16"/>
        <w:highlight w:val="yellow"/>
      </w:rPr>
      <w:fldChar w:fldCharType="separate"/>
    </w:r>
    <w:r w:rsidRPr="000C3AD7">
      <w:rPr>
        <w:rStyle w:val="Nmerodepgina"/>
        <w:noProof/>
        <w:sz w:val="22"/>
        <w:szCs w:val="16"/>
        <w:highlight w:val="yellow"/>
      </w:rPr>
      <w:t>50</w:t>
    </w:r>
    <w:r w:rsidRPr="000C3AD7">
      <w:rPr>
        <w:rStyle w:val="Nmerodepgina"/>
        <w:sz w:val="22"/>
        <w:szCs w:val="16"/>
        <w:highlight w:val="yellow"/>
      </w:rPr>
      <w:fldChar w:fldCharType="end"/>
    </w:r>
  </w:p>
  <w:p w:rsidR="001A66F4" w:rsidRDefault="001A66F4">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42AC5F4"/>
    <w:lvl w:ilvl="0">
      <w:numFmt w:val="decimal"/>
      <w:pStyle w:val="Commarcadores"/>
      <w:lvlText w:val="*"/>
      <w:lvlJc w:val="left"/>
    </w:lvl>
  </w:abstractNum>
  <w:abstractNum w:abstractNumId="1" w15:restartNumberingAfterBreak="0">
    <w:nsid w:val="11760CAE"/>
    <w:multiLevelType w:val="hybridMultilevel"/>
    <w:tmpl w:val="430203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8DF4BD6"/>
    <w:multiLevelType w:val="hybridMultilevel"/>
    <w:tmpl w:val="ABF8B304"/>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AC1261B"/>
    <w:multiLevelType w:val="hybridMultilevel"/>
    <w:tmpl w:val="2E2810C6"/>
    <w:lvl w:ilvl="0" w:tplc="D3F4E5B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D267EC4"/>
    <w:multiLevelType w:val="hybridMultilevel"/>
    <w:tmpl w:val="E112EF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1C4175F"/>
    <w:multiLevelType w:val="hybridMultilevel"/>
    <w:tmpl w:val="B32A0302"/>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952C05"/>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C0C11EF"/>
    <w:multiLevelType w:val="hybridMultilevel"/>
    <w:tmpl w:val="BBDEB1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F4815C0"/>
    <w:multiLevelType w:val="hybridMultilevel"/>
    <w:tmpl w:val="43AC812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F4E7364"/>
    <w:multiLevelType w:val="hybridMultilevel"/>
    <w:tmpl w:val="26EA6B10"/>
    <w:lvl w:ilvl="0" w:tplc="04160017">
      <w:start w:val="1"/>
      <w:numFmt w:val="lowerLetter"/>
      <w:lvlText w:val="%1)"/>
      <w:lvlJc w:val="left"/>
      <w:pPr>
        <w:ind w:left="720" w:hanging="360"/>
      </w:pPr>
      <w:rPr>
        <w:rFonts w:hint="default"/>
      </w:r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3F32A0C"/>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5EA006E"/>
    <w:multiLevelType w:val="hybridMultilevel"/>
    <w:tmpl w:val="694AD726"/>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BEF08E5"/>
    <w:multiLevelType w:val="hybridMultilevel"/>
    <w:tmpl w:val="D9289506"/>
    <w:lvl w:ilvl="0" w:tplc="5596ADC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4AE1908"/>
    <w:multiLevelType w:val="hybridMultilevel"/>
    <w:tmpl w:val="EDFED4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CC14D58"/>
    <w:multiLevelType w:val="hybridMultilevel"/>
    <w:tmpl w:val="C6DEC1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0F6377E"/>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1211D60"/>
    <w:multiLevelType w:val="hybridMultilevel"/>
    <w:tmpl w:val="4162BA50"/>
    <w:lvl w:ilvl="0" w:tplc="04160017">
      <w:start w:val="1"/>
      <w:numFmt w:val="lowerLetter"/>
      <w:lvlText w:val="%1)"/>
      <w:lvlJc w:val="left"/>
      <w:pPr>
        <w:ind w:left="1571" w:hanging="360"/>
      </w:pPr>
      <w:rPr>
        <w:rFont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7" w15:restartNumberingAfterBreak="0">
    <w:nsid w:val="527E051F"/>
    <w:multiLevelType w:val="hybridMultilevel"/>
    <w:tmpl w:val="7178A1B8"/>
    <w:lvl w:ilvl="0" w:tplc="3CEEC89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4377A09"/>
    <w:multiLevelType w:val="hybridMultilevel"/>
    <w:tmpl w:val="01DEDE4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7B037A5"/>
    <w:multiLevelType w:val="multilevel"/>
    <w:tmpl w:val="A244A43A"/>
    <w:lvl w:ilvl="0">
      <w:start w:val="1"/>
      <w:numFmt w:val="decimal"/>
      <w:pStyle w:val="Ttulo1"/>
      <w:lvlText w:val="%1"/>
      <w:lvlJc w:val="left"/>
      <w:pPr>
        <w:tabs>
          <w:tab w:val="num" w:pos="360"/>
        </w:tabs>
        <w:ind w:left="0" w:firstLine="0"/>
      </w:pPr>
      <w:rPr>
        <w:rFonts w:hint="default"/>
      </w:rPr>
    </w:lvl>
    <w:lvl w:ilvl="1">
      <w:start w:val="1"/>
      <w:numFmt w:val="decimal"/>
      <w:pStyle w:val="Ttulo2"/>
      <w:suff w:val="space"/>
      <w:lvlText w:val="%1.%2"/>
      <w:lvlJc w:val="left"/>
      <w:pPr>
        <w:ind w:left="1135"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15:restartNumberingAfterBreak="0">
    <w:nsid w:val="619E3836"/>
    <w:multiLevelType w:val="hybridMultilevel"/>
    <w:tmpl w:val="73CE4986"/>
    <w:lvl w:ilvl="0" w:tplc="EBF0ECDE">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2412801"/>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4EC0D8D"/>
    <w:multiLevelType w:val="hybridMultilevel"/>
    <w:tmpl w:val="0248C0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F101582"/>
    <w:multiLevelType w:val="hybridMultilevel"/>
    <w:tmpl w:val="9EE42A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1D96BF3"/>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7385EF0"/>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356F41"/>
    <w:multiLevelType w:val="hybridMultilevel"/>
    <w:tmpl w:val="CEE4B66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16"/>
  </w:num>
  <w:num w:numId="4">
    <w:abstractNumId w:val="26"/>
  </w:num>
  <w:num w:numId="5">
    <w:abstractNumId w:val="6"/>
  </w:num>
  <w:num w:numId="6">
    <w:abstractNumId w:val="14"/>
  </w:num>
  <w:num w:numId="7">
    <w:abstractNumId w:val="13"/>
  </w:num>
  <w:num w:numId="8">
    <w:abstractNumId w:val="1"/>
  </w:num>
  <w:num w:numId="9">
    <w:abstractNumId w:val="11"/>
  </w:num>
  <w:num w:numId="10">
    <w:abstractNumId w:val="5"/>
  </w:num>
  <w:num w:numId="11">
    <w:abstractNumId w:val="2"/>
  </w:num>
  <w:num w:numId="12">
    <w:abstractNumId w:val="23"/>
  </w:num>
  <w:num w:numId="13">
    <w:abstractNumId w:val="4"/>
  </w:num>
  <w:num w:numId="14">
    <w:abstractNumId w:val="24"/>
  </w:num>
  <w:num w:numId="15">
    <w:abstractNumId w:val="18"/>
  </w:num>
  <w:num w:numId="16">
    <w:abstractNumId w:val="9"/>
  </w:num>
  <w:num w:numId="17">
    <w:abstractNumId w:val="3"/>
  </w:num>
  <w:num w:numId="18">
    <w:abstractNumId w:val="20"/>
  </w:num>
  <w:num w:numId="19">
    <w:abstractNumId w:val="12"/>
  </w:num>
  <w:num w:numId="20">
    <w:abstractNumId w:val="22"/>
  </w:num>
  <w:num w:numId="21">
    <w:abstractNumId w:val="25"/>
  </w:num>
  <w:num w:numId="22">
    <w:abstractNumId w:val="7"/>
  </w:num>
  <w:num w:numId="23">
    <w:abstractNumId w:val="10"/>
  </w:num>
  <w:num w:numId="24">
    <w:abstractNumId w:val="17"/>
  </w:num>
  <w:num w:numId="25">
    <w:abstractNumId w:val="15"/>
  </w:num>
  <w:num w:numId="26">
    <w:abstractNumId w:val="21"/>
  </w:num>
  <w:num w:numId="27">
    <w:abstractNumId w:val="0"/>
    <w:lvlOverride w:ilvl="0">
      <w:lvl w:ilvl="0">
        <w:start w:val="1"/>
        <w:numFmt w:val="bullet"/>
        <w:pStyle w:val="Commarcadores"/>
        <w:lvlText w:val=""/>
        <w:legacy w:legacy="1" w:legacySpace="0" w:legacyIndent="283"/>
        <w:lvlJc w:val="left"/>
        <w:pPr>
          <w:ind w:left="283" w:hanging="283"/>
        </w:pPr>
        <w:rPr>
          <w:rFonts w:ascii="Symbol" w:hAnsi="Symbol" w:cs="Symbol" w:hint="default"/>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6"/>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0D8"/>
    <w:rsid w:val="000024D3"/>
    <w:rsid w:val="000047E8"/>
    <w:rsid w:val="00005254"/>
    <w:rsid w:val="000169FD"/>
    <w:rsid w:val="000253A4"/>
    <w:rsid w:val="0002587E"/>
    <w:rsid w:val="00025BB7"/>
    <w:rsid w:val="00027577"/>
    <w:rsid w:val="000327CF"/>
    <w:rsid w:val="0003366C"/>
    <w:rsid w:val="00034C12"/>
    <w:rsid w:val="000431F0"/>
    <w:rsid w:val="00045DC8"/>
    <w:rsid w:val="00047514"/>
    <w:rsid w:val="00060905"/>
    <w:rsid w:val="00060EC4"/>
    <w:rsid w:val="0007780A"/>
    <w:rsid w:val="00083E48"/>
    <w:rsid w:val="000927EC"/>
    <w:rsid w:val="00095B6B"/>
    <w:rsid w:val="000B3DCD"/>
    <w:rsid w:val="000B3E4E"/>
    <w:rsid w:val="000C3AD7"/>
    <w:rsid w:val="000C3EE2"/>
    <w:rsid w:val="000D2355"/>
    <w:rsid w:val="000D7E0E"/>
    <w:rsid w:val="000F093F"/>
    <w:rsid w:val="000F55C2"/>
    <w:rsid w:val="00113EB7"/>
    <w:rsid w:val="00123060"/>
    <w:rsid w:val="00130D69"/>
    <w:rsid w:val="001348B6"/>
    <w:rsid w:val="001536D8"/>
    <w:rsid w:val="0017550B"/>
    <w:rsid w:val="00182A75"/>
    <w:rsid w:val="001929B9"/>
    <w:rsid w:val="001A66F4"/>
    <w:rsid w:val="001A7886"/>
    <w:rsid w:val="001A7C04"/>
    <w:rsid w:val="001C3E04"/>
    <w:rsid w:val="001C48F7"/>
    <w:rsid w:val="001D2D4D"/>
    <w:rsid w:val="001D43B1"/>
    <w:rsid w:val="001E4CE9"/>
    <w:rsid w:val="001F026B"/>
    <w:rsid w:val="001F46E6"/>
    <w:rsid w:val="001F7DF0"/>
    <w:rsid w:val="00201762"/>
    <w:rsid w:val="00206EE3"/>
    <w:rsid w:val="00210225"/>
    <w:rsid w:val="00217095"/>
    <w:rsid w:val="0022056D"/>
    <w:rsid w:val="00222552"/>
    <w:rsid w:val="00230704"/>
    <w:rsid w:val="00234EF3"/>
    <w:rsid w:val="002429E3"/>
    <w:rsid w:val="00272A57"/>
    <w:rsid w:val="0027450A"/>
    <w:rsid w:val="0027569B"/>
    <w:rsid w:val="002A1AE5"/>
    <w:rsid w:val="002A2ADD"/>
    <w:rsid w:val="002C207B"/>
    <w:rsid w:val="002F13D1"/>
    <w:rsid w:val="002F369C"/>
    <w:rsid w:val="002F3F3F"/>
    <w:rsid w:val="0030065F"/>
    <w:rsid w:val="0030631B"/>
    <w:rsid w:val="00314ACE"/>
    <w:rsid w:val="00314F0F"/>
    <w:rsid w:val="00320733"/>
    <w:rsid w:val="00322176"/>
    <w:rsid w:val="00323CCD"/>
    <w:rsid w:val="00333A81"/>
    <w:rsid w:val="00335327"/>
    <w:rsid w:val="00375808"/>
    <w:rsid w:val="003A25A2"/>
    <w:rsid w:val="003A4227"/>
    <w:rsid w:val="003B695B"/>
    <w:rsid w:val="003C3F77"/>
    <w:rsid w:val="003D3C36"/>
    <w:rsid w:val="003D7603"/>
    <w:rsid w:val="003D7CC9"/>
    <w:rsid w:val="00404420"/>
    <w:rsid w:val="00416C96"/>
    <w:rsid w:val="00432B6E"/>
    <w:rsid w:val="00435539"/>
    <w:rsid w:val="00441B58"/>
    <w:rsid w:val="00462F79"/>
    <w:rsid w:val="00480693"/>
    <w:rsid w:val="0048317F"/>
    <w:rsid w:val="004841CA"/>
    <w:rsid w:val="004A0ECB"/>
    <w:rsid w:val="004A3C62"/>
    <w:rsid w:val="004A5776"/>
    <w:rsid w:val="004A6149"/>
    <w:rsid w:val="004B3506"/>
    <w:rsid w:val="004D029C"/>
    <w:rsid w:val="004F2C28"/>
    <w:rsid w:val="005120ED"/>
    <w:rsid w:val="005122FB"/>
    <w:rsid w:val="00526427"/>
    <w:rsid w:val="00527F0B"/>
    <w:rsid w:val="0054637C"/>
    <w:rsid w:val="00571508"/>
    <w:rsid w:val="00585194"/>
    <w:rsid w:val="00587A85"/>
    <w:rsid w:val="0059153C"/>
    <w:rsid w:val="00597421"/>
    <w:rsid w:val="005B72CE"/>
    <w:rsid w:val="005C0AF9"/>
    <w:rsid w:val="005C3BC2"/>
    <w:rsid w:val="005C7A81"/>
    <w:rsid w:val="005F10A1"/>
    <w:rsid w:val="005F5132"/>
    <w:rsid w:val="005F7F5E"/>
    <w:rsid w:val="00602E56"/>
    <w:rsid w:val="00610649"/>
    <w:rsid w:val="00613BB9"/>
    <w:rsid w:val="00621904"/>
    <w:rsid w:val="00630392"/>
    <w:rsid w:val="006308E2"/>
    <w:rsid w:val="006456A4"/>
    <w:rsid w:val="00647173"/>
    <w:rsid w:val="006524FD"/>
    <w:rsid w:val="006706AC"/>
    <w:rsid w:val="00670859"/>
    <w:rsid w:val="00671F4F"/>
    <w:rsid w:val="00677FC0"/>
    <w:rsid w:val="00684D15"/>
    <w:rsid w:val="00685581"/>
    <w:rsid w:val="006B59CD"/>
    <w:rsid w:val="006C627A"/>
    <w:rsid w:val="006C729C"/>
    <w:rsid w:val="006D4C16"/>
    <w:rsid w:val="006F1EE1"/>
    <w:rsid w:val="00713B9E"/>
    <w:rsid w:val="00745469"/>
    <w:rsid w:val="0075168C"/>
    <w:rsid w:val="0075391E"/>
    <w:rsid w:val="0076010F"/>
    <w:rsid w:val="00765DBE"/>
    <w:rsid w:val="007669DD"/>
    <w:rsid w:val="0077025C"/>
    <w:rsid w:val="00772AFB"/>
    <w:rsid w:val="00774986"/>
    <w:rsid w:val="007870DB"/>
    <w:rsid w:val="0079184C"/>
    <w:rsid w:val="00791BC4"/>
    <w:rsid w:val="0079419C"/>
    <w:rsid w:val="00795440"/>
    <w:rsid w:val="00796B1D"/>
    <w:rsid w:val="007A2801"/>
    <w:rsid w:val="007A2F19"/>
    <w:rsid w:val="007B790A"/>
    <w:rsid w:val="007D11BF"/>
    <w:rsid w:val="007E1F78"/>
    <w:rsid w:val="007E2214"/>
    <w:rsid w:val="007E346E"/>
    <w:rsid w:val="007E6718"/>
    <w:rsid w:val="007F1196"/>
    <w:rsid w:val="0081017A"/>
    <w:rsid w:val="008122A4"/>
    <w:rsid w:val="00813869"/>
    <w:rsid w:val="00814D78"/>
    <w:rsid w:val="00821B04"/>
    <w:rsid w:val="00823C88"/>
    <w:rsid w:val="00827085"/>
    <w:rsid w:val="00832662"/>
    <w:rsid w:val="00847205"/>
    <w:rsid w:val="008511B5"/>
    <w:rsid w:val="008535C0"/>
    <w:rsid w:val="00861562"/>
    <w:rsid w:val="0086736E"/>
    <w:rsid w:val="00870FB9"/>
    <w:rsid w:val="00871CA2"/>
    <w:rsid w:val="00880C93"/>
    <w:rsid w:val="00886B9B"/>
    <w:rsid w:val="008A0D8D"/>
    <w:rsid w:val="008B56A4"/>
    <w:rsid w:val="008C740D"/>
    <w:rsid w:val="008D322F"/>
    <w:rsid w:val="008D4C1D"/>
    <w:rsid w:val="008E7531"/>
    <w:rsid w:val="00903030"/>
    <w:rsid w:val="00904C47"/>
    <w:rsid w:val="00910409"/>
    <w:rsid w:val="0091104C"/>
    <w:rsid w:val="009139F9"/>
    <w:rsid w:val="00913AC4"/>
    <w:rsid w:val="00914DB7"/>
    <w:rsid w:val="00915C9F"/>
    <w:rsid w:val="00956A0F"/>
    <w:rsid w:val="00965556"/>
    <w:rsid w:val="00967B17"/>
    <w:rsid w:val="0097366D"/>
    <w:rsid w:val="00984158"/>
    <w:rsid w:val="009A2D0E"/>
    <w:rsid w:val="009C7E3C"/>
    <w:rsid w:val="009D3CF9"/>
    <w:rsid w:val="009D401C"/>
    <w:rsid w:val="009D5DBA"/>
    <w:rsid w:val="009F6588"/>
    <w:rsid w:val="00A23871"/>
    <w:rsid w:val="00A37405"/>
    <w:rsid w:val="00A40E7C"/>
    <w:rsid w:val="00A46958"/>
    <w:rsid w:val="00A47F29"/>
    <w:rsid w:val="00A74AA9"/>
    <w:rsid w:val="00A81433"/>
    <w:rsid w:val="00A910D8"/>
    <w:rsid w:val="00AA078B"/>
    <w:rsid w:val="00AC3D3E"/>
    <w:rsid w:val="00AD5CEF"/>
    <w:rsid w:val="00AF4906"/>
    <w:rsid w:val="00B245F1"/>
    <w:rsid w:val="00B26D13"/>
    <w:rsid w:val="00B31228"/>
    <w:rsid w:val="00B4331E"/>
    <w:rsid w:val="00B46840"/>
    <w:rsid w:val="00B52EAF"/>
    <w:rsid w:val="00B63C5A"/>
    <w:rsid w:val="00B83D0B"/>
    <w:rsid w:val="00BA5A70"/>
    <w:rsid w:val="00BC372C"/>
    <w:rsid w:val="00BF343C"/>
    <w:rsid w:val="00C10679"/>
    <w:rsid w:val="00C31DC0"/>
    <w:rsid w:val="00C5345C"/>
    <w:rsid w:val="00C55778"/>
    <w:rsid w:val="00C62A16"/>
    <w:rsid w:val="00C70B74"/>
    <w:rsid w:val="00C7354B"/>
    <w:rsid w:val="00C80610"/>
    <w:rsid w:val="00C832BD"/>
    <w:rsid w:val="00C920CB"/>
    <w:rsid w:val="00C95E68"/>
    <w:rsid w:val="00CA3C52"/>
    <w:rsid w:val="00CB45FB"/>
    <w:rsid w:val="00CC38B9"/>
    <w:rsid w:val="00CC754E"/>
    <w:rsid w:val="00CD3C0F"/>
    <w:rsid w:val="00CF13FF"/>
    <w:rsid w:val="00CF3EB8"/>
    <w:rsid w:val="00CF48A3"/>
    <w:rsid w:val="00CF495B"/>
    <w:rsid w:val="00D0376B"/>
    <w:rsid w:val="00D15349"/>
    <w:rsid w:val="00D171D1"/>
    <w:rsid w:val="00D318BF"/>
    <w:rsid w:val="00D44BCC"/>
    <w:rsid w:val="00D56030"/>
    <w:rsid w:val="00D60F56"/>
    <w:rsid w:val="00D65581"/>
    <w:rsid w:val="00D660E0"/>
    <w:rsid w:val="00D666BB"/>
    <w:rsid w:val="00D676C2"/>
    <w:rsid w:val="00D701B2"/>
    <w:rsid w:val="00D94763"/>
    <w:rsid w:val="00D97EAF"/>
    <w:rsid w:val="00DE2C2A"/>
    <w:rsid w:val="00DF05F5"/>
    <w:rsid w:val="00DF786B"/>
    <w:rsid w:val="00E03E83"/>
    <w:rsid w:val="00E040B3"/>
    <w:rsid w:val="00E07617"/>
    <w:rsid w:val="00E25B75"/>
    <w:rsid w:val="00E365DE"/>
    <w:rsid w:val="00E40FE3"/>
    <w:rsid w:val="00E4154A"/>
    <w:rsid w:val="00E5778E"/>
    <w:rsid w:val="00E63189"/>
    <w:rsid w:val="00E679C2"/>
    <w:rsid w:val="00E67C93"/>
    <w:rsid w:val="00E81253"/>
    <w:rsid w:val="00E97582"/>
    <w:rsid w:val="00EA6359"/>
    <w:rsid w:val="00EC3441"/>
    <w:rsid w:val="00EE146B"/>
    <w:rsid w:val="00EE7337"/>
    <w:rsid w:val="00F12C0E"/>
    <w:rsid w:val="00F14CEB"/>
    <w:rsid w:val="00F22546"/>
    <w:rsid w:val="00F32D25"/>
    <w:rsid w:val="00F34732"/>
    <w:rsid w:val="00F74D38"/>
    <w:rsid w:val="00F81C49"/>
    <w:rsid w:val="00F900BC"/>
    <w:rsid w:val="00F92E82"/>
    <w:rsid w:val="00FC7BD5"/>
    <w:rsid w:val="00FD2BA0"/>
    <w:rsid w:val="00FE0F3F"/>
    <w:rsid w:val="00FE1D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4CD9987"/>
  <w15:docId w15:val="{C4DB672A-7192-46C4-9D2D-777668F4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6A4"/>
    <w:pPr>
      <w:spacing w:line="360" w:lineRule="auto"/>
      <w:jc w:val="both"/>
    </w:pPr>
    <w:rPr>
      <w:sz w:val="24"/>
    </w:rPr>
  </w:style>
  <w:style w:type="paragraph" w:styleId="Ttulo1">
    <w:name w:val="heading 1"/>
    <w:basedOn w:val="Normal"/>
    <w:next w:val="Normal"/>
    <w:qFormat/>
    <w:rsid w:val="000C3AD7"/>
    <w:pPr>
      <w:keepNext/>
      <w:numPr>
        <w:numId w:val="1"/>
      </w:numPr>
      <w:tabs>
        <w:tab w:val="clear" w:pos="360"/>
        <w:tab w:val="num" w:pos="851"/>
      </w:tabs>
      <w:spacing w:after="360"/>
      <w:ind w:left="432" w:hanging="432"/>
      <w:outlineLvl w:val="0"/>
    </w:pPr>
    <w:rPr>
      <w:b/>
      <w:caps/>
      <w:sz w:val="28"/>
    </w:rPr>
  </w:style>
  <w:style w:type="paragraph" w:styleId="Ttulo2">
    <w:name w:val="heading 2"/>
    <w:basedOn w:val="Normal"/>
    <w:next w:val="Normal"/>
    <w:autoRedefine/>
    <w:qFormat/>
    <w:rsid w:val="0059153C"/>
    <w:pPr>
      <w:keepNext/>
      <w:numPr>
        <w:ilvl w:val="1"/>
        <w:numId w:val="1"/>
      </w:numPr>
      <w:spacing w:before="240" w:after="240"/>
      <w:ind w:left="0"/>
      <w:outlineLvl w:val="1"/>
    </w:pPr>
    <w:rPr>
      <w:b/>
    </w:rPr>
  </w:style>
  <w:style w:type="paragraph" w:styleId="Ttulo3">
    <w:name w:val="heading 3"/>
    <w:basedOn w:val="Normal"/>
    <w:next w:val="Normal"/>
    <w:autoRedefine/>
    <w:qFormat/>
    <w:rsid w:val="001A66F4"/>
    <w:pPr>
      <w:keepNext/>
      <w:numPr>
        <w:ilvl w:val="2"/>
        <w:numId w:val="1"/>
      </w:numPr>
      <w:spacing w:before="240" w:after="240"/>
      <w:ind w:left="540" w:hanging="540"/>
      <w:outlineLvl w:val="2"/>
    </w:p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rPr>
      <w:rFonts w:ascii="Arial" w:hAnsi="Arial"/>
    </w:r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rFonts w:ascii="Arial" w:hAnsi="Arial"/>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semiHidden/>
    <w:pPr>
      <w:spacing w:line="240" w:lineRule="auto"/>
      <w:ind w:left="4536" w:right="142"/>
    </w:pPr>
  </w:style>
  <w:style w:type="paragraph" w:styleId="Legenda">
    <w:name w:val="caption"/>
    <w:basedOn w:val="Normal"/>
    <w:next w:val="Normal"/>
    <w:qFormat/>
    <w:rsid w:val="00025BB7"/>
    <w:pPr>
      <w:shd w:val="solid" w:color="FFFFFF" w:fill="auto"/>
      <w:spacing w:after="120" w:line="240" w:lineRule="auto"/>
      <w:ind w:left="540"/>
      <w:jc w:val="left"/>
    </w:pPr>
    <w:rPr>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rPr>
      <w:rFonts w:ascii="Times New Roman" w:hAnsi="Times New Roman"/>
      <w:sz w:val="26"/>
    </w:rPr>
  </w:style>
  <w:style w:type="character" w:styleId="Hyperlink">
    <w:name w:val="Hyperlink"/>
    <w:basedOn w:val="Fontepargpadro"/>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rsid w:val="00A40E7C"/>
    <w:pPr>
      <w:tabs>
        <w:tab w:val="right" w:leader="dot" w:pos="9062"/>
      </w:tabs>
      <w:ind w:left="425" w:right="113"/>
    </w:pPr>
    <w:rPr>
      <w:b/>
      <w:bCs/>
      <w:noProof/>
    </w:rPr>
  </w:style>
  <w:style w:type="paragraph" w:styleId="Sumrio3">
    <w:name w:val="toc 3"/>
    <w:basedOn w:val="Normal"/>
    <w:next w:val="Normal"/>
    <w:autoRedefine/>
    <w:uiPriority w:val="39"/>
    <w:pPr>
      <w:ind w:left="851" w:right="113"/>
    </w:pPr>
  </w:style>
  <w:style w:type="paragraph" w:styleId="Sumrio4">
    <w:name w:val="toc 4"/>
    <w:basedOn w:val="Normal"/>
    <w:next w:val="Normal"/>
    <w:autoRedefine/>
    <w:semiHidden/>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basedOn w:val="Fontepargpadro"/>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basedOn w:val="Fontepargpadro"/>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basedOn w:val="Fontepargpadro"/>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0327CF"/>
    <w:pPr>
      <w:ind w:left="720"/>
      <w:contextualSpacing/>
    </w:pPr>
  </w:style>
  <w:style w:type="paragraph" w:styleId="Citao">
    <w:name w:val="Quote"/>
    <w:basedOn w:val="Normal"/>
    <w:next w:val="Normal"/>
    <w:link w:val="CitaoChar"/>
    <w:autoRedefine/>
    <w:uiPriority w:val="29"/>
    <w:qFormat/>
    <w:rsid w:val="00D666BB"/>
    <w:pPr>
      <w:spacing w:line="240" w:lineRule="auto"/>
      <w:ind w:left="2275"/>
    </w:pPr>
    <w:rPr>
      <w:iCs/>
      <w:color w:val="000000" w:themeColor="text1"/>
      <w:sz w:val="20"/>
      <w:szCs w:val="22"/>
    </w:rPr>
  </w:style>
  <w:style w:type="character" w:customStyle="1" w:styleId="CitaoChar">
    <w:name w:val="Citação Char"/>
    <w:basedOn w:val="Fontepargpadro"/>
    <w:link w:val="Citao"/>
    <w:uiPriority w:val="29"/>
    <w:rsid w:val="00D666BB"/>
    <w:rPr>
      <w:iCs/>
      <w:color w:val="000000" w:themeColor="text1"/>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styleId="TextodoEspaoReservado">
    <w:name w:val="Placeholder Text"/>
    <w:basedOn w:val="Fontepargpadro"/>
    <w:uiPriority w:val="99"/>
    <w:semiHidden/>
    <w:rsid w:val="000C3EE2"/>
    <w:rPr>
      <w:color w:val="808080"/>
    </w:rPr>
  </w:style>
  <w:style w:type="paragraph" w:styleId="CabealhodoSumrio">
    <w:name w:val="TOC Heading"/>
    <w:basedOn w:val="Ttulo1"/>
    <w:next w:val="Normal"/>
    <w:uiPriority w:val="39"/>
    <w:semiHidden/>
    <w:unhideWhenUsed/>
    <w:qFormat/>
    <w:rsid w:val="00F32D25"/>
    <w:pPr>
      <w:keepLines/>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934208">
      <w:bodyDiv w:val="1"/>
      <w:marLeft w:val="0"/>
      <w:marRight w:val="0"/>
      <w:marTop w:val="0"/>
      <w:marBottom w:val="0"/>
      <w:divBdr>
        <w:top w:val="none" w:sz="0" w:space="0" w:color="auto"/>
        <w:left w:val="none" w:sz="0" w:space="0" w:color="auto"/>
        <w:bottom w:val="none" w:sz="0" w:space="0" w:color="auto"/>
        <w:right w:val="none" w:sz="0" w:space="0" w:color="auto"/>
      </w:divBdr>
    </w:div>
    <w:div w:id="359823858">
      <w:bodyDiv w:val="1"/>
      <w:marLeft w:val="0"/>
      <w:marRight w:val="0"/>
      <w:marTop w:val="0"/>
      <w:marBottom w:val="0"/>
      <w:divBdr>
        <w:top w:val="none" w:sz="0" w:space="0" w:color="auto"/>
        <w:left w:val="none" w:sz="0" w:space="0" w:color="auto"/>
        <w:bottom w:val="none" w:sz="0" w:space="0" w:color="auto"/>
        <w:right w:val="none" w:sz="0" w:space="0" w:color="auto"/>
      </w:divBdr>
    </w:div>
    <w:div w:id="54637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w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ieeexplore.ieee.org/xpl/articleDetails.jsp?tp=&amp;arnumber=6176237&amp;contentType=Journals+%26+Magazines&amp;sortType%3Dasc_p_Sequence%26filter%3DAND%28p_IS_Number%3A6238385%29"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3.w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Projeto%20de%20graduacao.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8E8E-88DB-4D5A-B72E-5ADD1B8E0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Projeto de graduacao.dot</Template>
  <TotalTime>111</TotalTime>
  <Pages>54</Pages>
  <Words>9841</Words>
  <Characters>53143</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Modelo de Projeto de Graduação - Engenharia Elétrica</vt:lpstr>
    </vt:vector>
  </TitlesOfParts>
  <Company>UFES</Company>
  <LinksUpToDate>false</LinksUpToDate>
  <CharactersWithSpaces>62859</CharactersWithSpaces>
  <SharedDoc>false</SharedDoc>
  <HLinks>
    <vt:vector size="12" baseType="variant">
      <vt:variant>
        <vt:i4>7995466</vt:i4>
      </vt:variant>
      <vt:variant>
        <vt:i4>9054</vt:i4>
      </vt:variant>
      <vt:variant>
        <vt:i4>1026</vt:i4>
      </vt:variant>
      <vt:variant>
        <vt:i4>1</vt:i4>
      </vt:variant>
      <vt:variant>
        <vt:lpwstr>..\..\temp\Image3.jpg</vt:lpwstr>
      </vt:variant>
      <vt:variant>
        <vt:lpwstr/>
      </vt:variant>
      <vt:variant>
        <vt:i4>2621454</vt:i4>
      </vt:variant>
      <vt:variant>
        <vt:i4>10505</vt:i4>
      </vt:variant>
      <vt:variant>
        <vt:i4>1027</vt:i4>
      </vt:variant>
      <vt:variant>
        <vt:i4>1</vt:i4>
      </vt:variant>
      <vt:variant>
        <vt:lpwstr>tabp_8.gif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 de Graduação - Engenharia Elétrica</dc:title>
  <dc:subject/>
  <dc:creator>Prof. Paulo J. M. Menegáz</dc:creator>
  <cp:keywords/>
  <dc:description/>
  <cp:lastModifiedBy>Carolina Martins Cunha</cp:lastModifiedBy>
  <cp:revision>6</cp:revision>
  <cp:lastPrinted>2001-04-06T15:43:00Z</cp:lastPrinted>
  <dcterms:created xsi:type="dcterms:W3CDTF">2019-11-28T22:37:00Z</dcterms:created>
  <dcterms:modified xsi:type="dcterms:W3CDTF">2019-11-29T00:39:00Z</dcterms:modified>
</cp:coreProperties>
</file>